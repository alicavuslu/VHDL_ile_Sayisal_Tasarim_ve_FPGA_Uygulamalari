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01B41B" w14:textId="77777777" w:rsidR="007A6125" w:rsidRDefault="007A6125" w:rsidP="007A6125">
      <w:pPr>
        <w:pStyle w:val="Balk1"/>
        <w:numPr>
          <w:ilvl w:val="0"/>
          <w:numId w:val="43"/>
        </w:numPr>
      </w:pPr>
      <w:r>
        <w:t>Nexys 4 Uygulamaları</w:t>
      </w:r>
    </w:p>
    <w:p w14:paraId="5467429A" w14:textId="77777777" w:rsidR="007A6125" w:rsidRDefault="007A6125" w:rsidP="007A6125"/>
    <w:p w14:paraId="18730323" w14:textId="77777777" w:rsidR="007A6125" w:rsidRDefault="007A6125" w:rsidP="007A6125">
      <w:r>
        <w:t xml:space="preserve">Bu bölümde VHDL dili ile geliştirilen tasarımların Nexys 4 kartı üzerinde gerçeklenmesi ve tasarlanan devrenin davranışı anlatılmıştır. </w:t>
      </w:r>
    </w:p>
    <w:p w14:paraId="0F4C0C7E" w14:textId="77777777" w:rsidR="007A6125" w:rsidRDefault="007A6125" w:rsidP="007A6125"/>
    <w:p w14:paraId="7387E8C8" w14:textId="77777777" w:rsidR="007A6125" w:rsidRDefault="007A6125" w:rsidP="007A6125">
      <w:pPr>
        <w:pStyle w:val="Balk2"/>
        <w:numPr>
          <w:ilvl w:val="1"/>
          <w:numId w:val="44"/>
        </w:numPr>
      </w:pPr>
      <w:bookmarkStart w:id="0" w:name="_Toc394327676"/>
      <w:r>
        <w:t>D</w:t>
      </w:r>
      <w:bookmarkEnd w:id="0"/>
      <w:r>
        <w:t xml:space="preserve"> İki Durumlusu</w:t>
      </w:r>
    </w:p>
    <w:p w14:paraId="3FFA2489" w14:textId="77777777" w:rsidR="007A6125" w:rsidRDefault="007A6125" w:rsidP="007A6125"/>
    <w:p w14:paraId="7A587A8D" w14:textId="77777777" w:rsidR="007A6125" w:rsidRDefault="007A6125" w:rsidP="007A6125">
      <w:r>
        <w:t xml:space="preserve">Aşağıda yetkilendirme girişi ve eş zamanlı olmayan resetli d mandali tasarımın yapıldığı </w:t>
      </w:r>
      <w:r>
        <w:rPr>
          <w:rFonts w:ascii="Courier New" w:hAnsi="Courier New" w:cs="Courier New"/>
          <w:b/>
        </w:rPr>
        <w:t>d_</w:t>
      </w:r>
      <w:proofErr w:type="gramStart"/>
      <w:r>
        <w:rPr>
          <w:rFonts w:ascii="Courier New" w:hAnsi="Courier New" w:cs="Courier New"/>
          <w:b/>
        </w:rPr>
        <w:t>mandali.vhd</w:t>
      </w:r>
      <w:proofErr w:type="gramEnd"/>
      <w:r>
        <w:t xml:space="preserve"> VHDL kodu verilmiştir. Tasarımda </w:t>
      </w:r>
      <w:r>
        <w:rPr>
          <w:rFonts w:ascii="Courier New" w:hAnsi="Courier New" w:cs="Courier New"/>
          <w:b/>
        </w:rPr>
        <w:t>in_rst</w:t>
      </w:r>
      <w:r>
        <w:t xml:space="preserve"> giriş portu değerinin </w:t>
      </w:r>
      <w:r>
        <w:rPr>
          <w:rFonts w:ascii="Courier New" w:hAnsi="Courier New" w:cs="Courier New"/>
          <w:b/>
        </w:rPr>
        <w:t>‘1’</w:t>
      </w:r>
      <w:r>
        <w:t xml:space="preserve"> olması durumunda diğer giriş portlarının durumu fark etmeksizin </w:t>
      </w:r>
      <w:r>
        <w:rPr>
          <w:rFonts w:ascii="Courier New" w:hAnsi="Courier New" w:cs="Courier New"/>
          <w:b/>
        </w:rPr>
        <w:t>r_cikis</w:t>
      </w:r>
      <w:r>
        <w:t xml:space="preserve"> sinyalien </w:t>
      </w:r>
      <w:r>
        <w:rPr>
          <w:rFonts w:ascii="Courier New" w:hAnsi="Courier New" w:cs="Courier New"/>
          <w:b/>
        </w:rPr>
        <w:t>‘0’</w:t>
      </w:r>
      <w:r>
        <w:t xml:space="preserve"> değeri atanmaktadır. </w:t>
      </w:r>
      <w:proofErr w:type="gramStart"/>
      <w:r>
        <w:rPr>
          <w:rFonts w:ascii="Courier New" w:hAnsi="Courier New" w:cs="Courier New"/>
          <w:b/>
        </w:rPr>
        <w:t>r</w:t>
      </w:r>
      <w:proofErr w:type="gramEnd"/>
      <w:r>
        <w:rPr>
          <w:rFonts w:ascii="Courier New" w:hAnsi="Courier New" w:cs="Courier New"/>
          <w:b/>
        </w:rPr>
        <w:t>_cikis</w:t>
      </w:r>
      <w:r>
        <w:t xml:space="preserve"> sinyalinin </w:t>
      </w:r>
      <w:r>
        <w:rPr>
          <w:rFonts w:ascii="Courier New" w:hAnsi="Courier New" w:cs="Courier New"/>
          <w:b/>
        </w:rPr>
        <w:t>‘0’</w:t>
      </w:r>
      <w:r>
        <w:t xml:space="preserve"> değerini almasıyla </w:t>
      </w:r>
      <w:r>
        <w:rPr>
          <w:rFonts w:ascii="Courier New" w:hAnsi="Courier New" w:cs="Courier New"/>
          <w:b/>
        </w:rPr>
        <w:t>out_cikis</w:t>
      </w:r>
      <w:r>
        <w:t xml:space="preserve"> çıkış portuna </w:t>
      </w:r>
      <w:r>
        <w:rPr>
          <w:rFonts w:ascii="Courier New" w:hAnsi="Courier New" w:cs="Courier New"/>
          <w:b/>
        </w:rPr>
        <w:t>‘0’</w:t>
      </w:r>
      <w:r>
        <w:t xml:space="preserve"> ve </w:t>
      </w:r>
      <w:r>
        <w:rPr>
          <w:rFonts w:ascii="Courier New" w:hAnsi="Courier New" w:cs="Courier New"/>
          <w:b/>
        </w:rPr>
        <w:t>out_cikis_degil</w:t>
      </w:r>
      <w:r>
        <w:t xml:space="preserve"> çıkış portna </w:t>
      </w:r>
      <w:r>
        <w:rPr>
          <w:rFonts w:ascii="Courier New" w:hAnsi="Courier New" w:cs="Courier New"/>
          <w:b/>
        </w:rPr>
        <w:t>‘1’</w:t>
      </w:r>
      <w:r>
        <w:t xml:space="preserve"> değerleri atanmaktadır. </w:t>
      </w:r>
      <w:proofErr w:type="gramStart"/>
      <w:r>
        <w:rPr>
          <w:rFonts w:ascii="Courier New" w:hAnsi="Courier New" w:cs="Courier New"/>
          <w:b/>
        </w:rPr>
        <w:t>in</w:t>
      </w:r>
      <w:proofErr w:type="gramEnd"/>
      <w:r>
        <w:rPr>
          <w:rFonts w:ascii="Courier New" w:hAnsi="Courier New" w:cs="Courier New"/>
          <w:b/>
        </w:rPr>
        <w:t>_rst</w:t>
      </w:r>
      <w:r>
        <w:t xml:space="preserve"> giriş portunun diğer durumlarında ise </w:t>
      </w:r>
      <w:r>
        <w:rPr>
          <w:rFonts w:ascii="Courier New" w:hAnsi="Courier New" w:cs="Courier New"/>
          <w:b/>
        </w:rPr>
        <w:t>in_clk</w:t>
      </w:r>
      <w:r>
        <w:t xml:space="preserve"> giriş portunun yükselen kenarının meydana gelmesi beklenmektedir. Yükselen kenarın meydan gelmesi ile birlikte </w:t>
      </w:r>
      <w:r>
        <w:rPr>
          <w:rFonts w:ascii="Courier New" w:hAnsi="Courier New" w:cs="Courier New"/>
          <w:b/>
        </w:rPr>
        <w:t>in_en</w:t>
      </w:r>
      <w:r>
        <w:t xml:space="preserve"> giriş portu değerinin </w:t>
      </w:r>
      <w:r>
        <w:rPr>
          <w:rFonts w:ascii="Courier New" w:hAnsi="Courier New" w:cs="Courier New"/>
          <w:b/>
        </w:rPr>
        <w:t>‘1’</w:t>
      </w:r>
      <w:r>
        <w:t xml:space="preserve"> olması durumunda </w:t>
      </w:r>
      <w:r>
        <w:rPr>
          <w:rFonts w:ascii="Courier New" w:hAnsi="Courier New" w:cs="Courier New"/>
          <w:b/>
        </w:rPr>
        <w:t>in_giriş</w:t>
      </w:r>
      <w:r>
        <w:t xml:space="preserve"> giriş portu değeri </w:t>
      </w:r>
      <w:r>
        <w:rPr>
          <w:rFonts w:ascii="Courier New" w:hAnsi="Courier New" w:cs="Courier New"/>
          <w:b/>
        </w:rPr>
        <w:t>r_cikis</w:t>
      </w:r>
      <w:r>
        <w:t xml:space="preserve"> sinyaline atandır. </w:t>
      </w:r>
      <w:proofErr w:type="gramStart"/>
      <w:r>
        <w:rPr>
          <w:rFonts w:ascii="Courier New" w:hAnsi="Courier New" w:cs="Courier New"/>
          <w:b/>
        </w:rPr>
        <w:t>in</w:t>
      </w:r>
      <w:proofErr w:type="gramEnd"/>
      <w:r>
        <w:rPr>
          <w:rFonts w:ascii="Courier New" w:hAnsi="Courier New" w:cs="Courier New"/>
          <w:b/>
        </w:rPr>
        <w:t>_en</w:t>
      </w:r>
      <w:r>
        <w:t xml:space="preserve"> giriş portunun diğer durumlarında ise </w:t>
      </w:r>
      <w:r>
        <w:rPr>
          <w:rFonts w:ascii="Courier New" w:hAnsi="Courier New" w:cs="Courier New"/>
          <w:b/>
        </w:rPr>
        <w:t>r_cikis</w:t>
      </w:r>
      <w:r>
        <w:t xml:space="preserve"> sinyali bir önceki durumunu korumaktadır.</w:t>
      </w:r>
    </w:p>
    <w:p w14:paraId="2F626ACF" w14:textId="77777777" w:rsidR="007A6125" w:rsidRDefault="007A6125" w:rsidP="007A6125"/>
    <w:p w14:paraId="6DA85D24" w14:textId="77777777" w:rsidR="007A6125" w:rsidRDefault="007A6125" w:rsidP="007A6125">
      <w:pPr>
        <w:pStyle w:val="KOD"/>
      </w:pPr>
      <w:r w:rsidRPr="00A00D45">
        <w:rPr>
          <w:b/>
          <w:color w:val="800000"/>
        </w:rPr>
        <w:t>library</w:t>
      </w:r>
      <w:r>
        <w:t xml:space="preserve"> IEEE;</w:t>
      </w:r>
    </w:p>
    <w:p w14:paraId="6F0A1507" w14:textId="77777777" w:rsidR="007A6125" w:rsidRDefault="007A6125" w:rsidP="007A6125">
      <w:pPr>
        <w:pStyle w:val="KOD"/>
      </w:pPr>
      <w:r w:rsidRPr="00A00D45">
        <w:rPr>
          <w:b/>
          <w:color w:val="800000"/>
        </w:rPr>
        <w:t>use</w:t>
      </w:r>
      <w:r>
        <w:t xml:space="preserve"> </w:t>
      </w:r>
      <w:proofErr w:type="gramStart"/>
      <w:r>
        <w:t>IEEE.STD</w:t>
      </w:r>
      <w:proofErr w:type="gramEnd"/>
      <w:r>
        <w:t>_LOGIC_1164.ALL;</w:t>
      </w:r>
    </w:p>
    <w:p w14:paraId="70D59D8F" w14:textId="77777777" w:rsidR="007A6125" w:rsidRDefault="007A6125" w:rsidP="007A6125">
      <w:pPr>
        <w:pStyle w:val="KOD"/>
      </w:pPr>
    </w:p>
    <w:p w14:paraId="4E0A6611" w14:textId="77777777" w:rsidR="007A6125" w:rsidRDefault="007A6125" w:rsidP="007A6125">
      <w:pPr>
        <w:pStyle w:val="KOD"/>
      </w:pPr>
      <w:r w:rsidRPr="00A00D45">
        <w:rPr>
          <w:b/>
          <w:color w:val="1F497D" w:themeColor="text2"/>
        </w:rPr>
        <w:t>entity</w:t>
      </w:r>
      <w:r w:rsidRPr="00A00D45">
        <w:rPr>
          <w:color w:val="1F497D" w:themeColor="text2"/>
        </w:rPr>
        <w:t xml:space="preserve"> </w:t>
      </w:r>
      <w:r>
        <w:t xml:space="preserve">d_mandali </w:t>
      </w:r>
      <w:r w:rsidRPr="00A00D45">
        <w:rPr>
          <w:b/>
          <w:color w:val="1F497D" w:themeColor="text2"/>
        </w:rPr>
        <w:t>is</w:t>
      </w:r>
    </w:p>
    <w:p w14:paraId="7FFA8266" w14:textId="77777777" w:rsidR="007A6125" w:rsidRDefault="007A6125" w:rsidP="007A6125">
      <w:pPr>
        <w:pStyle w:val="KOD"/>
      </w:pPr>
      <w:r>
        <w:t xml:space="preserve">  </w:t>
      </w:r>
      <w:r w:rsidRPr="00A00D45">
        <w:rPr>
          <w:b/>
          <w:color w:val="1F497D" w:themeColor="text2"/>
        </w:rPr>
        <w:t>Port</w:t>
      </w:r>
      <w:r w:rsidRPr="00A00D45">
        <w:rPr>
          <w:color w:val="1F497D" w:themeColor="text2"/>
        </w:rPr>
        <w:t xml:space="preserve"> </w:t>
      </w:r>
      <w:proofErr w:type="gramStart"/>
      <w:r>
        <w:t>(</w:t>
      </w:r>
      <w:proofErr w:type="gramEnd"/>
      <w:r>
        <w:t xml:space="preserve"> </w:t>
      </w:r>
    </w:p>
    <w:p w14:paraId="4869764B" w14:textId="77777777" w:rsidR="007A6125" w:rsidRDefault="007A6125" w:rsidP="007A6125">
      <w:pPr>
        <w:pStyle w:val="KOD"/>
      </w:pPr>
      <w:r>
        <w:t xml:space="preserve">    in_</w:t>
      </w:r>
      <w:proofErr w:type="gramStart"/>
      <w:r>
        <w:t xml:space="preserve">clk : </w:t>
      </w:r>
      <w:r w:rsidRPr="00A00D45">
        <w:rPr>
          <w:b/>
          <w:color w:val="1F497D" w:themeColor="text2"/>
        </w:rPr>
        <w:t>in</w:t>
      </w:r>
      <w:proofErr w:type="gramEnd"/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std_logic</w:t>
      </w:r>
      <w:r>
        <w:t>;</w:t>
      </w:r>
    </w:p>
    <w:p w14:paraId="10EC032D" w14:textId="77777777" w:rsidR="007A6125" w:rsidRDefault="007A6125" w:rsidP="007A6125">
      <w:pPr>
        <w:pStyle w:val="KOD"/>
      </w:pPr>
      <w:r>
        <w:t xml:space="preserve">    in_</w:t>
      </w:r>
      <w:proofErr w:type="gramStart"/>
      <w:r>
        <w:t xml:space="preserve">rst : </w:t>
      </w:r>
      <w:r w:rsidRPr="00A00D45">
        <w:rPr>
          <w:b/>
          <w:color w:val="1F497D" w:themeColor="text2"/>
        </w:rPr>
        <w:t>in</w:t>
      </w:r>
      <w:proofErr w:type="gramEnd"/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std_logic</w:t>
      </w:r>
      <w:r>
        <w:t>;</w:t>
      </w:r>
    </w:p>
    <w:p w14:paraId="4942865A" w14:textId="77777777" w:rsidR="007A6125" w:rsidRDefault="007A6125" w:rsidP="007A6125">
      <w:pPr>
        <w:pStyle w:val="KOD"/>
      </w:pPr>
      <w:r>
        <w:t xml:space="preserve">    in_</w:t>
      </w:r>
      <w:proofErr w:type="gramStart"/>
      <w:r>
        <w:t xml:space="preserve">en : </w:t>
      </w:r>
      <w:r w:rsidRPr="00A00D45">
        <w:rPr>
          <w:b/>
          <w:color w:val="1F497D" w:themeColor="text2"/>
        </w:rPr>
        <w:t>in</w:t>
      </w:r>
      <w:proofErr w:type="gramEnd"/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std_logic</w:t>
      </w:r>
      <w:r>
        <w:t>;</w:t>
      </w:r>
    </w:p>
    <w:p w14:paraId="1828FC98" w14:textId="77777777" w:rsidR="007A6125" w:rsidRDefault="007A6125" w:rsidP="007A6125">
      <w:pPr>
        <w:pStyle w:val="KOD"/>
      </w:pPr>
      <w:r>
        <w:t xml:space="preserve">    in_</w:t>
      </w:r>
      <w:proofErr w:type="gramStart"/>
      <w:r>
        <w:t xml:space="preserve">giris : </w:t>
      </w:r>
      <w:r w:rsidRPr="00A00D45">
        <w:rPr>
          <w:b/>
          <w:color w:val="1F497D" w:themeColor="text2"/>
        </w:rPr>
        <w:t>in</w:t>
      </w:r>
      <w:proofErr w:type="gramEnd"/>
      <w:r>
        <w:t xml:space="preserve"> </w:t>
      </w:r>
      <w:r w:rsidRPr="00A00D45">
        <w:rPr>
          <w:color w:val="4F81BD" w:themeColor="accent1"/>
        </w:rPr>
        <w:t>std_logic</w:t>
      </w:r>
      <w:r>
        <w:t>;</w:t>
      </w:r>
    </w:p>
    <w:p w14:paraId="776F1B26" w14:textId="77777777" w:rsidR="007A6125" w:rsidRDefault="007A6125" w:rsidP="007A6125">
      <w:pPr>
        <w:pStyle w:val="KOD"/>
      </w:pPr>
      <w:r>
        <w:t xml:space="preserve">    out_</w:t>
      </w:r>
      <w:proofErr w:type="gramStart"/>
      <w:r>
        <w:t xml:space="preserve">cikis : </w:t>
      </w:r>
      <w:r w:rsidRPr="00A00D45">
        <w:rPr>
          <w:b/>
          <w:color w:val="1F497D" w:themeColor="text2"/>
        </w:rPr>
        <w:t>out</w:t>
      </w:r>
      <w:proofErr w:type="gramEnd"/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std_logic</w:t>
      </w:r>
      <w:r>
        <w:t>;</w:t>
      </w:r>
    </w:p>
    <w:p w14:paraId="7C716907" w14:textId="77777777" w:rsidR="007A6125" w:rsidRDefault="007A6125" w:rsidP="007A6125">
      <w:pPr>
        <w:pStyle w:val="KOD"/>
      </w:pPr>
      <w:r>
        <w:t xml:space="preserve">    out_cikis_</w:t>
      </w:r>
      <w:proofErr w:type="gramStart"/>
      <w:r>
        <w:t xml:space="preserve">degil : </w:t>
      </w:r>
      <w:r w:rsidRPr="00A00D45">
        <w:rPr>
          <w:b/>
          <w:color w:val="1F497D" w:themeColor="text2"/>
        </w:rPr>
        <w:t>out</w:t>
      </w:r>
      <w:proofErr w:type="gramEnd"/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std_logic</w:t>
      </w:r>
    </w:p>
    <w:p w14:paraId="25D724DC" w14:textId="77777777" w:rsidR="007A6125" w:rsidRDefault="007A6125" w:rsidP="007A6125">
      <w:pPr>
        <w:pStyle w:val="KOD"/>
      </w:pPr>
      <w:r>
        <w:t xml:space="preserve">  );</w:t>
      </w:r>
    </w:p>
    <w:p w14:paraId="49ADD461" w14:textId="77777777" w:rsidR="007A6125" w:rsidRDefault="007A6125" w:rsidP="007A6125">
      <w:pPr>
        <w:pStyle w:val="KOD"/>
      </w:pPr>
      <w:r w:rsidRPr="00A00D45">
        <w:rPr>
          <w:b/>
          <w:color w:val="1F497D" w:themeColor="text2"/>
        </w:rPr>
        <w:t>end</w:t>
      </w:r>
      <w:r w:rsidRPr="00A00D45">
        <w:rPr>
          <w:color w:val="1F497D" w:themeColor="text2"/>
        </w:rPr>
        <w:t xml:space="preserve"> </w:t>
      </w:r>
      <w:r>
        <w:t>d_mandali;</w:t>
      </w:r>
    </w:p>
    <w:p w14:paraId="2CB95984" w14:textId="77777777" w:rsidR="007A6125" w:rsidRDefault="007A6125" w:rsidP="007A6125">
      <w:pPr>
        <w:pStyle w:val="KOD"/>
      </w:pPr>
    </w:p>
    <w:p w14:paraId="5DABF358" w14:textId="77777777" w:rsidR="007A6125" w:rsidRDefault="007A6125" w:rsidP="007A6125">
      <w:pPr>
        <w:pStyle w:val="KOD"/>
      </w:pPr>
      <w:r w:rsidRPr="00A00D45">
        <w:rPr>
          <w:b/>
          <w:color w:val="1F497D" w:themeColor="text2"/>
        </w:rPr>
        <w:t>architecture</w:t>
      </w:r>
      <w:r w:rsidRPr="00A00D45">
        <w:rPr>
          <w:color w:val="1F497D" w:themeColor="text2"/>
        </w:rPr>
        <w:t xml:space="preserve"> </w:t>
      </w:r>
      <w:r>
        <w:t xml:space="preserve">Behavioral </w:t>
      </w:r>
      <w:r w:rsidRPr="00A00D45">
        <w:rPr>
          <w:b/>
          <w:color w:val="1F497D" w:themeColor="text2"/>
        </w:rPr>
        <w:t>of</w:t>
      </w:r>
      <w:r w:rsidRPr="00A00D45">
        <w:rPr>
          <w:color w:val="1F497D" w:themeColor="text2"/>
        </w:rPr>
        <w:t xml:space="preserve"> </w:t>
      </w:r>
      <w:r>
        <w:t xml:space="preserve">d_mandali </w:t>
      </w:r>
      <w:r w:rsidRPr="00A00D45">
        <w:rPr>
          <w:b/>
          <w:color w:val="1F497D" w:themeColor="text2"/>
        </w:rPr>
        <w:t>is</w:t>
      </w:r>
    </w:p>
    <w:p w14:paraId="28A3615E" w14:textId="77777777" w:rsidR="007A6125" w:rsidRDefault="007A6125" w:rsidP="007A6125">
      <w:pPr>
        <w:pStyle w:val="KOD"/>
      </w:pPr>
    </w:p>
    <w:p w14:paraId="1EDB2A4B" w14:textId="6BE295B9" w:rsidR="007A6125" w:rsidRDefault="001E3B69" w:rsidP="007A6125">
      <w:pPr>
        <w:pStyle w:val="KOD"/>
      </w:pPr>
      <w:r>
        <w:t xml:space="preserve">  </w:t>
      </w:r>
      <w:r w:rsidR="007A6125" w:rsidRPr="00A00D45">
        <w:rPr>
          <w:b/>
          <w:color w:val="1F497D" w:themeColor="text2"/>
        </w:rPr>
        <w:t>signal</w:t>
      </w:r>
      <w:r w:rsidR="007A6125" w:rsidRPr="00A00D45">
        <w:rPr>
          <w:color w:val="1F497D" w:themeColor="text2"/>
        </w:rPr>
        <w:t xml:space="preserve"> </w:t>
      </w:r>
      <w:r w:rsidR="007A6125">
        <w:t>r_</w:t>
      </w:r>
      <w:proofErr w:type="gramStart"/>
      <w:r w:rsidR="007A6125">
        <w:t xml:space="preserve">cikis : </w:t>
      </w:r>
      <w:r w:rsidR="007A6125" w:rsidRPr="00A00D45">
        <w:rPr>
          <w:color w:val="4F81BD" w:themeColor="accent1"/>
        </w:rPr>
        <w:t>std</w:t>
      </w:r>
      <w:proofErr w:type="gramEnd"/>
      <w:r w:rsidR="007A6125" w:rsidRPr="00A00D45">
        <w:rPr>
          <w:color w:val="4F81BD" w:themeColor="accent1"/>
        </w:rPr>
        <w:t xml:space="preserve">_logic </w:t>
      </w:r>
      <w:r w:rsidR="007A6125">
        <w:t>:= '0';</w:t>
      </w:r>
    </w:p>
    <w:p w14:paraId="58F23C3D" w14:textId="77777777" w:rsidR="007A6125" w:rsidRDefault="007A6125" w:rsidP="007A6125">
      <w:pPr>
        <w:pStyle w:val="KOD"/>
      </w:pPr>
    </w:p>
    <w:p w14:paraId="5FFDC474" w14:textId="77777777" w:rsidR="007A6125" w:rsidRPr="00A00D45" w:rsidRDefault="007A6125" w:rsidP="007A6125">
      <w:pPr>
        <w:pStyle w:val="KOD"/>
        <w:rPr>
          <w:b/>
          <w:color w:val="1F497D" w:themeColor="text2"/>
        </w:rPr>
      </w:pPr>
      <w:r w:rsidRPr="00A00D45">
        <w:rPr>
          <w:b/>
          <w:color w:val="1F497D" w:themeColor="text2"/>
        </w:rPr>
        <w:t>begin</w:t>
      </w:r>
    </w:p>
    <w:p w14:paraId="25667D3E" w14:textId="77777777" w:rsidR="007A6125" w:rsidRDefault="007A6125" w:rsidP="007A6125">
      <w:pPr>
        <w:pStyle w:val="KOD"/>
      </w:pPr>
    </w:p>
    <w:p w14:paraId="67DF8AF6" w14:textId="2C14E22B" w:rsidR="007A6125" w:rsidRDefault="007A6125" w:rsidP="007A6125">
      <w:pPr>
        <w:pStyle w:val="KOD"/>
      </w:pPr>
      <w:r>
        <w:t xml:space="preserve">  </w:t>
      </w:r>
      <w:r w:rsidRPr="00A00D45">
        <w:rPr>
          <w:b/>
          <w:color w:val="1F497D" w:themeColor="text2"/>
        </w:rPr>
        <w:t>process</w:t>
      </w:r>
      <w:r>
        <w:t>(in_clk, in_rst, in_en, in_giris)</w:t>
      </w:r>
    </w:p>
    <w:p w14:paraId="05E2FE99" w14:textId="6ECAE7DA" w:rsidR="007A6125" w:rsidRPr="00A00D45" w:rsidRDefault="007A6125" w:rsidP="007A6125">
      <w:pPr>
        <w:pStyle w:val="KOD"/>
        <w:rPr>
          <w:b/>
        </w:rPr>
      </w:pPr>
      <w:r>
        <w:t xml:space="preserve">  </w:t>
      </w:r>
      <w:r w:rsidRPr="00A00D45">
        <w:rPr>
          <w:b/>
          <w:color w:val="1F497D" w:themeColor="text2"/>
        </w:rPr>
        <w:t>begin</w:t>
      </w:r>
    </w:p>
    <w:p w14:paraId="704DF764" w14:textId="3005104E" w:rsidR="007A6125" w:rsidRDefault="007A6125" w:rsidP="007A6125">
      <w:pPr>
        <w:pStyle w:val="KOD"/>
      </w:pPr>
      <w:r>
        <w:t xml:space="preserve">    </w:t>
      </w:r>
      <w:r w:rsidRPr="00A00D45">
        <w:rPr>
          <w:b/>
          <w:color w:val="1F497D" w:themeColor="text2"/>
        </w:rPr>
        <w:t>if</w:t>
      </w:r>
      <w:r w:rsidRPr="00A00D45">
        <w:rPr>
          <w:color w:val="1F497D" w:themeColor="text2"/>
        </w:rPr>
        <w:t xml:space="preserve"> </w:t>
      </w:r>
      <w:r>
        <w:t xml:space="preserve">in_rst = '1' </w:t>
      </w:r>
      <w:r w:rsidRPr="00A00D45">
        <w:rPr>
          <w:b/>
          <w:color w:val="1F497D" w:themeColor="text2"/>
        </w:rPr>
        <w:t>then</w:t>
      </w:r>
    </w:p>
    <w:p w14:paraId="7A189FED" w14:textId="459F72C4" w:rsidR="007A6125" w:rsidRDefault="007A6125" w:rsidP="007A6125">
      <w:pPr>
        <w:pStyle w:val="KOD"/>
      </w:pPr>
      <w:r>
        <w:t xml:space="preserve">      </w:t>
      </w:r>
      <w:proofErr w:type="gramStart"/>
      <w:r>
        <w:t>r</w:t>
      </w:r>
      <w:proofErr w:type="gramEnd"/>
      <w:r>
        <w:t>_cikis &lt;= '0';</w:t>
      </w:r>
    </w:p>
    <w:p w14:paraId="1DBC36D1" w14:textId="77777777" w:rsidR="007A6125" w:rsidRDefault="007A6125" w:rsidP="007A6125">
      <w:pPr>
        <w:pStyle w:val="KOD"/>
      </w:pPr>
    </w:p>
    <w:p w14:paraId="588FC32C" w14:textId="4BB74E1D" w:rsidR="007A6125" w:rsidRDefault="007A6125" w:rsidP="007A6125">
      <w:pPr>
        <w:pStyle w:val="KOD"/>
      </w:pPr>
      <w:r>
        <w:t xml:space="preserve">    </w:t>
      </w:r>
      <w:r w:rsidRPr="00A00D45">
        <w:rPr>
          <w:b/>
          <w:color w:val="1F497D" w:themeColor="text2"/>
        </w:rPr>
        <w:t>elsif</w:t>
      </w:r>
      <w:r w:rsidRPr="00A00D45">
        <w:rPr>
          <w:color w:val="1F497D" w:themeColor="text2"/>
        </w:rPr>
        <w:t xml:space="preserve"> </w:t>
      </w:r>
      <w:r w:rsidRPr="00A00D45">
        <w:rPr>
          <w:color w:val="4F81BD" w:themeColor="accent1"/>
        </w:rPr>
        <w:t>rising_edge</w:t>
      </w:r>
      <w:r>
        <w:t xml:space="preserve">(in_clk) </w:t>
      </w:r>
      <w:r w:rsidRPr="00A00D45">
        <w:rPr>
          <w:b/>
          <w:color w:val="1F497D" w:themeColor="text2"/>
        </w:rPr>
        <w:t>then</w:t>
      </w:r>
    </w:p>
    <w:p w14:paraId="1E3F4142" w14:textId="6F8AC6DE" w:rsidR="007A6125" w:rsidRDefault="007A6125" w:rsidP="007A6125">
      <w:pPr>
        <w:pStyle w:val="KOD"/>
      </w:pPr>
      <w:r>
        <w:t xml:space="preserve">      </w:t>
      </w:r>
      <w:r w:rsidRPr="00A00D45">
        <w:rPr>
          <w:b/>
          <w:color w:val="1F497D" w:themeColor="text2"/>
        </w:rPr>
        <w:t>if</w:t>
      </w:r>
      <w:r w:rsidRPr="00A00D45">
        <w:rPr>
          <w:color w:val="1F497D" w:themeColor="text2"/>
        </w:rPr>
        <w:t xml:space="preserve"> </w:t>
      </w:r>
      <w:r>
        <w:t xml:space="preserve">in_en = '1' </w:t>
      </w:r>
      <w:r w:rsidRPr="00A00D45">
        <w:rPr>
          <w:b/>
          <w:color w:val="1F497D" w:themeColor="text2"/>
        </w:rPr>
        <w:t>then</w:t>
      </w:r>
    </w:p>
    <w:p w14:paraId="7BB74562" w14:textId="44BE71E5" w:rsidR="007A6125" w:rsidRDefault="007A6125" w:rsidP="007A6125">
      <w:pPr>
        <w:pStyle w:val="KOD"/>
      </w:pPr>
      <w:r>
        <w:t xml:space="preserve">        </w:t>
      </w:r>
      <w:proofErr w:type="gramStart"/>
      <w:r>
        <w:t>r</w:t>
      </w:r>
      <w:proofErr w:type="gramEnd"/>
      <w:r>
        <w:t xml:space="preserve">_cikis &lt;= in_giris;                </w:t>
      </w:r>
    </w:p>
    <w:p w14:paraId="40EDBA96" w14:textId="43A6F18A" w:rsidR="007A6125" w:rsidRDefault="007A6125" w:rsidP="007A6125">
      <w:pPr>
        <w:pStyle w:val="KOD"/>
      </w:pPr>
      <w:r>
        <w:t xml:space="preserve">      </w:t>
      </w:r>
      <w:r w:rsidRPr="00A00D45">
        <w:rPr>
          <w:b/>
          <w:color w:val="1F497D" w:themeColor="text2"/>
        </w:rPr>
        <w:t>end</w:t>
      </w:r>
      <w:r w:rsidRPr="00A00D45">
        <w:rPr>
          <w:color w:val="1F497D" w:themeColor="text2"/>
        </w:rPr>
        <w:t xml:space="preserve"> </w:t>
      </w:r>
      <w:r w:rsidRPr="00A00D45">
        <w:rPr>
          <w:b/>
          <w:color w:val="1F497D" w:themeColor="text2"/>
        </w:rPr>
        <w:t>if</w:t>
      </w:r>
      <w:r>
        <w:t>;</w:t>
      </w:r>
    </w:p>
    <w:p w14:paraId="7B1BDB3D" w14:textId="069C3DBD" w:rsidR="007A6125" w:rsidRDefault="007A6125" w:rsidP="007A6125">
      <w:pPr>
        <w:pStyle w:val="KOD"/>
      </w:pPr>
      <w:r>
        <w:t xml:space="preserve">  </w:t>
      </w:r>
      <w:r w:rsidR="001E3B69">
        <w:t xml:space="preserve"> </w:t>
      </w:r>
      <w:r>
        <w:t xml:space="preserve"> </w:t>
      </w:r>
      <w:r w:rsidRPr="00A00D45">
        <w:rPr>
          <w:b/>
          <w:color w:val="1F497D" w:themeColor="text2"/>
        </w:rPr>
        <w:t>end</w:t>
      </w:r>
      <w:r>
        <w:t xml:space="preserve"> </w:t>
      </w:r>
      <w:r w:rsidRPr="00A00D45">
        <w:rPr>
          <w:b/>
          <w:color w:val="1F497D" w:themeColor="text2"/>
        </w:rPr>
        <w:t>if</w:t>
      </w:r>
      <w:r>
        <w:t>;</w:t>
      </w:r>
    </w:p>
    <w:p w14:paraId="76B6AFB0" w14:textId="3CBAA3F9" w:rsidR="007A6125" w:rsidRDefault="001E3B69" w:rsidP="007A6125">
      <w:pPr>
        <w:pStyle w:val="KOD"/>
      </w:pPr>
      <w:r>
        <w:t xml:space="preserve">  </w:t>
      </w:r>
      <w:r w:rsidR="007A6125" w:rsidRPr="00A00D45">
        <w:rPr>
          <w:b/>
          <w:color w:val="1F497D" w:themeColor="text2"/>
        </w:rPr>
        <w:t>end</w:t>
      </w:r>
      <w:r w:rsidR="007A6125">
        <w:t xml:space="preserve"> </w:t>
      </w:r>
      <w:r w:rsidR="007A6125" w:rsidRPr="00A00D45">
        <w:rPr>
          <w:b/>
          <w:color w:val="1F497D" w:themeColor="text2"/>
        </w:rPr>
        <w:t>process</w:t>
      </w:r>
      <w:r w:rsidR="007A6125">
        <w:t>;</w:t>
      </w:r>
    </w:p>
    <w:p w14:paraId="597EEEF1" w14:textId="77777777" w:rsidR="007A6125" w:rsidRDefault="007A6125" w:rsidP="007A6125">
      <w:pPr>
        <w:pStyle w:val="KOD"/>
      </w:pPr>
    </w:p>
    <w:p w14:paraId="75A18510" w14:textId="03B67A90" w:rsidR="007A6125" w:rsidRDefault="007A6125" w:rsidP="007A6125">
      <w:pPr>
        <w:pStyle w:val="KOD"/>
      </w:pPr>
      <w:r>
        <w:t xml:space="preserve">  out_cikis &lt;= r_cikis;</w:t>
      </w:r>
    </w:p>
    <w:p w14:paraId="507ABE22" w14:textId="34B7751C" w:rsidR="007A6125" w:rsidRDefault="007A6125" w:rsidP="007A6125">
      <w:pPr>
        <w:pStyle w:val="KOD"/>
      </w:pPr>
      <w:r>
        <w:t xml:space="preserve">  out_cikis_degil &lt;= </w:t>
      </w:r>
      <w:r w:rsidRPr="001E3B69">
        <w:rPr>
          <w:b/>
          <w:color w:val="1F497D" w:themeColor="text2"/>
        </w:rPr>
        <w:t>not</w:t>
      </w:r>
      <w:r w:rsidRPr="001E3B69">
        <w:rPr>
          <w:color w:val="1F497D" w:themeColor="text2"/>
        </w:rPr>
        <w:t xml:space="preserve"> </w:t>
      </w:r>
      <w:r>
        <w:t>r_cikis;</w:t>
      </w:r>
    </w:p>
    <w:p w14:paraId="0FDCF9FE" w14:textId="77777777" w:rsidR="007A6125" w:rsidRDefault="007A6125" w:rsidP="007A6125">
      <w:pPr>
        <w:pStyle w:val="KOD"/>
      </w:pPr>
    </w:p>
    <w:p w14:paraId="2B6F3E5F" w14:textId="77777777" w:rsidR="007A6125" w:rsidRDefault="007A6125" w:rsidP="007A6125">
      <w:pPr>
        <w:pStyle w:val="KOD"/>
      </w:pPr>
      <w:r w:rsidRPr="00A00D45">
        <w:rPr>
          <w:b/>
          <w:color w:val="1F497D" w:themeColor="text2"/>
        </w:rPr>
        <w:t>end</w:t>
      </w:r>
      <w:r w:rsidRPr="00A00D45">
        <w:rPr>
          <w:color w:val="1F497D" w:themeColor="text2"/>
        </w:rPr>
        <w:t xml:space="preserve"> </w:t>
      </w:r>
      <w:r>
        <w:t>Behavioral;</w:t>
      </w:r>
    </w:p>
    <w:p w14:paraId="65B885B8" w14:textId="77777777" w:rsidR="007A6125" w:rsidRDefault="007A6125" w:rsidP="007A6125"/>
    <w:p w14:paraId="72EEE16C" w14:textId="77777777" w:rsidR="007A6125" w:rsidRDefault="007A6125" w:rsidP="007A6125">
      <w:pPr>
        <w:pStyle w:val="Balk3"/>
        <w:numPr>
          <w:ilvl w:val="2"/>
          <w:numId w:val="44"/>
        </w:numPr>
      </w:pPr>
      <w:r>
        <w:t>Sentezleme ve Port Bağlantılarının Yapılması</w:t>
      </w:r>
    </w:p>
    <w:p w14:paraId="514AD68F" w14:textId="77777777" w:rsidR="007A6125" w:rsidRDefault="007A6125" w:rsidP="007A6125">
      <w:pPr>
        <w:rPr>
          <w:rFonts w:ascii="Courier New" w:hAnsi="Courier New" w:cs="Courier New"/>
          <w:b/>
        </w:rPr>
      </w:pPr>
    </w:p>
    <w:p w14:paraId="3F15FC33" w14:textId="0BBAF94F" w:rsidR="007A6125" w:rsidRDefault="007A6125" w:rsidP="007A6125">
      <w:r>
        <w:t xml:space="preserve">Tasarlanan </w:t>
      </w:r>
      <w:r>
        <w:rPr>
          <w:rFonts w:ascii="Courier New" w:hAnsi="Courier New" w:cs="Courier New"/>
          <w:b/>
        </w:rPr>
        <w:t>d_mandali</w:t>
      </w:r>
      <w:r>
        <w:t xml:space="preserve"> varlığının Nexsy 4 kartı ile bağlantılarının yapılabilemesi için öncelikle sentez işlemini yapılması gerekmektedir. </w:t>
      </w:r>
      <w:r w:rsidR="00A56EDF">
        <w:fldChar w:fldCharType="begin"/>
      </w:r>
      <w:r w:rsidR="00A56EDF">
        <w:instrText xml:space="preserve"> REF _Ref404459652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</w:t>
      </w:r>
      <w:r w:rsidR="00A56EDF">
        <w:fldChar w:fldCharType="end"/>
      </w:r>
      <w:r>
        <w:t xml:space="preserve">’den de görüleceği üzere sntezleme işlemi </w:t>
      </w:r>
      <w:r>
        <w:rPr>
          <w:rFonts w:ascii="Courier New" w:hAnsi="Courier New" w:cs="Courier New"/>
          <w:b/>
        </w:rPr>
        <w:t>Synthesis</w:t>
      </w:r>
      <w:r>
        <w:t xml:space="preserve"> sekmesi altında bulunan </w:t>
      </w:r>
      <w:r>
        <w:rPr>
          <w:rFonts w:ascii="Courier New" w:hAnsi="Courier New" w:cs="Courier New"/>
          <w:b/>
        </w:rPr>
        <w:t>Run Synthesis</w:t>
      </w:r>
      <w:r>
        <w:t xml:space="preserve"> seçilerek başlatılır. </w:t>
      </w:r>
    </w:p>
    <w:p w14:paraId="4978F89C" w14:textId="77777777" w:rsidR="007A6125" w:rsidRDefault="007A6125" w:rsidP="007A6125"/>
    <w:p w14:paraId="40E64879" w14:textId="1B9D3431" w:rsidR="007A6125" w:rsidRDefault="007A6125" w:rsidP="007A6125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291CAFC2" wp14:editId="0B5D76A4">
            <wp:extent cx="1137285" cy="2866390"/>
            <wp:effectExtent l="0" t="0" r="571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0E97" w14:textId="4F50BC1B" w:rsidR="007A6125" w:rsidRDefault="002A2CF2" w:rsidP="002A2CF2">
      <w:pPr>
        <w:pStyle w:val="ResimYazs"/>
      </w:pPr>
      <w:bookmarkStart w:id="1" w:name="_Ref404459652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</w:t>
      </w:r>
      <w:r w:rsidR="001F512F">
        <w:rPr>
          <w:noProof/>
        </w:rPr>
        <w:fldChar w:fldCharType="end"/>
      </w:r>
      <w:bookmarkEnd w:id="1"/>
      <w:r>
        <w:t xml:space="preserve"> </w:t>
      </w:r>
      <w:r w:rsidR="007A6125">
        <w:t>Sentezleme işleminin başlatılması</w:t>
      </w:r>
    </w:p>
    <w:p w14:paraId="3B779F62" w14:textId="77777777" w:rsidR="007A6125" w:rsidRDefault="007A6125" w:rsidP="001541F5"/>
    <w:p w14:paraId="772A34FC" w14:textId="14572C4E" w:rsidR="007A6125" w:rsidRDefault="007A6125" w:rsidP="001541F5">
      <w:r>
        <w:t xml:space="preserve">Sentezleme işleminin bitiminde </w:t>
      </w:r>
      <w:r w:rsidR="00A56EDF">
        <w:fldChar w:fldCharType="begin"/>
      </w:r>
      <w:r w:rsidR="00A56EDF">
        <w:instrText xml:space="preserve"> REF _Ref404459643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</w:t>
      </w:r>
      <w:r w:rsidR="00A56EDF">
        <w:fldChar w:fldCharType="end"/>
      </w:r>
      <w:r>
        <w:t xml:space="preserve">’de gösterilen pencere açılmaktadır. Açılan pencereden </w:t>
      </w:r>
      <w:r w:rsidRPr="001541F5">
        <w:rPr>
          <w:rFonts w:ascii="Courier New" w:hAnsi="Courier New" w:cs="Courier New"/>
          <w:b/>
        </w:rPr>
        <w:t>Open Synthesis Design</w:t>
      </w:r>
      <w:r>
        <w:t xml:space="preserve"> seçilir ve </w:t>
      </w:r>
      <w:r w:rsidRPr="001541F5">
        <w:rPr>
          <w:rFonts w:ascii="Courier New" w:hAnsi="Courier New" w:cs="Courier New"/>
          <w:b/>
        </w:rPr>
        <w:t>OK</w:t>
      </w:r>
      <w:r>
        <w:t xml:space="preserve"> tuşuna basılarak </w:t>
      </w:r>
      <w:r>
        <w:rPr>
          <w:rFonts w:eastAsia="Times New Roman" w:cstheme="minorHAnsi"/>
        </w:rPr>
        <w:t xml:space="preserve">sentez sonrası port bağlantısı, hata ayıklama bağlantıları vb. gibi işlemler yapılabilmektedir. </w:t>
      </w:r>
      <w:r w:rsidRPr="001541F5">
        <w:rPr>
          <w:rFonts w:ascii="Courier New" w:hAnsi="Courier New" w:cs="Courier New"/>
          <w:b/>
        </w:rPr>
        <w:t>Open Sythesis Design</w:t>
      </w:r>
      <w:r>
        <w:t xml:space="preserve"> aynı </w:t>
      </w:r>
      <w:r w:rsidR="001541F5">
        <w:t>zamanda sentez işleminin sonucu</w:t>
      </w:r>
      <w:r>
        <w:t>n</w:t>
      </w:r>
      <w:r w:rsidR="001541F5">
        <w:t>d</w:t>
      </w:r>
      <w:r>
        <w:t xml:space="preserve">a </w:t>
      </w:r>
      <w:r w:rsidRPr="004B133F">
        <w:rPr>
          <w:rFonts w:ascii="Courier New" w:hAnsi="Courier New" w:cs="Courier New"/>
          <w:b/>
        </w:rPr>
        <w:t>Flow Navigator</w:t>
      </w:r>
      <w:r>
        <w:t xml:space="preserve"> penceresinde aktif olmaktadır (</w:t>
      </w:r>
      <w:r w:rsidR="00A56EDF">
        <w:fldChar w:fldCharType="begin"/>
      </w:r>
      <w:r w:rsidR="00A56EDF">
        <w:instrText xml:space="preserve"> REF _Ref404459635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</w:t>
      </w:r>
      <w:r w:rsidR="00A56EDF">
        <w:fldChar w:fldCharType="end"/>
      </w:r>
      <w:r>
        <w:t xml:space="preserve">). </w:t>
      </w:r>
    </w:p>
    <w:p w14:paraId="293FA534" w14:textId="77777777" w:rsidR="007A6125" w:rsidRDefault="007A6125" w:rsidP="007A6125"/>
    <w:p w14:paraId="09B186E6" w14:textId="2D780A81" w:rsidR="007A6125" w:rsidRDefault="007A6125" w:rsidP="007A6125">
      <w:pPr>
        <w:keepNext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4C8F60D2" wp14:editId="3043A0AE">
            <wp:extent cx="1518285" cy="1541780"/>
            <wp:effectExtent l="0" t="0" r="5715" b="127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D235" w14:textId="2BBBBB2C" w:rsidR="007A6125" w:rsidRDefault="00853DAA" w:rsidP="007A6125">
      <w:pPr>
        <w:pStyle w:val="ResimYazs"/>
      </w:pPr>
      <w:bookmarkStart w:id="2" w:name="_Ref404459643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</w:t>
      </w:r>
      <w:r w:rsidR="001F512F">
        <w:rPr>
          <w:noProof/>
        </w:rPr>
        <w:fldChar w:fldCharType="end"/>
      </w:r>
      <w:bookmarkEnd w:id="2"/>
      <w:r>
        <w:t xml:space="preserve"> </w:t>
      </w:r>
      <w:r w:rsidR="007A6125">
        <w:t>Sentezleme işleminin tamamlanması ve sentez tasarımlarının açılması</w:t>
      </w:r>
    </w:p>
    <w:p w14:paraId="20DD4559" w14:textId="77777777" w:rsidR="007A6125" w:rsidRDefault="007A6125" w:rsidP="007A6125"/>
    <w:p w14:paraId="63BA382E" w14:textId="367C967D" w:rsidR="007A6125" w:rsidRDefault="007A6125" w:rsidP="007A6125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33822CBC" wp14:editId="27DD835E">
            <wp:extent cx="1370079" cy="3399693"/>
            <wp:effectExtent l="0" t="0" r="1905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370" cy="34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162C" w14:textId="34594E3E" w:rsidR="007A6125" w:rsidRDefault="00853DAA" w:rsidP="007A6125">
      <w:pPr>
        <w:pStyle w:val="ResimYazs"/>
      </w:pPr>
      <w:bookmarkStart w:id="3" w:name="_Ref404459635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</w:t>
      </w:r>
      <w:r w:rsidR="001F512F">
        <w:rPr>
          <w:noProof/>
        </w:rPr>
        <w:fldChar w:fldCharType="end"/>
      </w:r>
      <w:bookmarkEnd w:id="3"/>
      <w:r>
        <w:t xml:space="preserve"> </w:t>
      </w:r>
      <w:r w:rsidR="007A6125">
        <w:t>Sentez tasarımlarının açılması</w:t>
      </w:r>
    </w:p>
    <w:p w14:paraId="7001918A" w14:textId="77777777" w:rsidR="007A6125" w:rsidRDefault="007A6125" w:rsidP="007A6125"/>
    <w:p w14:paraId="07394935" w14:textId="700B7895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Sentez tasarımlarının açılmasından sonra </w:t>
      </w:r>
      <w:r>
        <w:rPr>
          <w:rFonts w:ascii="Courier New" w:eastAsia="Times New Roman" w:hAnsi="Courier New" w:cs="Courier New"/>
          <w:b/>
        </w:rPr>
        <w:t>Window</w:t>
      </w:r>
      <w:r>
        <w:rPr>
          <w:rFonts w:eastAsia="Times New Roman"/>
        </w:rPr>
        <w:t xml:space="preserve"> sekmesi seçilir. </w:t>
      </w:r>
      <w:r>
        <w:rPr>
          <w:rFonts w:ascii="Courier New" w:eastAsia="Times New Roman" w:hAnsi="Courier New" w:cs="Courier New"/>
          <w:b/>
        </w:rPr>
        <w:t>Window</w:t>
      </w:r>
      <w:r>
        <w:rPr>
          <w:rFonts w:eastAsia="Times New Roman"/>
        </w:rPr>
        <w:t xml:space="preserve"> sekmesi altında </w:t>
      </w:r>
      <w:r>
        <w:rPr>
          <w:rFonts w:ascii="Courier New" w:eastAsia="Times New Roman" w:hAnsi="Courier New" w:cs="Courier New"/>
          <w:b/>
        </w:rPr>
        <w:t>I/O Ports</w:t>
      </w:r>
      <w:r>
        <w:rPr>
          <w:rFonts w:eastAsia="Times New Roman"/>
        </w:rPr>
        <w:t xml:space="preserve"> seçil</w:t>
      </w:r>
      <w:r w:rsidR="003E39B6">
        <w:rPr>
          <w:rFonts w:eastAsia="Times New Roman"/>
        </w:rPr>
        <w:t>ir</w:t>
      </w:r>
      <w:r>
        <w:rPr>
          <w:rFonts w:eastAsia="Times New Roman"/>
        </w:rPr>
        <w:t xml:space="preserve"> (</w:t>
      </w:r>
      <w:r w:rsidR="00A56EDF">
        <w:fldChar w:fldCharType="begin"/>
      </w:r>
      <w:r w:rsidR="00A56EDF">
        <w:instrText xml:space="preserve"> REF _Ref404459624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4</w:t>
      </w:r>
      <w:r w:rsidR="00A56EDF">
        <w:fldChar w:fldCharType="end"/>
      </w:r>
      <w:r>
        <w:rPr>
          <w:rFonts w:eastAsia="Times New Roman"/>
        </w:rPr>
        <w:t>)</w:t>
      </w:r>
      <w:r w:rsidR="003E39B6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C136F1">
        <w:rPr>
          <w:rFonts w:eastAsia="Times New Roman"/>
        </w:rPr>
        <w:t xml:space="preserve">İşlemin ardından </w:t>
      </w:r>
      <w:r>
        <w:rPr>
          <w:rFonts w:ascii="Courier New" w:eastAsia="Times New Roman" w:hAnsi="Courier New" w:cs="Courier New"/>
          <w:b/>
        </w:rPr>
        <w:t>d_latch</w:t>
      </w:r>
      <w:r>
        <w:rPr>
          <w:rFonts w:eastAsia="Times New Roman"/>
        </w:rPr>
        <w:t xml:space="preserve"> varlığının Nexys 4 kartı ile bağlantısının yapılması için </w:t>
      </w:r>
      <w:r>
        <w:rPr>
          <w:rFonts w:ascii="Courier New" w:eastAsia="Times New Roman" w:hAnsi="Courier New" w:cs="Courier New"/>
          <w:b/>
        </w:rPr>
        <w:t>I/O Ports</w:t>
      </w:r>
      <w:r>
        <w:rPr>
          <w:rFonts w:eastAsia="Times New Roman"/>
        </w:rPr>
        <w:t xml:space="preserve"> penceresi açılacaktır. Açılan pencerede </w:t>
      </w:r>
      <w:r>
        <w:rPr>
          <w:rFonts w:ascii="Courier New" w:eastAsia="Times New Roman" w:hAnsi="Courier New" w:cs="Courier New"/>
          <w:b/>
        </w:rPr>
        <w:t>d_latch</w:t>
      </w:r>
      <w:r>
        <w:rPr>
          <w:rFonts w:eastAsia="Times New Roman"/>
        </w:rPr>
        <w:t xml:space="preserve"> varlığın ait portlar görülecektir (</w:t>
      </w:r>
      <w:r w:rsidR="00A56EDF">
        <w:fldChar w:fldCharType="begin"/>
      </w:r>
      <w:r w:rsidR="00A56EDF">
        <w:rPr>
          <w:rFonts w:eastAsia="Times New Roman"/>
        </w:rPr>
        <w:instrText xml:space="preserve"> REF _Ref404459619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5</w:t>
      </w:r>
      <w:r w:rsidR="00A56EDF">
        <w:fldChar w:fldCharType="end"/>
      </w:r>
      <w:r>
        <w:rPr>
          <w:rFonts w:eastAsia="Times New Roman"/>
        </w:rPr>
        <w:t>).</w:t>
      </w:r>
    </w:p>
    <w:p w14:paraId="3BBA2349" w14:textId="77777777" w:rsidR="007A6125" w:rsidRDefault="007A6125" w:rsidP="007A6125">
      <w:pPr>
        <w:rPr>
          <w:rFonts w:eastAsia="Times New Roman"/>
        </w:rPr>
      </w:pPr>
    </w:p>
    <w:p w14:paraId="6EE887BA" w14:textId="73D2FA3D" w:rsidR="007A6125" w:rsidRDefault="007A6125" w:rsidP="007A6125">
      <w:pPr>
        <w:keepNext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23FAF6F9" wp14:editId="7130AFBE">
            <wp:extent cx="1442085" cy="2795905"/>
            <wp:effectExtent l="0" t="0" r="5715" b="444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CD19" w14:textId="749CC5B0" w:rsidR="007A6125" w:rsidRDefault="00853DAA" w:rsidP="007A6125">
      <w:pPr>
        <w:pStyle w:val="ResimYazs"/>
      </w:pPr>
      <w:bookmarkStart w:id="4" w:name="_Ref404459624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4</w:t>
      </w:r>
      <w:r w:rsidR="001F512F">
        <w:rPr>
          <w:noProof/>
        </w:rPr>
        <w:fldChar w:fldCharType="end"/>
      </w:r>
      <w:bookmarkEnd w:id="4"/>
      <w:r>
        <w:t xml:space="preserve"> </w:t>
      </w:r>
      <w:r w:rsidR="007A6125">
        <w:t>I/O Ports Pencersinin açılma</w:t>
      </w:r>
      <w:r w:rsidR="007473C5">
        <w:t>s</w:t>
      </w:r>
      <w:r w:rsidR="007A6125">
        <w:t>ı - 1</w:t>
      </w:r>
    </w:p>
    <w:p w14:paraId="7EE832E3" w14:textId="77777777" w:rsidR="007A6125" w:rsidRDefault="007A6125" w:rsidP="007A6125">
      <w:pPr>
        <w:rPr>
          <w:rFonts w:eastAsia="Times New Roman"/>
        </w:rPr>
      </w:pPr>
    </w:p>
    <w:p w14:paraId="2CF52381" w14:textId="29FCE188" w:rsidR="007A6125" w:rsidRDefault="007A6125" w:rsidP="007A6125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6DE17DA7" wp14:editId="0D12EC38">
            <wp:extent cx="5761990" cy="1172210"/>
            <wp:effectExtent l="0" t="0" r="0" b="889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DB36" w14:textId="18EE1AD4" w:rsidR="007A6125" w:rsidRDefault="00853DAA" w:rsidP="007A6125">
      <w:pPr>
        <w:pStyle w:val="ResimYazs"/>
      </w:pPr>
      <w:bookmarkStart w:id="5" w:name="_Ref404459619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5</w:t>
      </w:r>
      <w:r w:rsidR="001F512F">
        <w:rPr>
          <w:noProof/>
        </w:rPr>
        <w:fldChar w:fldCharType="end"/>
      </w:r>
      <w:bookmarkEnd w:id="5"/>
      <w:r>
        <w:t xml:space="preserve"> </w:t>
      </w:r>
      <w:r w:rsidR="007A6125">
        <w:t>I/O Ports Pencersinin açılma</w:t>
      </w:r>
      <w:r w:rsidR="007473C5">
        <w:t>s</w:t>
      </w:r>
      <w:r w:rsidR="007A6125">
        <w:t>ı - 2</w:t>
      </w:r>
    </w:p>
    <w:p w14:paraId="1F698E2C" w14:textId="77777777" w:rsidR="007A6125" w:rsidRDefault="007A6125" w:rsidP="007A6125">
      <w:pPr>
        <w:rPr>
          <w:rFonts w:eastAsia="Times New Roman"/>
        </w:rPr>
      </w:pPr>
    </w:p>
    <w:p w14:paraId="2F7FE283" w14:textId="4B4653E0" w:rsidR="007A6125" w:rsidRDefault="007A6125" w:rsidP="007A6125">
      <w:proofErr w:type="gramStart"/>
      <w:r>
        <w:rPr>
          <w:rFonts w:ascii="Courier New" w:hAnsi="Courier New" w:cs="Courier New"/>
          <w:b/>
        </w:rPr>
        <w:t>d</w:t>
      </w:r>
      <w:proofErr w:type="gramEnd"/>
      <w:r>
        <w:rPr>
          <w:rFonts w:ascii="Courier New" w:hAnsi="Courier New" w:cs="Courier New"/>
          <w:b/>
        </w:rPr>
        <w:t>_latch</w:t>
      </w:r>
      <w:r>
        <w:t xml:space="preserve"> varlığın da daha önceden de bahsedildiği gibi 2 adet giriş portu ve 2 adet çıkış portu mevcuttur. Varlığın portlarının Nexys 4 kartı ile bağlantılası </w:t>
      </w:r>
      <w:r w:rsidR="00CC2420">
        <w:fldChar w:fldCharType="begin"/>
      </w:r>
      <w:r w:rsidR="00CC2420">
        <w:instrText xml:space="preserve"> REF _Ref404459990 \h </w:instrText>
      </w:r>
      <w:r w:rsidR="00CC2420"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</w:t>
      </w:r>
      <w:r w:rsidR="00CC2420">
        <w:fldChar w:fldCharType="end"/>
      </w:r>
      <w:r>
        <w:t xml:space="preserve">’deki şekilde yapılmalıdır. </w:t>
      </w:r>
    </w:p>
    <w:p w14:paraId="1A4611BA" w14:textId="77777777" w:rsidR="00FC0A2D" w:rsidRDefault="00FC0A2D" w:rsidP="007A6125"/>
    <w:p w14:paraId="58217BBA" w14:textId="68C042F7" w:rsidR="007A6125" w:rsidRDefault="00CC2420" w:rsidP="007A6125">
      <w:pPr>
        <w:pStyle w:val="ResimYazs"/>
      </w:pPr>
      <w:bookmarkStart w:id="6" w:name="_Ref404459990"/>
      <w:r>
        <w:t xml:space="preserve">Tablo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Tablo \* ARABIC \s 1 </w:instrText>
      </w:r>
      <w:r w:rsidR="001F512F">
        <w:fldChar w:fldCharType="separate"/>
      </w:r>
      <w:r w:rsidR="00174CBA">
        <w:rPr>
          <w:noProof/>
        </w:rPr>
        <w:t>1</w:t>
      </w:r>
      <w:r w:rsidR="001F512F">
        <w:rPr>
          <w:noProof/>
        </w:rPr>
        <w:fldChar w:fldCharType="end"/>
      </w:r>
      <w:bookmarkEnd w:id="6"/>
      <w:r>
        <w:t xml:space="preserve"> </w:t>
      </w:r>
      <w:r w:rsidR="007A6125">
        <w:t>Yetki girişli D mandalı bağlantıları</w:t>
      </w:r>
    </w:p>
    <w:tbl>
      <w:tblPr>
        <w:tblStyle w:val="KlavuzuTablo4-Vurgu6"/>
        <w:tblW w:w="0" w:type="auto"/>
        <w:jc w:val="center"/>
        <w:tblLook w:val="04A0" w:firstRow="1" w:lastRow="0" w:firstColumn="1" w:lastColumn="0" w:noHBand="0" w:noVBand="1"/>
      </w:tblPr>
      <w:tblGrid>
        <w:gridCol w:w="2017"/>
        <w:gridCol w:w="1666"/>
        <w:gridCol w:w="1666"/>
        <w:gridCol w:w="1768"/>
      </w:tblGrid>
      <w:tr w:rsidR="007A6125" w14:paraId="1BF06EEF" w14:textId="77777777" w:rsidTr="007A6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hideMark/>
          </w:tcPr>
          <w:p w14:paraId="17947AFF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Port Adı</w:t>
            </w:r>
          </w:p>
        </w:tc>
        <w:tc>
          <w:tcPr>
            <w:tcW w:w="1666" w:type="dxa"/>
            <w:hideMark/>
          </w:tcPr>
          <w:p w14:paraId="363F35BF" w14:textId="77777777" w:rsidR="007A6125" w:rsidRDefault="007A6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Nexys 4</w:t>
            </w:r>
          </w:p>
        </w:tc>
        <w:tc>
          <w:tcPr>
            <w:tcW w:w="1666" w:type="dxa"/>
            <w:hideMark/>
          </w:tcPr>
          <w:p w14:paraId="31FDA133" w14:textId="77777777" w:rsidR="007A6125" w:rsidRDefault="007A6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Konum</w:t>
            </w:r>
          </w:p>
        </w:tc>
        <w:tc>
          <w:tcPr>
            <w:tcW w:w="1768" w:type="dxa"/>
            <w:hideMark/>
          </w:tcPr>
          <w:p w14:paraId="6A1DFFEF" w14:textId="77777777" w:rsidR="007A6125" w:rsidRDefault="007A6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I/O Standart</w:t>
            </w:r>
          </w:p>
        </w:tc>
      </w:tr>
      <w:tr w:rsidR="007A6125" w14:paraId="270B27BD" w14:textId="77777777" w:rsidTr="007A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71DC8B02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_clk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34CDB0CE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204AA06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E3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17FB8432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7A6125" w14:paraId="453FF91B" w14:textId="77777777" w:rsidTr="007A6125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720052A0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_en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116EC395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SW1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6151DD8E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U8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1CAD73CB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7A6125" w14:paraId="1EFDD033" w14:textId="77777777" w:rsidTr="007A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424449CA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_rst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0CFA113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BTND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486335CF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V10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21143339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7A6125" w14:paraId="72C470C3" w14:textId="77777777" w:rsidTr="007A6125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0A28FABD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_giris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6127DFB4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SW0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1BDDB53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U9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7B93DE4F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7A6125" w14:paraId="1C7F555A" w14:textId="77777777" w:rsidTr="007A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7526D09D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out_cikis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6D1E06E7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LD1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33FBAD1A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V9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92C888C" w14:textId="77777777" w:rsidR="007A6125" w:rsidRDefault="007A61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7A6125" w14:paraId="6FD096F0" w14:textId="77777777" w:rsidTr="007A6125">
        <w:trPr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BFA2626" w14:textId="77777777" w:rsidR="007A6125" w:rsidRDefault="007A6125">
            <w:pPr>
              <w:jc w:val="center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out_cikis_degil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26967272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LD0</w:t>
            </w:r>
          </w:p>
        </w:tc>
        <w:tc>
          <w:tcPr>
            <w:tcW w:w="1666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74B155CE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T8</w:t>
            </w:r>
          </w:p>
        </w:tc>
        <w:tc>
          <w:tcPr>
            <w:tcW w:w="176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14:paraId="5235AA3C" w14:textId="77777777" w:rsidR="007A6125" w:rsidRDefault="007A6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</w:tbl>
    <w:p w14:paraId="303B588B" w14:textId="77777777" w:rsidR="007A6125" w:rsidRDefault="007A6125" w:rsidP="007A6125"/>
    <w:p w14:paraId="6FC0A0F0" w14:textId="5AB543C5" w:rsidR="007A6125" w:rsidRDefault="00CC2420" w:rsidP="007A6125">
      <w:r>
        <w:fldChar w:fldCharType="begin"/>
      </w:r>
      <w:r>
        <w:instrText xml:space="preserve"> REF _Ref404459990 \h </w:instrText>
      </w:r>
      <w:r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</w:t>
      </w:r>
      <w:r>
        <w:fldChar w:fldCharType="end"/>
      </w:r>
      <w:r w:rsidR="007A6125">
        <w:t xml:space="preserve">’de verilen konum bilgileri </w:t>
      </w:r>
      <w:r w:rsidR="007A6125">
        <w:rPr>
          <w:rFonts w:ascii="Courier New" w:hAnsi="Courier New" w:cs="Courier New"/>
          <w:b/>
        </w:rPr>
        <w:t>I/O Ports</w:t>
      </w:r>
      <w:r w:rsidR="007A6125">
        <w:t xml:space="preserve"> pencersinde </w:t>
      </w:r>
      <w:r w:rsidR="007A6125">
        <w:rPr>
          <w:rFonts w:ascii="Courier New" w:hAnsi="Courier New" w:cs="Courier New"/>
          <w:b/>
        </w:rPr>
        <w:t>Site</w:t>
      </w:r>
      <w:r w:rsidR="007A6125">
        <w:t xml:space="preserve"> sekmesinde seçlirler. </w:t>
      </w:r>
      <w:r w:rsidR="007A6125">
        <w:rPr>
          <w:rFonts w:ascii="Courier New" w:hAnsi="Courier New" w:cs="Courier New"/>
          <w:b/>
        </w:rPr>
        <w:t>I/O Std</w:t>
      </w:r>
      <w:r w:rsidR="007A6125">
        <w:t xml:space="preserve"> sekmesinde ise </w:t>
      </w:r>
      <w:r>
        <w:fldChar w:fldCharType="begin"/>
      </w:r>
      <w:r>
        <w:instrText xml:space="preserve"> REF _Ref404459990 \h </w:instrText>
      </w:r>
      <w:r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</w:t>
      </w:r>
      <w:r>
        <w:fldChar w:fldCharType="end"/>
      </w:r>
      <w:r w:rsidR="007A6125">
        <w:t>’de verilen standart değerleri seçilerek (</w:t>
      </w:r>
      <w:r w:rsidR="00A56EDF">
        <w:fldChar w:fldCharType="begin"/>
      </w:r>
      <w:r w:rsidR="00A56EDF">
        <w:instrText xml:space="preserve"> REF _Ref404459610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6</w:t>
      </w:r>
      <w:r w:rsidR="00A56EDF">
        <w:fldChar w:fldCharType="end"/>
      </w:r>
      <w:r w:rsidR="007A6125">
        <w:t xml:space="preserve">) kaydedilir. </w:t>
      </w:r>
    </w:p>
    <w:p w14:paraId="4BEB0C3A" w14:textId="77777777" w:rsidR="007A6125" w:rsidRDefault="007A6125" w:rsidP="007A6125"/>
    <w:p w14:paraId="1340DC6C" w14:textId="2B796502" w:rsidR="007A6125" w:rsidRDefault="007A6125" w:rsidP="007A6125">
      <w:pPr>
        <w:keepNext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7E9E6FA4" wp14:editId="182A57DD">
            <wp:extent cx="5761990" cy="116649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DC6C" w14:textId="598BAF4B" w:rsidR="007A6125" w:rsidRDefault="00853DAA" w:rsidP="007A6125">
      <w:pPr>
        <w:pStyle w:val="ResimYazs"/>
      </w:pPr>
      <w:bookmarkStart w:id="7" w:name="_Ref404459610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6</w:t>
      </w:r>
      <w:r w:rsidR="001F512F">
        <w:rPr>
          <w:noProof/>
        </w:rPr>
        <w:fldChar w:fldCharType="end"/>
      </w:r>
      <w:bookmarkEnd w:id="7"/>
      <w:r>
        <w:t xml:space="preserve"> </w:t>
      </w:r>
      <w:r w:rsidR="007A6125">
        <w:t>Port bağlantılarının ayarlanması</w:t>
      </w:r>
    </w:p>
    <w:p w14:paraId="0CECC1FF" w14:textId="77777777" w:rsidR="00FC0A2D" w:rsidRPr="00FC0A2D" w:rsidRDefault="00FC0A2D" w:rsidP="00FC0A2D"/>
    <w:p w14:paraId="6498F61F" w14:textId="77777777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Port tanımlama işlemlerinin yapılmasından sonra kaydedilen </w:t>
      </w:r>
      <w:r>
        <w:rPr>
          <w:rFonts w:ascii="Courier New" w:eastAsia="Times New Roman" w:hAnsi="Courier New" w:cs="Courier New"/>
          <w:b/>
        </w:rPr>
        <w:t>xdc</w:t>
      </w:r>
      <w:r>
        <w:rPr>
          <w:rFonts w:eastAsia="Times New Roman"/>
        </w:rPr>
        <w:t xml:space="preserve"> uzantılı dosya aşağıdaki gibi olacaktır. </w:t>
      </w:r>
    </w:p>
    <w:p w14:paraId="5B26E9C3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E3 [get_ports in_clk]</w:t>
      </w:r>
    </w:p>
    <w:p w14:paraId="7EE2CA42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in_clk]</w:t>
      </w:r>
    </w:p>
    <w:p w14:paraId="5D763FCF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</w:p>
    <w:p w14:paraId="1C7ACF87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U8 [get_ports in_en]</w:t>
      </w:r>
    </w:p>
    <w:p w14:paraId="2E783407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in_en]</w:t>
      </w:r>
    </w:p>
    <w:p w14:paraId="5470BD0B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</w:p>
    <w:p w14:paraId="04113A4C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U9 [get_ports in_giris]</w:t>
      </w:r>
    </w:p>
    <w:p w14:paraId="23F62D48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in_giris]</w:t>
      </w:r>
    </w:p>
    <w:p w14:paraId="3633FB6C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</w:p>
    <w:p w14:paraId="03413707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V10 [get_ports in_rst]</w:t>
      </w:r>
    </w:p>
    <w:p w14:paraId="77E8C462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in_rst]</w:t>
      </w:r>
    </w:p>
    <w:p w14:paraId="37C2D053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</w:p>
    <w:p w14:paraId="47BEE023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V9 [get_ports out_cikis]</w:t>
      </w:r>
    </w:p>
    <w:p w14:paraId="00A96C58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out_cikis]</w:t>
      </w:r>
    </w:p>
    <w:p w14:paraId="7EAE2656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</w:p>
    <w:p w14:paraId="7A019E30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PACKAGE_PIN T8 [get_ports out_cikis_degil]</w:t>
      </w:r>
    </w:p>
    <w:p w14:paraId="2B1E80DD" w14:textId="77777777" w:rsidR="007A6125" w:rsidRDefault="007A6125" w:rsidP="00FC0A2D">
      <w:pPr>
        <w:ind w:left="708"/>
        <w:rPr>
          <w:rFonts w:ascii="Courier New" w:eastAsia="Times New Roman" w:hAnsi="Courier New"/>
        </w:rPr>
      </w:pPr>
      <w:proofErr w:type="gramStart"/>
      <w:r>
        <w:rPr>
          <w:rFonts w:ascii="Courier New" w:eastAsia="Times New Roman" w:hAnsi="Courier New"/>
        </w:rPr>
        <w:t>set</w:t>
      </w:r>
      <w:proofErr w:type="gramEnd"/>
      <w:r>
        <w:rPr>
          <w:rFonts w:ascii="Courier New" w:eastAsia="Times New Roman" w:hAnsi="Courier New"/>
        </w:rPr>
        <w:t>_property IOSTANDARD LVCMOS33 [get_ports out_cikis_degil]</w:t>
      </w:r>
    </w:p>
    <w:p w14:paraId="4C4267A4" w14:textId="77777777" w:rsidR="007A6125" w:rsidRDefault="007A6125" w:rsidP="007A6125">
      <w:pPr>
        <w:rPr>
          <w:rFonts w:eastAsia="Times New Roman"/>
        </w:rPr>
      </w:pPr>
    </w:p>
    <w:p w14:paraId="2A8ED1C0" w14:textId="77777777" w:rsidR="007A6125" w:rsidRDefault="007A6125" w:rsidP="007A6125">
      <w:pPr>
        <w:pStyle w:val="Balk3"/>
        <w:numPr>
          <w:ilvl w:val="2"/>
          <w:numId w:val="44"/>
        </w:numPr>
        <w:rPr>
          <w:rFonts w:eastAsia="Times New Roman"/>
        </w:rPr>
      </w:pPr>
      <w:r>
        <w:rPr>
          <w:rFonts w:eastAsia="Times New Roman"/>
        </w:rPr>
        <w:t>Bit Dosyasının Oluşturulması</w:t>
      </w:r>
    </w:p>
    <w:p w14:paraId="44117E0E" w14:textId="77777777" w:rsidR="007A6125" w:rsidRDefault="007A6125" w:rsidP="007A6125"/>
    <w:p w14:paraId="6E1DA79D" w14:textId="3806823E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Port tanımlama işlemlerinin tamamlanmasından sonra gerçekleme işlemi Implementation Sekmesi altında </w:t>
      </w:r>
      <w:r w:rsidRPr="007F5C30">
        <w:rPr>
          <w:rFonts w:ascii="Courier New" w:eastAsia="Times New Roman" w:hAnsi="Courier New" w:cs="Courier New"/>
          <w:b/>
        </w:rPr>
        <w:t>Run Implmentation</w:t>
      </w:r>
      <w:r>
        <w:rPr>
          <w:rFonts w:eastAsia="Times New Roman"/>
        </w:rPr>
        <w:t xml:space="preserve"> seçilerek başlatılır (</w:t>
      </w:r>
      <w:r w:rsidR="00A56EDF">
        <w:fldChar w:fldCharType="begin"/>
      </w:r>
      <w:r w:rsidR="00A56EDF">
        <w:rPr>
          <w:rFonts w:eastAsia="Times New Roman"/>
        </w:rPr>
        <w:instrText xml:space="preserve"> REF _Ref404459599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7</w:t>
      </w:r>
      <w:r w:rsidR="00A56EDF">
        <w:fldChar w:fldCharType="end"/>
      </w:r>
      <w:r>
        <w:rPr>
          <w:rFonts w:eastAsia="Times New Roman"/>
        </w:rPr>
        <w:t xml:space="preserve">). </w:t>
      </w:r>
    </w:p>
    <w:p w14:paraId="02B42BA6" w14:textId="77777777" w:rsidR="007A6125" w:rsidRDefault="007A6125" w:rsidP="007A6125">
      <w:pPr>
        <w:rPr>
          <w:rFonts w:eastAsia="Times New Roman"/>
        </w:rPr>
      </w:pPr>
    </w:p>
    <w:p w14:paraId="54FB2B49" w14:textId="323043A3" w:rsidR="007A6125" w:rsidRDefault="007A6125" w:rsidP="007A6125">
      <w:pPr>
        <w:pStyle w:val="ResimYazs"/>
      </w:pPr>
      <w:r>
        <w:rPr>
          <w:noProof/>
          <w:lang w:eastAsia="tr-TR"/>
        </w:rPr>
        <w:lastRenderedPageBreak/>
        <w:drawing>
          <wp:inline distT="0" distB="0" distL="0" distR="0" wp14:anchorId="1F2DF013" wp14:editId="799179AA">
            <wp:extent cx="1393378" cy="3358661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957" cy="336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8143" w14:textId="07D1B758" w:rsidR="007A6125" w:rsidRDefault="00853DAA" w:rsidP="007A6125">
      <w:pPr>
        <w:pStyle w:val="ResimYazs"/>
      </w:pPr>
      <w:bookmarkStart w:id="8" w:name="_Ref404459599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7</w:t>
      </w:r>
      <w:r w:rsidR="001F512F">
        <w:rPr>
          <w:noProof/>
        </w:rPr>
        <w:fldChar w:fldCharType="end"/>
      </w:r>
      <w:bookmarkEnd w:id="8"/>
      <w:r>
        <w:t xml:space="preserve"> </w:t>
      </w:r>
      <w:r w:rsidR="007A6125">
        <w:t>Gerçekleme işleminin başlatılması</w:t>
      </w:r>
    </w:p>
    <w:p w14:paraId="3B43CDD8" w14:textId="77777777" w:rsidR="007A6125" w:rsidRDefault="007A6125" w:rsidP="007A6125"/>
    <w:p w14:paraId="37741784" w14:textId="0AB3FF2F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Gerçekleme işleminin bitiminde </w:t>
      </w:r>
      <w:r w:rsidR="00A56EDF">
        <w:fldChar w:fldCharType="begin"/>
      </w:r>
      <w:r w:rsidR="00A56EDF">
        <w:instrText xml:space="preserve"> REF _Ref404459584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8</w:t>
      </w:r>
      <w:r w:rsidR="00A56EDF">
        <w:fldChar w:fldCharType="end"/>
      </w:r>
      <w:r>
        <w:t xml:space="preserve">’de gösterilen pencere açılmaktadır. Açılan pencereden </w:t>
      </w:r>
      <w:r w:rsidRPr="007F5C30">
        <w:rPr>
          <w:rFonts w:ascii="Courier New" w:hAnsi="Courier New" w:cs="Courier New"/>
          <w:b/>
          <w:color w:val="000000" w:themeColor="text1"/>
        </w:rPr>
        <w:t>Generate Bitstream</w:t>
      </w:r>
      <w:r>
        <w:t xml:space="preserve"> seçilir ve </w:t>
      </w:r>
      <w:r w:rsidRPr="007F5C30">
        <w:rPr>
          <w:rFonts w:ascii="Courier New" w:hAnsi="Courier New" w:cs="Courier New"/>
          <w:b/>
          <w:color w:val="000000" w:themeColor="text1"/>
        </w:rPr>
        <w:t>OK</w:t>
      </w:r>
      <w:r>
        <w:t xml:space="preserve"> tuşuna basılarak </w:t>
      </w:r>
      <w:r>
        <w:rPr>
          <w:rFonts w:eastAsia="Times New Roman" w:cstheme="minorHAnsi"/>
        </w:rPr>
        <w:t xml:space="preserve">bit dosyasının oluşturulma işlemi başlatılmaktadır. </w:t>
      </w:r>
      <w:r>
        <w:t xml:space="preserve">Bit dosyası oluşturma işlemi aynı zamanda </w:t>
      </w:r>
      <w:r w:rsidRPr="007F5C30">
        <w:rPr>
          <w:rFonts w:ascii="Courier New" w:hAnsi="Courier New" w:cs="Courier New"/>
          <w:b/>
          <w:color w:val="000000" w:themeColor="text1"/>
        </w:rPr>
        <w:t>Program and Debug</w:t>
      </w:r>
      <w:r w:rsidRPr="007F5C30">
        <w:rPr>
          <w:color w:val="000000" w:themeColor="text1"/>
        </w:rPr>
        <w:t xml:space="preserve"> </w:t>
      </w:r>
      <w:r>
        <w:t xml:space="preserve">sekmesi altında </w:t>
      </w:r>
      <w:r w:rsidRPr="007F5C30">
        <w:rPr>
          <w:rFonts w:ascii="Courier New" w:hAnsi="Courier New" w:cs="Courier New"/>
          <w:b/>
          <w:color w:val="000000" w:themeColor="text1"/>
        </w:rPr>
        <w:t>Generate Bitstream</w:t>
      </w:r>
      <w:r w:rsidRPr="007F5C30">
        <w:rPr>
          <w:color w:val="000000" w:themeColor="text1"/>
        </w:rPr>
        <w:t xml:space="preserve"> </w:t>
      </w:r>
      <w:r>
        <w:t>seçilerekte yapılabilmektedir.</w:t>
      </w:r>
      <w:r w:rsidR="002A7F2F" w:rsidRPr="002A7F2F">
        <w:rPr>
          <w:rFonts w:ascii="Courier New" w:hAnsi="Courier New" w:cs="Courier New"/>
          <w:b/>
          <w:color w:val="000000" w:themeColor="text1"/>
        </w:rPr>
        <w:t xml:space="preserve"> </w:t>
      </w:r>
      <w:r w:rsidR="002A7F2F" w:rsidRPr="007F5C30">
        <w:rPr>
          <w:rFonts w:ascii="Courier New" w:hAnsi="Courier New" w:cs="Courier New"/>
          <w:b/>
          <w:color w:val="000000" w:themeColor="text1"/>
        </w:rPr>
        <w:t>Generate Bitstream</w:t>
      </w:r>
      <w:r w:rsidR="002A7F2F">
        <w:rPr>
          <w:rFonts w:ascii="Courier New" w:hAnsi="Courier New" w:cs="Courier New"/>
          <w:b/>
          <w:color w:val="000000" w:themeColor="text1"/>
        </w:rPr>
        <w:t xml:space="preserve"> </w:t>
      </w:r>
      <w:r w:rsidR="002A7F2F">
        <w:t>gerçekleme işleminin sonucu</w:t>
      </w:r>
      <w:r>
        <w:t>n</w:t>
      </w:r>
      <w:r w:rsidR="002A7F2F">
        <w:t>d</w:t>
      </w:r>
      <w:r>
        <w:t xml:space="preserve">a </w:t>
      </w:r>
      <w:r w:rsidRPr="002A7F2F">
        <w:rPr>
          <w:rFonts w:ascii="Courier New" w:hAnsi="Courier New" w:cs="Courier New"/>
          <w:b/>
        </w:rPr>
        <w:t>Flow Navigator</w:t>
      </w:r>
      <w:r>
        <w:t xml:space="preserve"> penceresinde aktif olmaktadır (</w:t>
      </w:r>
      <w:r w:rsidR="00A56EDF">
        <w:fldChar w:fldCharType="begin"/>
      </w:r>
      <w:r w:rsidR="00A56EDF">
        <w:instrText xml:space="preserve"> REF _Ref404459590 \h </w:instrText>
      </w:r>
      <w:r w:rsidR="00A56EDF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9</w:t>
      </w:r>
      <w:r w:rsidR="00A56EDF">
        <w:fldChar w:fldCharType="end"/>
      </w:r>
      <w:r>
        <w:t xml:space="preserve">). </w:t>
      </w:r>
    </w:p>
    <w:p w14:paraId="7BB6E3C3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324CB49D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43B9BFC7" w14:textId="672004EC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</w:pPr>
      <w:r>
        <w:rPr>
          <w:noProof/>
          <w:lang w:eastAsia="tr-TR"/>
        </w:rPr>
        <w:drawing>
          <wp:inline distT="0" distB="0" distL="0" distR="0" wp14:anchorId="405FC85E" wp14:editId="53BBCFCE">
            <wp:extent cx="2174875" cy="2010410"/>
            <wp:effectExtent l="0" t="0" r="0" b="889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1FD7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1756030" w14:textId="2252FD3A" w:rsidR="007A6125" w:rsidRDefault="00853DAA" w:rsidP="007A6125">
      <w:pPr>
        <w:pStyle w:val="ResimYazs"/>
      </w:pPr>
      <w:bookmarkStart w:id="9" w:name="_Ref404459584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8</w:t>
      </w:r>
      <w:r w:rsidR="001F512F">
        <w:rPr>
          <w:noProof/>
        </w:rPr>
        <w:fldChar w:fldCharType="end"/>
      </w:r>
      <w:bookmarkEnd w:id="9"/>
      <w:r>
        <w:t xml:space="preserve"> </w:t>
      </w:r>
      <w:r w:rsidR="007A6125">
        <w:t>Gerçekleme işleminin tamamlanması</w:t>
      </w:r>
    </w:p>
    <w:p w14:paraId="2EF7C630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727AF47A" w14:textId="77777777" w:rsidR="007A6125" w:rsidRDefault="007A6125" w:rsidP="007A6125"/>
    <w:p w14:paraId="7201F2BD" w14:textId="7302A2F1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35969238" wp14:editId="34A7AC15">
            <wp:extent cx="1631776" cy="3927231"/>
            <wp:effectExtent l="0" t="0" r="698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311" cy="394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37C4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BCA44D4" w14:textId="1E7C2E50" w:rsidR="007A6125" w:rsidRDefault="00853DAA" w:rsidP="007A6125">
      <w:pPr>
        <w:pStyle w:val="ResimYazs"/>
      </w:pPr>
      <w:bookmarkStart w:id="10" w:name="_Ref404459590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9</w:t>
      </w:r>
      <w:r w:rsidR="001F512F">
        <w:rPr>
          <w:noProof/>
        </w:rPr>
        <w:fldChar w:fldCharType="end"/>
      </w:r>
      <w:bookmarkEnd w:id="10"/>
      <w:r>
        <w:t xml:space="preserve"> </w:t>
      </w:r>
      <w:r w:rsidR="007A6125">
        <w:t>Bit dosyası oluşturma işleminin başlatılması</w:t>
      </w:r>
    </w:p>
    <w:p w14:paraId="39BF3EB3" w14:textId="77777777" w:rsidR="007A6125" w:rsidRDefault="007A6125" w:rsidP="007A6125"/>
    <w:p w14:paraId="78D53004" w14:textId="77777777" w:rsidR="007A6125" w:rsidRDefault="007A6125" w:rsidP="007A6125">
      <w:pPr>
        <w:pStyle w:val="Balk3"/>
        <w:numPr>
          <w:ilvl w:val="2"/>
          <w:numId w:val="44"/>
        </w:numPr>
        <w:rPr>
          <w:rFonts w:eastAsia="Times New Roman"/>
        </w:rPr>
      </w:pPr>
      <w:r>
        <w:rPr>
          <w:rFonts w:eastAsia="Times New Roman"/>
        </w:rPr>
        <w:t>Bit Dosyasının Yüklenmesi</w:t>
      </w:r>
    </w:p>
    <w:p w14:paraId="25A0053D" w14:textId="77777777" w:rsidR="007A6125" w:rsidRDefault="007A6125" w:rsidP="007A6125"/>
    <w:p w14:paraId="06F5AB56" w14:textId="2BF8BF0B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Bit uzantılı dosyanın oluşuturlmasından sonra FPGA’ya gerçeklenen devrenin yüklenmesi aşaması başlamaktadır. </w:t>
      </w:r>
      <w:r w:rsidR="00B14158">
        <w:fldChar w:fldCharType="begin"/>
      </w:r>
      <w:r w:rsidR="00B14158">
        <w:rPr>
          <w:rFonts w:eastAsia="Times New Roman"/>
        </w:rPr>
        <w:instrText xml:space="preserve"> REF _Ref404459558 \h </w:instrText>
      </w:r>
      <w:r w:rsidR="00B14158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10</w:t>
      </w:r>
      <w:r w:rsidR="00B14158">
        <w:fldChar w:fldCharType="end"/>
      </w:r>
      <w:r>
        <w:rPr>
          <w:rFonts w:eastAsia="Times New Roman"/>
        </w:rPr>
        <w:t>’d</w:t>
      </w:r>
      <w:r w:rsidR="00E12836">
        <w:rPr>
          <w:rFonts w:eastAsia="Times New Roman"/>
        </w:rPr>
        <w:t>a</w:t>
      </w:r>
      <w:r>
        <w:rPr>
          <w:rFonts w:eastAsia="Times New Roman"/>
        </w:rPr>
        <w:t>n d</w:t>
      </w:r>
      <w:r w:rsidR="00E12836">
        <w:rPr>
          <w:rFonts w:eastAsia="Times New Roman"/>
        </w:rPr>
        <w:t>a</w:t>
      </w:r>
      <w:r>
        <w:rPr>
          <w:rFonts w:eastAsia="Times New Roman"/>
        </w:rPr>
        <w:t xml:space="preserve"> görüleceği üzere, </w:t>
      </w:r>
      <w:r>
        <w:rPr>
          <w:rFonts w:ascii="Courier New" w:eastAsia="Times New Roman" w:hAnsi="Courier New" w:cs="Courier New"/>
          <w:b/>
        </w:rPr>
        <w:t xml:space="preserve">Program and Debug </w:t>
      </w:r>
      <w:r>
        <w:rPr>
          <w:rFonts w:eastAsia="Times New Roman"/>
        </w:rPr>
        <w:t xml:space="preserve">sekemsi altında bulunan </w:t>
      </w:r>
      <w:r>
        <w:rPr>
          <w:rFonts w:ascii="Courier New" w:eastAsia="Times New Roman" w:hAnsi="Courier New" w:cs="Courier New"/>
          <w:b/>
        </w:rPr>
        <w:t>Hardware Manager</w:t>
      </w:r>
      <w:r>
        <w:rPr>
          <w:rFonts w:eastAsia="Times New Roman"/>
        </w:rPr>
        <w:t xml:space="preserve"> sekmesinde </w:t>
      </w:r>
      <w:r>
        <w:rPr>
          <w:rFonts w:ascii="Courier New" w:eastAsia="Times New Roman" w:hAnsi="Courier New" w:cs="Courier New"/>
          <w:b/>
        </w:rPr>
        <w:t>Open Target</w:t>
      </w:r>
      <w:r>
        <w:rPr>
          <w:rFonts w:eastAsia="Times New Roman"/>
        </w:rPr>
        <w:t xml:space="preserve"> seçilir. Eğer daha önce kullandığınız FPGA ile bağlantı sağlamış iseniz o bağlantıyı seçerek işleme devam edebilirsiniz. Daha önce çalışma yapılmadıysa </w:t>
      </w:r>
      <w:r>
        <w:rPr>
          <w:rFonts w:ascii="Courier New" w:eastAsia="Times New Roman" w:hAnsi="Courier New" w:cs="Courier New"/>
          <w:b/>
        </w:rPr>
        <w:t>Open New Target</w:t>
      </w:r>
      <w:r>
        <w:rPr>
          <w:rFonts w:eastAsia="Times New Roman"/>
        </w:rPr>
        <w:t xml:space="preserve"> seçilir. </w:t>
      </w:r>
    </w:p>
    <w:p w14:paraId="19BAC23C" w14:textId="77777777" w:rsidR="007A6125" w:rsidRDefault="007A6125" w:rsidP="007A6125">
      <w:pPr>
        <w:rPr>
          <w:rFonts w:eastAsia="Times New Roman"/>
        </w:rPr>
      </w:pPr>
    </w:p>
    <w:p w14:paraId="2CBA2FEB" w14:textId="494BB03A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drawing>
          <wp:inline distT="0" distB="0" distL="0" distR="0" wp14:anchorId="6C74408A" wp14:editId="1809C15C">
            <wp:extent cx="3968115" cy="120142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2614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423ADA0E" w14:textId="0D5EE5EB" w:rsidR="007A6125" w:rsidRDefault="00853DAA" w:rsidP="007A6125">
      <w:pPr>
        <w:pStyle w:val="ResimYazs"/>
      </w:pPr>
      <w:bookmarkStart w:id="11" w:name="_Ref404459558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bookmarkEnd w:id="11"/>
      <w:r>
        <w:t xml:space="preserve"> </w:t>
      </w:r>
      <w:r w:rsidR="007A6125">
        <w:t>Kullanılacak FPGA ile bağlantı salanması - 1</w:t>
      </w:r>
    </w:p>
    <w:p w14:paraId="66CC309D" w14:textId="77777777" w:rsidR="007A6125" w:rsidRDefault="007A6125" w:rsidP="007A6125">
      <w:pPr>
        <w:rPr>
          <w:rFonts w:eastAsia="Times New Roman"/>
        </w:rPr>
      </w:pPr>
    </w:p>
    <w:p w14:paraId="4271D598" w14:textId="5A02B3F7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Açılan pencerede </w:t>
      </w:r>
      <w:r>
        <w:rPr>
          <w:rFonts w:ascii="Courier New" w:eastAsia="Times New Roman" w:hAnsi="Courier New" w:cs="Courier New"/>
          <w:b/>
        </w:rPr>
        <w:t>Next</w:t>
      </w:r>
      <w:r>
        <w:rPr>
          <w:rFonts w:eastAsia="Times New Roman"/>
        </w:rPr>
        <w:t xml:space="preserve"> butonu seçilir (</w:t>
      </w:r>
      <w:r w:rsidR="00B14158">
        <w:fldChar w:fldCharType="begin"/>
      </w:r>
      <w:r w:rsidR="00B14158">
        <w:rPr>
          <w:rFonts w:eastAsia="Times New Roman"/>
        </w:rPr>
        <w:instrText xml:space="preserve"> REF _Ref404459551 \h </w:instrText>
      </w:r>
      <w:r w:rsidR="00B14158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11</w:t>
      </w:r>
      <w:r w:rsidR="00B14158">
        <w:fldChar w:fldCharType="end"/>
      </w:r>
      <w:r>
        <w:rPr>
          <w:rFonts w:eastAsia="Times New Roman"/>
        </w:rPr>
        <w:t xml:space="preserve">). </w:t>
      </w:r>
    </w:p>
    <w:p w14:paraId="241C0AE7" w14:textId="77777777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62DAFBDC" w14:textId="10D47DE6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lastRenderedPageBreak/>
        <w:drawing>
          <wp:inline distT="0" distB="0" distL="0" distR="0" wp14:anchorId="42DCD1F0" wp14:editId="01C58037">
            <wp:extent cx="3405505" cy="2772410"/>
            <wp:effectExtent l="0" t="0" r="4445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0CC1" w14:textId="7777777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57DEF5D2" w14:textId="046528AB" w:rsidR="007A6125" w:rsidRDefault="00853DAA" w:rsidP="007A6125">
      <w:pPr>
        <w:pStyle w:val="ResimYazs"/>
      </w:pPr>
      <w:bookmarkStart w:id="12" w:name="_Ref404459551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11</w:t>
      </w:r>
      <w:r w:rsidR="001F512F">
        <w:rPr>
          <w:noProof/>
        </w:rPr>
        <w:fldChar w:fldCharType="end"/>
      </w:r>
      <w:bookmarkEnd w:id="12"/>
      <w:r>
        <w:t xml:space="preserve"> </w:t>
      </w:r>
      <w:r w:rsidR="007A6125">
        <w:t>Kullanılacak FPGA ile bağlantı salanması -2</w:t>
      </w:r>
    </w:p>
    <w:p w14:paraId="1F894B7D" w14:textId="77777777" w:rsidR="007A6125" w:rsidRDefault="007A6125" w:rsidP="007A6125">
      <w:pPr>
        <w:rPr>
          <w:rFonts w:eastAsia="Times New Roman"/>
        </w:rPr>
      </w:pPr>
    </w:p>
    <w:p w14:paraId="7121B7D9" w14:textId="05F79A80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Açılan pencerede </w:t>
      </w:r>
      <w:r>
        <w:rPr>
          <w:rFonts w:ascii="Courier New" w:eastAsia="Times New Roman" w:hAnsi="Courier New" w:cs="Courier New"/>
          <w:b/>
        </w:rPr>
        <w:t>Next</w:t>
      </w:r>
      <w:r>
        <w:rPr>
          <w:rFonts w:eastAsia="Times New Roman"/>
        </w:rPr>
        <w:t xml:space="preserve"> butonu seçilir (</w:t>
      </w:r>
      <w:r w:rsidR="00B14158">
        <w:fldChar w:fldCharType="begin"/>
      </w:r>
      <w:r w:rsidR="00B14158">
        <w:rPr>
          <w:rFonts w:eastAsia="Times New Roman"/>
        </w:rPr>
        <w:instrText xml:space="preserve"> REF _Ref404459543 \h </w:instrText>
      </w:r>
      <w:r w:rsidR="00B14158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12</w:t>
      </w:r>
      <w:r w:rsidR="00B14158">
        <w:fldChar w:fldCharType="end"/>
      </w:r>
      <w:r>
        <w:rPr>
          <w:rFonts w:eastAsia="Times New Roman"/>
        </w:rPr>
        <w:t xml:space="preserve">). </w:t>
      </w:r>
    </w:p>
    <w:p w14:paraId="3596FDF0" w14:textId="77777777" w:rsidR="007A6125" w:rsidRDefault="007A6125" w:rsidP="007A6125">
      <w:pPr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eastAsia="Times New Roman"/>
        </w:rPr>
        <w:t xml:space="preserve"> </w:t>
      </w:r>
    </w:p>
    <w:p w14:paraId="7C98AEA2" w14:textId="745843E7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noProof/>
          <w:lang w:eastAsia="tr-TR"/>
        </w:rPr>
        <w:drawing>
          <wp:inline distT="0" distB="0" distL="0" distR="0" wp14:anchorId="2C6EBBEE" wp14:editId="27293EBB">
            <wp:extent cx="3487420" cy="284289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83E0" w14:textId="77777777" w:rsidR="007A6125" w:rsidRDefault="007A6125" w:rsidP="007A6125">
      <w:pPr>
        <w:pStyle w:val="ResimYazs"/>
      </w:pPr>
    </w:p>
    <w:p w14:paraId="5F7FE823" w14:textId="22872C0F" w:rsidR="007A6125" w:rsidRDefault="00853DAA" w:rsidP="007A6125">
      <w:pPr>
        <w:pStyle w:val="ResimYazs"/>
      </w:pPr>
      <w:bookmarkStart w:id="13" w:name="_Ref404459543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12</w:t>
      </w:r>
      <w:r w:rsidR="001F512F">
        <w:rPr>
          <w:noProof/>
        </w:rPr>
        <w:fldChar w:fldCharType="end"/>
      </w:r>
      <w:bookmarkEnd w:id="13"/>
      <w:r>
        <w:t xml:space="preserve"> </w:t>
      </w:r>
      <w:r w:rsidR="007A6125">
        <w:t>Kullanılacak FPGA ile bağlantı salanması -3</w:t>
      </w:r>
    </w:p>
    <w:p w14:paraId="48F976A8" w14:textId="77777777" w:rsidR="007A6125" w:rsidRDefault="007A6125" w:rsidP="007A6125">
      <w:pPr>
        <w:rPr>
          <w:rFonts w:eastAsia="Times New Roman"/>
        </w:rPr>
      </w:pPr>
    </w:p>
    <w:p w14:paraId="2549F31C" w14:textId="541EE539" w:rsidR="007A6125" w:rsidRDefault="00853DAA" w:rsidP="007A6125">
      <w:pPr>
        <w:rPr>
          <w:rFonts w:eastAsia="Times New Roman"/>
        </w:rPr>
      </w:pPr>
      <w:r>
        <w:fldChar w:fldCharType="begin"/>
      </w:r>
      <w:r>
        <w:rPr>
          <w:rFonts w:eastAsia="Times New Roman"/>
        </w:rPr>
        <w:instrText xml:space="preserve"> REF _Ref404459506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13</w:t>
      </w:r>
      <w:r>
        <w:fldChar w:fldCharType="end"/>
      </w:r>
      <w:r w:rsidR="007A6125">
        <w:rPr>
          <w:rFonts w:eastAsia="Times New Roman"/>
        </w:rPr>
        <w:t>’d</w:t>
      </w:r>
      <w:r>
        <w:rPr>
          <w:rFonts w:eastAsia="Times New Roman"/>
        </w:rPr>
        <w:t>e</w:t>
      </w:r>
      <w:r w:rsidR="007A6125">
        <w:rPr>
          <w:rFonts w:eastAsia="Times New Roman"/>
        </w:rPr>
        <w:t>n d</w:t>
      </w:r>
      <w:r>
        <w:rPr>
          <w:rFonts w:eastAsia="Times New Roman"/>
        </w:rPr>
        <w:t>e</w:t>
      </w:r>
      <w:r w:rsidR="007A6125">
        <w:rPr>
          <w:rFonts w:eastAsia="Times New Roman"/>
        </w:rPr>
        <w:t xml:space="preserve"> görüleceği üzere </w:t>
      </w:r>
      <w:r w:rsidR="007A6125">
        <w:rPr>
          <w:rFonts w:ascii="Courier New" w:eastAsia="Times New Roman" w:hAnsi="Courier New" w:cs="Courier New"/>
          <w:b/>
        </w:rPr>
        <w:t>Hardware Device</w:t>
      </w:r>
      <w:r w:rsidR="007A6125">
        <w:rPr>
          <w:rFonts w:eastAsia="Times New Roman"/>
        </w:rPr>
        <w:t xml:space="preserve"> kısmında Nexys 4 kart üzerinde bulunan FPGA tanımlıdır. </w:t>
      </w:r>
      <w:r w:rsidR="007A6125">
        <w:rPr>
          <w:rFonts w:ascii="Courier New" w:eastAsia="Times New Roman" w:hAnsi="Courier New" w:cs="Courier New"/>
          <w:b/>
        </w:rPr>
        <w:t>Hardware Target</w:t>
      </w:r>
      <w:r w:rsidR="007A6125">
        <w:rPr>
          <w:rFonts w:eastAsia="Times New Roman"/>
        </w:rPr>
        <w:t xml:space="preserve"> sekmesinde bulunan </w:t>
      </w:r>
      <w:r w:rsidR="007A6125">
        <w:rPr>
          <w:rFonts w:ascii="Courier New" w:eastAsia="Times New Roman" w:hAnsi="Courier New" w:cs="Courier New"/>
          <w:b/>
        </w:rPr>
        <w:t>JTAG Clock Frequency</w:t>
      </w:r>
      <w:r w:rsidR="007A6125">
        <w:rPr>
          <w:rFonts w:eastAsia="Times New Roman"/>
        </w:rPr>
        <w:t xml:space="preserve"> kısmında düşük hız seçilmelidir. 500 KHz yeterli bir hız olmaktadır. </w:t>
      </w:r>
    </w:p>
    <w:p w14:paraId="2100381D" w14:textId="4461B13B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lastRenderedPageBreak/>
        <w:drawing>
          <wp:inline distT="0" distB="0" distL="0" distR="0" wp14:anchorId="2F2C67D6" wp14:editId="32C82C8B">
            <wp:extent cx="3968115" cy="328231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7A31" w14:textId="77777777" w:rsidR="007A6125" w:rsidRDefault="007A6125" w:rsidP="007A6125">
      <w:pPr>
        <w:pStyle w:val="ResimYazs"/>
      </w:pPr>
    </w:p>
    <w:p w14:paraId="55DD727B" w14:textId="64166109" w:rsidR="007A6125" w:rsidRDefault="00853DAA" w:rsidP="007A6125">
      <w:pPr>
        <w:pStyle w:val="ResimYazs"/>
      </w:pPr>
      <w:bookmarkStart w:id="14" w:name="_Ref404459506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13</w:t>
      </w:r>
      <w:r w:rsidR="001F512F">
        <w:rPr>
          <w:noProof/>
        </w:rPr>
        <w:fldChar w:fldCharType="end"/>
      </w:r>
      <w:bookmarkEnd w:id="14"/>
      <w:r>
        <w:t xml:space="preserve"> </w:t>
      </w:r>
      <w:r w:rsidR="007A6125">
        <w:t>Kullanılacak FPGA ile bağlantı salanması -4</w:t>
      </w:r>
    </w:p>
    <w:p w14:paraId="2B7DB9DE" w14:textId="77777777" w:rsidR="007A6125" w:rsidRDefault="007A6125" w:rsidP="007A6125">
      <w:pPr>
        <w:rPr>
          <w:rFonts w:eastAsia="Times New Roman"/>
        </w:rPr>
      </w:pPr>
    </w:p>
    <w:p w14:paraId="115043AE" w14:textId="40148778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Açılan pencerede </w:t>
      </w:r>
      <w:r>
        <w:rPr>
          <w:rFonts w:ascii="Courier New" w:eastAsia="Times New Roman" w:hAnsi="Courier New" w:cs="Courier New"/>
          <w:b/>
        </w:rPr>
        <w:t>Finish</w:t>
      </w:r>
      <w:r>
        <w:rPr>
          <w:rFonts w:eastAsia="Times New Roman"/>
        </w:rPr>
        <w:t xml:space="preserve"> butonu seçilir (</w:t>
      </w:r>
      <w:r w:rsidR="00853DAA">
        <w:fldChar w:fldCharType="begin"/>
      </w:r>
      <w:r w:rsidR="00853DAA">
        <w:rPr>
          <w:rFonts w:eastAsia="Times New Roman"/>
        </w:rPr>
        <w:instrText xml:space="preserve"> REF _Ref404459495 \h </w:instrText>
      </w:r>
      <w:r w:rsidR="00853DAA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14</w:t>
      </w:r>
      <w:r w:rsidR="00853DAA">
        <w:fldChar w:fldCharType="end"/>
      </w:r>
      <w:r>
        <w:rPr>
          <w:rFonts w:eastAsia="Times New Roman"/>
        </w:rPr>
        <w:t xml:space="preserve">). </w:t>
      </w:r>
    </w:p>
    <w:p w14:paraId="4F412F5F" w14:textId="77777777" w:rsidR="007A6125" w:rsidRDefault="007A6125" w:rsidP="007A6125">
      <w:pPr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eastAsia="Times New Roman"/>
        </w:rPr>
        <w:t xml:space="preserve"> </w:t>
      </w:r>
    </w:p>
    <w:p w14:paraId="12C31C17" w14:textId="7A48A72C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noProof/>
          <w:lang w:eastAsia="tr-TR"/>
        </w:rPr>
        <w:drawing>
          <wp:inline distT="0" distB="0" distL="0" distR="0" wp14:anchorId="5598566E" wp14:editId="409DA17A">
            <wp:extent cx="3487420" cy="284289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6A42" w14:textId="77777777" w:rsidR="007A6125" w:rsidRDefault="007A6125" w:rsidP="007A6125">
      <w:pPr>
        <w:pStyle w:val="ResimYazs"/>
      </w:pPr>
    </w:p>
    <w:p w14:paraId="040E3FE5" w14:textId="05650F10" w:rsidR="007A6125" w:rsidRDefault="00853DAA" w:rsidP="007A6125">
      <w:pPr>
        <w:pStyle w:val="ResimYazs"/>
      </w:pPr>
      <w:bookmarkStart w:id="15" w:name="_Ref404459495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14</w:t>
      </w:r>
      <w:r w:rsidR="001F512F">
        <w:rPr>
          <w:noProof/>
        </w:rPr>
        <w:fldChar w:fldCharType="end"/>
      </w:r>
      <w:bookmarkEnd w:id="15"/>
      <w:r>
        <w:t xml:space="preserve"> </w:t>
      </w:r>
      <w:r w:rsidR="007A6125">
        <w:t xml:space="preserve"> Kullanılacak FPGA ile bağlantı salanması -5</w:t>
      </w:r>
    </w:p>
    <w:p w14:paraId="31B5E678" w14:textId="77777777" w:rsidR="007A6125" w:rsidRDefault="007A6125" w:rsidP="007A6125">
      <w:pPr>
        <w:rPr>
          <w:rFonts w:eastAsia="Times New Roman"/>
        </w:rPr>
      </w:pPr>
    </w:p>
    <w:p w14:paraId="2A575EDD" w14:textId="75742373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Bağlantı işleminin Vivado ekranında açılan </w:t>
      </w:r>
      <w:r>
        <w:rPr>
          <w:rFonts w:ascii="Courier New" w:eastAsia="Times New Roman" w:hAnsi="Courier New" w:cs="Courier New"/>
          <w:b/>
        </w:rPr>
        <w:t>Hardware</w:t>
      </w:r>
      <w:r>
        <w:rPr>
          <w:rFonts w:eastAsia="Times New Roman"/>
        </w:rPr>
        <w:t xml:space="preserve"> penceresinden tanımlı FPGA üzerine tıklanarak </w:t>
      </w:r>
      <w:r>
        <w:rPr>
          <w:rFonts w:ascii="Courier New" w:eastAsia="Times New Roman" w:hAnsi="Courier New" w:cs="Courier New"/>
          <w:b/>
        </w:rPr>
        <w:t xml:space="preserve">Program Device </w:t>
      </w:r>
      <w:r>
        <w:rPr>
          <w:rFonts w:eastAsia="Times New Roman"/>
        </w:rPr>
        <w:t>seçilir (</w:t>
      </w:r>
      <w:r w:rsidR="00853DAA">
        <w:fldChar w:fldCharType="begin"/>
      </w:r>
      <w:r w:rsidR="00853DAA">
        <w:rPr>
          <w:rFonts w:eastAsia="Times New Roman"/>
        </w:rPr>
        <w:instrText xml:space="preserve"> REF _Ref404459486 \h </w:instrText>
      </w:r>
      <w:r w:rsidR="00853DAA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15</w:t>
      </w:r>
      <w:r w:rsidR="00853DAA">
        <w:fldChar w:fldCharType="end"/>
      </w:r>
      <w:r>
        <w:rPr>
          <w:rFonts w:eastAsia="Times New Roman"/>
        </w:rPr>
        <w:t>).</w:t>
      </w:r>
    </w:p>
    <w:p w14:paraId="74DF12E2" w14:textId="77777777" w:rsidR="007A6125" w:rsidRDefault="007A6125" w:rsidP="007A6125">
      <w:pPr>
        <w:rPr>
          <w:rFonts w:eastAsia="Times New Roman"/>
        </w:rPr>
      </w:pPr>
    </w:p>
    <w:p w14:paraId="2CE456B2" w14:textId="65349282" w:rsidR="007A6125" w:rsidRDefault="007A6125" w:rsidP="007A6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lastRenderedPageBreak/>
        <w:drawing>
          <wp:inline distT="0" distB="0" distL="0" distR="0" wp14:anchorId="5038A40F" wp14:editId="546FEF1A">
            <wp:extent cx="2110105" cy="1371600"/>
            <wp:effectExtent l="0" t="0" r="444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C866" w14:textId="77777777" w:rsidR="007A6125" w:rsidRDefault="007A6125" w:rsidP="007A6125">
      <w:pPr>
        <w:pStyle w:val="ResimYazs"/>
      </w:pPr>
    </w:p>
    <w:p w14:paraId="53BAD3CF" w14:textId="36C9E3A6" w:rsidR="007A6125" w:rsidRDefault="00853DAA" w:rsidP="007A6125">
      <w:pPr>
        <w:pStyle w:val="ResimYazs"/>
      </w:pPr>
      <w:bookmarkStart w:id="16" w:name="_Ref404459486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15</w:t>
      </w:r>
      <w:r w:rsidR="001F512F">
        <w:rPr>
          <w:noProof/>
        </w:rPr>
        <w:fldChar w:fldCharType="end"/>
      </w:r>
      <w:bookmarkEnd w:id="16"/>
      <w:r>
        <w:t xml:space="preserve"> </w:t>
      </w:r>
      <w:r w:rsidR="007A6125">
        <w:t>Devrenin FPGA’ya yüklenmesi - 1</w:t>
      </w:r>
    </w:p>
    <w:p w14:paraId="415C9579" w14:textId="77777777" w:rsidR="007A6125" w:rsidRDefault="007A6125" w:rsidP="007A6125">
      <w:pPr>
        <w:rPr>
          <w:rFonts w:eastAsia="Times New Roman"/>
        </w:rPr>
      </w:pPr>
    </w:p>
    <w:p w14:paraId="17DF24AB" w14:textId="238613B2" w:rsidR="007A6125" w:rsidRDefault="007A6125" w:rsidP="007A6125">
      <w:pPr>
        <w:rPr>
          <w:rFonts w:eastAsia="Times New Roman"/>
        </w:rPr>
      </w:pPr>
      <w:r>
        <w:rPr>
          <w:rFonts w:eastAsia="Times New Roman"/>
        </w:rPr>
        <w:t xml:space="preserve">Açılan </w:t>
      </w:r>
      <w:r>
        <w:rPr>
          <w:rFonts w:ascii="Courier New" w:eastAsia="Times New Roman" w:hAnsi="Courier New" w:cs="Courier New"/>
          <w:b/>
        </w:rPr>
        <w:t>Program Device</w:t>
      </w:r>
      <w:r>
        <w:rPr>
          <w:rFonts w:eastAsia="Times New Roman"/>
        </w:rPr>
        <w:t xml:space="preserve"> penceresinde </w:t>
      </w:r>
      <w:r>
        <w:rPr>
          <w:rFonts w:ascii="Courier New" w:eastAsia="Times New Roman" w:hAnsi="Courier New" w:cs="Courier New"/>
          <w:b/>
        </w:rPr>
        <w:t>Program</w:t>
      </w:r>
      <w:r>
        <w:rPr>
          <w:rFonts w:eastAsia="Times New Roman"/>
        </w:rPr>
        <w:t xml:space="preserve"> butonuna basılarak FPGA programlama işlemi başlatılır (</w:t>
      </w:r>
      <w:r w:rsidR="00853DAA">
        <w:fldChar w:fldCharType="begin"/>
      </w:r>
      <w:r w:rsidR="00853DAA">
        <w:rPr>
          <w:rFonts w:eastAsia="Times New Roman"/>
        </w:rPr>
        <w:instrText xml:space="preserve"> REF _Ref404459475 \h </w:instrText>
      </w:r>
      <w:r w:rsidR="00853DAA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16</w:t>
      </w:r>
      <w:r w:rsidR="00853DAA">
        <w:fldChar w:fldCharType="end"/>
      </w:r>
      <w:r>
        <w:rPr>
          <w:rFonts w:eastAsia="Times New Roman"/>
        </w:rPr>
        <w:t>).</w:t>
      </w:r>
    </w:p>
    <w:p w14:paraId="668E6233" w14:textId="6B6E5EE3" w:rsidR="007A6125" w:rsidRDefault="007A6125" w:rsidP="007A6125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27FAB515" wp14:editId="40467E77">
            <wp:extent cx="4325620" cy="149479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3B11" w14:textId="00D8FA78" w:rsidR="007A6125" w:rsidRDefault="00853DAA" w:rsidP="007A6125">
      <w:pPr>
        <w:pStyle w:val="ResimYazs"/>
      </w:pPr>
      <w:bookmarkStart w:id="17" w:name="_Ref404459475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16</w:t>
      </w:r>
      <w:r w:rsidR="001F512F">
        <w:rPr>
          <w:noProof/>
        </w:rPr>
        <w:fldChar w:fldCharType="end"/>
      </w:r>
      <w:bookmarkEnd w:id="17"/>
      <w:r>
        <w:t xml:space="preserve"> </w:t>
      </w:r>
      <w:r w:rsidR="007A6125">
        <w:t>Devrenin FPGA’ya yüklenmesi - 2</w:t>
      </w:r>
    </w:p>
    <w:p w14:paraId="60ABBEE9" w14:textId="77777777" w:rsidR="007A6125" w:rsidRDefault="007A6125" w:rsidP="007A6125">
      <w:pPr>
        <w:rPr>
          <w:rFonts w:eastAsia="Times New Roman"/>
        </w:rPr>
      </w:pPr>
    </w:p>
    <w:p w14:paraId="37C7D247" w14:textId="77777777" w:rsidR="007A6125" w:rsidRDefault="007A6125" w:rsidP="007A6125">
      <w:pPr>
        <w:pStyle w:val="Balk3"/>
        <w:numPr>
          <w:ilvl w:val="2"/>
          <w:numId w:val="44"/>
        </w:numPr>
        <w:rPr>
          <w:rFonts w:eastAsia="Times New Roman"/>
        </w:rPr>
      </w:pPr>
      <w:r>
        <w:rPr>
          <w:rFonts w:eastAsia="Times New Roman"/>
        </w:rPr>
        <w:t>Tasarımın Test Edilmesi</w:t>
      </w:r>
    </w:p>
    <w:p w14:paraId="07DABB46" w14:textId="77777777" w:rsidR="007A6125" w:rsidRDefault="007A6125" w:rsidP="007A6125"/>
    <w:p w14:paraId="6D4F18DC" w14:textId="77777777" w:rsidR="007A6125" w:rsidRDefault="007A6125" w:rsidP="007A6125">
      <w:r>
        <w:t>Tasarımın test edilmesi işleminda aşağıdaki adımlar gerçeklenir:</w:t>
      </w:r>
    </w:p>
    <w:p w14:paraId="0E79A51D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_en</w:t>
      </w:r>
      <w:r>
        <w:rPr>
          <w:sz w:val="20"/>
        </w:rPr>
        <w:t xml:space="preserve"> giriş portunun bağlı bulunduğu anahtar </w:t>
      </w:r>
      <w:r>
        <w:rPr>
          <w:rFonts w:ascii="Courier New" w:hAnsi="Courier New" w:cs="Courier New"/>
          <w:b/>
          <w:sz w:val="20"/>
        </w:rPr>
        <w:t>‘1’</w:t>
      </w:r>
      <w:r>
        <w:rPr>
          <w:sz w:val="20"/>
        </w:rPr>
        <w:t xml:space="preserve"> konumuna, </w:t>
      </w:r>
      <w:r>
        <w:rPr>
          <w:rFonts w:ascii="Courier New" w:hAnsi="Courier New" w:cs="Courier New"/>
          <w:b/>
          <w:sz w:val="20"/>
        </w:rPr>
        <w:t>in_giris</w:t>
      </w:r>
      <w:r>
        <w:rPr>
          <w:sz w:val="20"/>
        </w:rPr>
        <w:t xml:space="preserve"> portunun bağlı bulunduğu anahtar </w:t>
      </w:r>
      <w:r>
        <w:rPr>
          <w:rFonts w:ascii="Courier New" w:hAnsi="Courier New" w:cs="Courier New"/>
          <w:b/>
          <w:sz w:val="20"/>
        </w:rPr>
        <w:t>‘0’</w:t>
      </w:r>
      <w:r>
        <w:rPr>
          <w:sz w:val="20"/>
        </w:rPr>
        <w:t xml:space="preserve"> konumuna getirilir. Bu durumda </w:t>
      </w:r>
      <w:r>
        <w:rPr>
          <w:rFonts w:ascii="Courier New" w:hAnsi="Courier New" w:cs="Courier New"/>
          <w:b/>
          <w:sz w:val="20"/>
        </w:rPr>
        <w:t>out_cikis_degil</w:t>
      </w:r>
      <w:r>
        <w:rPr>
          <w:sz w:val="20"/>
        </w:rPr>
        <w:t xml:space="preserve"> çıkış portunun bağlı bulunduğu led yanacaktır.</w:t>
      </w:r>
    </w:p>
    <w:p w14:paraId="6BC0004E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_en</w:t>
      </w:r>
      <w:r>
        <w:rPr>
          <w:sz w:val="20"/>
        </w:rPr>
        <w:t xml:space="preserve"> giriş portunun bağlı bulunduğu anahtar </w:t>
      </w:r>
      <w:r>
        <w:rPr>
          <w:rFonts w:ascii="Courier New" w:hAnsi="Courier New" w:cs="Courier New"/>
          <w:b/>
          <w:sz w:val="20"/>
        </w:rPr>
        <w:t>‘0’</w:t>
      </w:r>
      <w:r>
        <w:rPr>
          <w:sz w:val="20"/>
        </w:rPr>
        <w:t xml:space="preserve"> konumuna getirilir. Bu durumda </w:t>
      </w:r>
      <w:r>
        <w:rPr>
          <w:rFonts w:ascii="Courier New" w:hAnsi="Courier New" w:cs="Courier New"/>
          <w:b/>
          <w:sz w:val="20"/>
        </w:rPr>
        <w:t>out_cikis_degil</w:t>
      </w:r>
      <w:r>
        <w:rPr>
          <w:sz w:val="20"/>
        </w:rPr>
        <w:t xml:space="preserve"> çıkış portunun bağlı bulunduğu led yanacaktır.</w:t>
      </w:r>
    </w:p>
    <w:p w14:paraId="3FD8A812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_giris</w:t>
      </w:r>
      <w:r>
        <w:rPr>
          <w:sz w:val="20"/>
        </w:rPr>
        <w:t xml:space="preserve"> portunun bağlı bulunduğu anahtar </w:t>
      </w:r>
      <w:r>
        <w:rPr>
          <w:rFonts w:ascii="Courier New" w:hAnsi="Courier New" w:cs="Courier New"/>
          <w:b/>
          <w:sz w:val="20"/>
        </w:rPr>
        <w:t>‘1’</w:t>
      </w:r>
      <w:r>
        <w:rPr>
          <w:sz w:val="20"/>
        </w:rPr>
        <w:t xml:space="preserve"> konumuna getirilir. Bu durumda </w:t>
      </w:r>
      <w:r>
        <w:rPr>
          <w:rFonts w:ascii="Courier New" w:hAnsi="Courier New" w:cs="Courier New"/>
          <w:b/>
          <w:sz w:val="20"/>
        </w:rPr>
        <w:t>out_cikis_degil</w:t>
      </w:r>
      <w:r>
        <w:rPr>
          <w:sz w:val="20"/>
        </w:rPr>
        <w:t xml:space="preserve"> çıkış portunun bağlı bulunduğu led yanacaktır.</w:t>
      </w:r>
    </w:p>
    <w:p w14:paraId="75B49E91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_en</w:t>
      </w:r>
      <w:r>
        <w:rPr>
          <w:sz w:val="20"/>
        </w:rPr>
        <w:t xml:space="preserve"> giriş portunun bağlı bulunduğu anahtar </w:t>
      </w:r>
      <w:r>
        <w:rPr>
          <w:rFonts w:ascii="Courier New" w:hAnsi="Courier New" w:cs="Courier New"/>
          <w:b/>
          <w:sz w:val="20"/>
        </w:rPr>
        <w:t>‘1’</w:t>
      </w:r>
      <w:r>
        <w:rPr>
          <w:sz w:val="20"/>
        </w:rPr>
        <w:t xml:space="preserve"> konumuna getirilir. Bu durumda </w:t>
      </w:r>
      <w:r>
        <w:rPr>
          <w:rFonts w:ascii="Courier New" w:hAnsi="Courier New" w:cs="Courier New"/>
          <w:b/>
          <w:sz w:val="20"/>
        </w:rPr>
        <w:t>out_cikis</w:t>
      </w:r>
      <w:r>
        <w:rPr>
          <w:sz w:val="20"/>
        </w:rPr>
        <w:t xml:space="preserve"> çıkış portunun bağlı bulunduğu led yanacaktır.</w:t>
      </w:r>
    </w:p>
    <w:p w14:paraId="2D340D53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_rst</w:t>
      </w:r>
      <w:r>
        <w:rPr>
          <w:sz w:val="20"/>
        </w:rPr>
        <w:t xml:space="preserve"> giriş portunun bağlı bulunduğu tuşa basılı tutulunur. Bu durumda </w:t>
      </w:r>
      <w:r>
        <w:rPr>
          <w:rFonts w:ascii="Courier New" w:hAnsi="Courier New" w:cs="Courier New"/>
          <w:b/>
          <w:sz w:val="20"/>
        </w:rPr>
        <w:t>out_cikis_degil</w:t>
      </w:r>
      <w:r>
        <w:rPr>
          <w:sz w:val="20"/>
        </w:rPr>
        <w:t xml:space="preserve"> çıkış portunun bağlı bulunduğu led yanacaktır.</w:t>
      </w:r>
    </w:p>
    <w:p w14:paraId="40EFEB50" w14:textId="77777777" w:rsidR="007A6125" w:rsidRDefault="007A6125" w:rsidP="007A6125">
      <w:pPr>
        <w:pStyle w:val="ListeParagraf"/>
        <w:numPr>
          <w:ilvl w:val="0"/>
          <w:numId w:val="45"/>
        </w:numPr>
        <w:rPr>
          <w:sz w:val="20"/>
        </w:rPr>
      </w:pPr>
      <w:proofErr w:type="gramStart"/>
      <w:r>
        <w:rPr>
          <w:rFonts w:ascii="Courier New" w:hAnsi="Courier New" w:cs="Courier New"/>
          <w:b/>
          <w:sz w:val="20"/>
        </w:rPr>
        <w:t>in</w:t>
      </w:r>
      <w:proofErr w:type="gramEnd"/>
      <w:r>
        <w:rPr>
          <w:rFonts w:ascii="Courier New" w:hAnsi="Courier New" w:cs="Courier New"/>
          <w:b/>
          <w:sz w:val="20"/>
        </w:rPr>
        <w:t>_rst</w:t>
      </w:r>
      <w:r>
        <w:rPr>
          <w:sz w:val="20"/>
        </w:rPr>
        <w:t xml:space="preserve"> giriş portunun bağlı bulunduğu tuşa bassma işlemi bırakılır. Bu durumda </w:t>
      </w:r>
      <w:r>
        <w:rPr>
          <w:rFonts w:ascii="Courier New" w:hAnsi="Courier New" w:cs="Courier New"/>
          <w:b/>
          <w:sz w:val="20"/>
        </w:rPr>
        <w:t>out_cikis</w:t>
      </w:r>
      <w:r>
        <w:rPr>
          <w:sz w:val="20"/>
        </w:rPr>
        <w:t xml:space="preserve"> çıkış portunun bağlı bulunduğu led yanacaktır.</w:t>
      </w:r>
    </w:p>
    <w:p w14:paraId="4F2344D0" w14:textId="77777777" w:rsidR="007A6125" w:rsidRDefault="007A6125" w:rsidP="007A6125">
      <w:pPr>
        <w:pStyle w:val="ListeParagraf"/>
        <w:ind w:firstLine="0"/>
        <w:rPr>
          <w:sz w:val="20"/>
        </w:rPr>
      </w:pPr>
    </w:p>
    <w:p w14:paraId="1713B6DB" w14:textId="77777777" w:rsidR="007A6125" w:rsidRDefault="007A6125" w:rsidP="007A6125"/>
    <w:p w14:paraId="7C2D0E29" w14:textId="77777777" w:rsidR="00532AE9" w:rsidRDefault="00532AE9" w:rsidP="00532AE9">
      <w:pPr>
        <w:pStyle w:val="Balk2"/>
        <w:numPr>
          <w:ilvl w:val="1"/>
          <w:numId w:val="1"/>
        </w:numPr>
      </w:pPr>
      <w:r>
        <w:t>Led Yakma Uygulaması</w:t>
      </w:r>
    </w:p>
    <w:p w14:paraId="67852BE2" w14:textId="77777777" w:rsidR="00532AE9" w:rsidRDefault="00532AE9" w:rsidP="00532AE9"/>
    <w:p w14:paraId="7AF17A01" w14:textId="77777777" w:rsidR="00532AE9" w:rsidRDefault="00532AE9" w:rsidP="00532AE9">
      <w:r>
        <w:t xml:space="preserve">Led yakma uygulamasında Bölüm 9.8’de verilen </w:t>
      </w:r>
      <w:r w:rsidRPr="00D17FF5">
        <w:rPr>
          <w:rFonts w:ascii="Courier New" w:hAnsi="Courier New" w:cs="Courier New"/>
          <w:b/>
        </w:rPr>
        <w:t>saat_frekans_</w:t>
      </w:r>
      <w:proofErr w:type="gramStart"/>
      <w:r w:rsidRPr="00D17FF5">
        <w:rPr>
          <w:rFonts w:ascii="Courier New" w:hAnsi="Courier New" w:cs="Courier New"/>
          <w:b/>
        </w:rPr>
        <w:t>bolucu.vhd</w:t>
      </w:r>
      <w:proofErr w:type="gramEnd"/>
      <w:r>
        <w:t xml:space="preserve"> VHDL kodu kullanılmıştır. Tasarımda 100 MHz olan sistem frekansı, </w:t>
      </w:r>
      <w:r w:rsidRPr="00D17FF5">
        <w:rPr>
          <w:rFonts w:ascii="Courier New" w:hAnsi="Courier New" w:cs="Courier New"/>
          <w:b/>
        </w:rPr>
        <w:t>saat_frekans_bolucu1_map</w:t>
      </w:r>
      <w:r>
        <w:t xml:space="preserve"> etiketi ile tanımlanmış alt devre ile 1 Hz’e indirilmektedir. Bu işlem için generic olarak tanımlanan N parametresi değeri </w:t>
      </w:r>
      <w:proofErr w:type="gramStart"/>
      <w:r>
        <w:t>100000000</w:t>
      </w:r>
      <w:proofErr w:type="gramEnd"/>
      <w:r>
        <w:t xml:space="preserve"> olarak ayarlanmıştır. Her iki alt </w:t>
      </w:r>
      <w:proofErr w:type="gramStart"/>
      <w:r>
        <w:t>modülün</w:t>
      </w:r>
      <w:proofErr w:type="gramEnd"/>
      <w:r>
        <w:t xml:space="preserve"> çalışma frekanslarının farklı olması nedeniyle elde edilen 1 Hz’lik sinyal </w:t>
      </w:r>
      <w:r w:rsidRPr="00FC4FFA">
        <w:t>63-</w:t>
      </w:r>
      <w:r>
        <w:lastRenderedPageBreak/>
        <w:t xml:space="preserve">70. satırlarda tanımlı </w:t>
      </w:r>
      <w:r w:rsidRPr="00D17FF5">
        <w:rPr>
          <w:rFonts w:ascii="Courier New" w:hAnsi="Courier New" w:cs="Courier New"/>
          <w:b/>
        </w:rPr>
        <w:t>process</w:t>
      </w:r>
      <w:r>
        <w:t xml:space="preserve"> içerisinde saat darbesi domain geçiş işlemine tabi tutulmaktadır. Geçiş işleminin sağlanması ile elde edilen yeni saat darbesi işareti, </w:t>
      </w:r>
      <w:r w:rsidRPr="00D17FF5">
        <w:rPr>
          <w:rFonts w:ascii="Courier New" w:hAnsi="Courier New" w:cs="Courier New"/>
          <w:b/>
        </w:rPr>
        <w:t>saat_frekans_bolucu2_map</w:t>
      </w:r>
      <w:r>
        <w:t xml:space="preserve"> etiketi ile tanımlanmış alt devreye saat darbesi girişi olarak verilmektedir. </w:t>
      </w:r>
      <w:proofErr w:type="gramStart"/>
      <w:r w:rsidRPr="00D17FF5">
        <w:rPr>
          <w:rFonts w:ascii="Courier New" w:hAnsi="Courier New" w:cs="Courier New"/>
          <w:b/>
        </w:rPr>
        <w:t>saat</w:t>
      </w:r>
      <w:proofErr w:type="gramEnd"/>
      <w:r w:rsidRPr="00D17FF5">
        <w:rPr>
          <w:rFonts w:ascii="Courier New" w:hAnsi="Courier New" w:cs="Courier New"/>
          <w:b/>
        </w:rPr>
        <w:t>_frekans_bolucu2_map</w:t>
      </w:r>
      <w:r>
        <w:t xml:space="preserve"> etiketi ile tanımlanmış alt devre ile 1/2 Hz,1/4 Hz, 1/8 Hz, 1/16 Hz ve </w:t>
      </w:r>
      <w:r w:rsidRPr="00D17FF5">
        <w:rPr>
          <w:rFonts w:ascii="Courier New" w:hAnsi="Courier New" w:cs="Courier New"/>
          <w:b/>
        </w:rPr>
        <w:t>generic</w:t>
      </w:r>
      <w:r>
        <w:t xml:space="preserve"> olarak ayarlanan 1/32 Hz frekanslarında saat darbeleri elde edilmiştir. </w:t>
      </w:r>
    </w:p>
    <w:p w14:paraId="1CE270B3" w14:textId="77777777" w:rsidR="00532AE9" w:rsidRDefault="00532AE9" w:rsidP="00532AE9">
      <w:pPr>
        <w:rPr>
          <w:rFonts w:ascii="Courier New" w:hAnsi="Courier New"/>
        </w:rPr>
      </w:pPr>
    </w:p>
    <w:p w14:paraId="360A5214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1327A9">
        <w:rPr>
          <w:b/>
          <w:color w:val="800000"/>
        </w:rPr>
        <w:t>library</w:t>
      </w:r>
      <w:r w:rsidRPr="00FC4FFA">
        <w:t xml:space="preserve"> IEEE;</w:t>
      </w:r>
    </w:p>
    <w:p w14:paraId="44FB94F1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1327A9">
        <w:rPr>
          <w:b/>
          <w:color w:val="800000"/>
        </w:rPr>
        <w:t>use</w:t>
      </w:r>
      <w:r w:rsidRPr="00FC4FFA">
        <w:t xml:space="preserve"> </w:t>
      </w:r>
      <w:proofErr w:type="gramStart"/>
      <w:r w:rsidRPr="00FC4FFA">
        <w:t>IEEE.STD</w:t>
      </w:r>
      <w:proofErr w:type="gramEnd"/>
      <w:r w:rsidRPr="00FC4FFA">
        <w:t>_LOGIC_1164.ALL;</w:t>
      </w:r>
    </w:p>
    <w:p w14:paraId="028DCCED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14FB5EBE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A3192A">
        <w:rPr>
          <w:b/>
          <w:color w:val="1F497D" w:themeColor="text2"/>
        </w:rPr>
        <w:t>entity</w:t>
      </w:r>
      <w:r w:rsidRPr="00A3192A">
        <w:rPr>
          <w:color w:val="1F497D" w:themeColor="text2"/>
        </w:rPr>
        <w:t xml:space="preserve"> </w:t>
      </w:r>
      <w:r w:rsidRPr="00FC4FFA">
        <w:t xml:space="preserve">led_yakma </w:t>
      </w:r>
      <w:r w:rsidRPr="00A3192A">
        <w:rPr>
          <w:b/>
          <w:color w:val="1F497D" w:themeColor="text2"/>
        </w:rPr>
        <w:t>is</w:t>
      </w:r>
    </w:p>
    <w:p w14:paraId="0A6E4CD0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Port</w:t>
      </w:r>
      <w:r w:rsidRPr="00A3192A">
        <w:rPr>
          <w:color w:val="1F497D" w:themeColor="text2"/>
        </w:rPr>
        <w:t xml:space="preserve"> </w:t>
      </w:r>
      <w:proofErr w:type="gramStart"/>
      <w:r w:rsidRPr="00FC4FFA">
        <w:t>(</w:t>
      </w:r>
      <w:proofErr w:type="gramEnd"/>
      <w:r w:rsidRPr="00FC4FFA">
        <w:t xml:space="preserve"> </w:t>
      </w:r>
    </w:p>
    <w:p w14:paraId="44856B01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in_</w:t>
      </w:r>
      <w:proofErr w:type="gramStart"/>
      <w:r w:rsidRPr="00FC4FFA">
        <w:t xml:space="preserve">clk : </w:t>
      </w:r>
      <w:r w:rsidRPr="00A3192A">
        <w:rPr>
          <w:b/>
          <w:color w:val="1F497D" w:themeColor="text2"/>
        </w:rPr>
        <w:t>in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4D66DBFB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in_</w:t>
      </w:r>
      <w:proofErr w:type="gramStart"/>
      <w:r w:rsidRPr="00FC4FFA">
        <w:t xml:space="preserve">rst : </w:t>
      </w:r>
      <w:r w:rsidRPr="00A3192A">
        <w:rPr>
          <w:b/>
          <w:color w:val="1F497D" w:themeColor="text2"/>
        </w:rPr>
        <w:t>in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7E12051F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1Hz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145B676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out_clk_1_</w:t>
      </w:r>
      <w:proofErr w:type="gramStart"/>
      <w:r w:rsidRPr="00FC4FFA">
        <w:t xml:space="preserve">2Hz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119ABF0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out_clk_1_</w:t>
      </w:r>
      <w:proofErr w:type="gramStart"/>
      <w:r w:rsidRPr="00FC4FFA">
        <w:t xml:space="preserve">4Hz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78A0070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out_clk_1_</w:t>
      </w:r>
      <w:proofErr w:type="gramStart"/>
      <w:r w:rsidRPr="00FC4FFA">
        <w:t xml:space="preserve">8Hz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2E3A5EF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out_clk_1_</w:t>
      </w:r>
      <w:proofErr w:type="gramStart"/>
      <w:r w:rsidRPr="00FC4FFA">
        <w:t xml:space="preserve">16Hz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10596E2A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out_clk_1_</w:t>
      </w:r>
      <w:proofErr w:type="gramStart"/>
      <w:r w:rsidRPr="00FC4FFA">
        <w:t xml:space="preserve">NHz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</w:p>
    <w:p w14:paraId="51E40B9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);</w:t>
      </w:r>
    </w:p>
    <w:p w14:paraId="349D5A8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A3192A">
        <w:rPr>
          <w:b/>
          <w:color w:val="1F497D" w:themeColor="text2"/>
        </w:rPr>
        <w:t>end</w:t>
      </w:r>
      <w:r w:rsidRPr="00A3192A">
        <w:rPr>
          <w:color w:val="1F497D" w:themeColor="text2"/>
        </w:rPr>
        <w:t xml:space="preserve"> </w:t>
      </w:r>
      <w:r w:rsidRPr="00FC4FFA">
        <w:t>led_yakma;</w:t>
      </w:r>
    </w:p>
    <w:p w14:paraId="13A6A923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7BB3711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A3192A">
        <w:rPr>
          <w:b/>
          <w:color w:val="1F497D" w:themeColor="text2"/>
        </w:rPr>
        <w:t>architecture</w:t>
      </w:r>
      <w:r w:rsidRPr="00A3192A">
        <w:rPr>
          <w:color w:val="1F497D" w:themeColor="text2"/>
        </w:rPr>
        <w:t xml:space="preserve"> </w:t>
      </w:r>
      <w:r w:rsidRPr="00FC4FFA">
        <w:t xml:space="preserve">Behavioral </w:t>
      </w:r>
      <w:r w:rsidRPr="00A3192A">
        <w:rPr>
          <w:b/>
          <w:color w:val="1F497D" w:themeColor="text2"/>
        </w:rPr>
        <w:t>of</w:t>
      </w:r>
      <w:r w:rsidRPr="00A3192A">
        <w:rPr>
          <w:color w:val="1F497D" w:themeColor="text2"/>
        </w:rPr>
        <w:t xml:space="preserve"> </w:t>
      </w:r>
      <w:r w:rsidRPr="00FC4FFA">
        <w:t xml:space="preserve">led_yakma </w:t>
      </w:r>
      <w:r w:rsidRPr="00A3192A">
        <w:rPr>
          <w:b/>
          <w:color w:val="1F497D" w:themeColor="text2"/>
        </w:rPr>
        <w:t>is</w:t>
      </w:r>
    </w:p>
    <w:p w14:paraId="2E0757BA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6ABD4D8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component</w:t>
      </w:r>
      <w:r w:rsidRPr="00A3192A">
        <w:rPr>
          <w:color w:val="1F497D" w:themeColor="text2"/>
        </w:rPr>
        <w:t xml:space="preserve"> </w:t>
      </w:r>
      <w:r w:rsidRPr="00FC4FFA">
        <w:t>saat_frekans_bolucu</w:t>
      </w:r>
    </w:p>
    <w:p w14:paraId="7B539DB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generic</w:t>
      </w:r>
      <w:proofErr w:type="gramStart"/>
      <w:r w:rsidRPr="00FC4FFA">
        <w:t>(</w:t>
      </w:r>
      <w:proofErr w:type="gramEnd"/>
    </w:p>
    <w:p w14:paraId="51D64A60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proofErr w:type="gramStart"/>
      <w:r w:rsidRPr="00FC4FFA">
        <w:t xml:space="preserve">N : </w:t>
      </w:r>
      <w:r w:rsidRPr="00CA22B2">
        <w:rPr>
          <w:color w:val="4F81BD" w:themeColor="accent1"/>
        </w:rPr>
        <w:t>integer</w:t>
      </w:r>
      <w:proofErr w:type="gramEnd"/>
      <w:r w:rsidRPr="00CA22B2">
        <w:rPr>
          <w:color w:val="4F81BD" w:themeColor="accent1"/>
        </w:rPr>
        <w:t xml:space="preserve"> </w:t>
      </w:r>
      <w:r w:rsidRPr="00FC4FFA">
        <w:t>:= 16</w:t>
      </w:r>
    </w:p>
    <w:p w14:paraId="24F0171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);</w:t>
      </w:r>
    </w:p>
    <w:p w14:paraId="29B1F15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Port</w:t>
      </w:r>
      <w:r w:rsidRPr="00A3192A">
        <w:rPr>
          <w:color w:val="1F497D" w:themeColor="text2"/>
        </w:rPr>
        <w:t xml:space="preserve"> </w:t>
      </w:r>
      <w:proofErr w:type="gramStart"/>
      <w:r w:rsidRPr="00FC4FFA">
        <w:t>(</w:t>
      </w:r>
      <w:proofErr w:type="gramEnd"/>
      <w:r w:rsidRPr="00FC4FFA">
        <w:t xml:space="preserve"> </w:t>
      </w:r>
    </w:p>
    <w:p w14:paraId="2A8494B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in_</w:t>
      </w:r>
      <w:proofErr w:type="gramStart"/>
      <w:r w:rsidRPr="00FC4FFA">
        <w:t xml:space="preserve">clk : </w:t>
      </w:r>
      <w:r w:rsidRPr="00A3192A">
        <w:rPr>
          <w:b/>
          <w:color w:val="1F497D" w:themeColor="text2"/>
        </w:rPr>
        <w:t>in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3B49D87E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in_</w:t>
      </w:r>
      <w:proofErr w:type="gramStart"/>
      <w:r w:rsidRPr="00FC4FFA">
        <w:t xml:space="preserve">rst : </w:t>
      </w:r>
      <w:r w:rsidRPr="00A3192A">
        <w:rPr>
          <w:b/>
          <w:color w:val="1F497D" w:themeColor="text2"/>
        </w:rPr>
        <w:t>in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1B033377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2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64DA1FF7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4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1F09285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8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3D5E454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16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>;</w:t>
      </w:r>
    </w:p>
    <w:p w14:paraId="6493EE22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</w:t>
      </w:r>
      <w:proofErr w:type="gramStart"/>
      <w:r w:rsidRPr="00FC4FFA">
        <w:t xml:space="preserve">N : </w:t>
      </w:r>
      <w:r w:rsidRPr="00A3192A">
        <w:rPr>
          <w:b/>
          <w:color w:val="1F497D" w:themeColor="text2"/>
        </w:rPr>
        <w:t>out</w:t>
      </w:r>
      <w:proofErr w:type="gramEnd"/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std_logic</w:t>
      </w:r>
      <w:r w:rsidRPr="00FC4FFA">
        <w:t xml:space="preserve">                                                                 </w:t>
      </w:r>
    </w:p>
    <w:p w14:paraId="1A23838B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 xml:space="preserve">);        </w:t>
      </w:r>
    </w:p>
    <w:p w14:paraId="5F7A2244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A3192A">
        <w:rPr>
          <w:b/>
          <w:color w:val="1F497D" w:themeColor="text2"/>
        </w:rPr>
        <w:t>end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component</w:t>
      </w:r>
      <w:r w:rsidRPr="00FC4FFA">
        <w:t>;</w:t>
      </w:r>
    </w:p>
    <w:p w14:paraId="6B818270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6275E691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r_clk_1Hz_</w:t>
      </w:r>
      <w:proofErr w:type="gramStart"/>
      <w:r w:rsidRPr="00FC4FFA">
        <w:t xml:space="preserve">d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>:= '0';</w:t>
      </w:r>
    </w:p>
    <w:p w14:paraId="601B2775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</w:t>
      </w:r>
      <w:proofErr w:type="gramStart"/>
      <w:r w:rsidRPr="00FC4FFA">
        <w:t xml:space="preserve">1Hz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>_logic_vector</w:t>
      </w:r>
      <w:r w:rsidRPr="00FC4FFA">
        <w:t>(</w:t>
      </w:r>
      <w:r w:rsidRPr="00B72C9A">
        <w:rPr>
          <w:b/>
          <w:color w:val="F79646" w:themeColor="accent6"/>
        </w:rPr>
        <w:t>3</w:t>
      </w:r>
      <w:r w:rsidRPr="00FC4FFA">
        <w:t xml:space="preserve"> </w:t>
      </w:r>
      <w:r w:rsidRPr="00CA22B2">
        <w:rPr>
          <w:color w:val="4F81BD" w:themeColor="accent1"/>
        </w:rPr>
        <w:t xml:space="preserve">downto </w:t>
      </w:r>
      <w:r w:rsidRPr="00B72C9A">
        <w:rPr>
          <w:b/>
          <w:color w:val="F79646" w:themeColor="accent6"/>
        </w:rPr>
        <w:t>0</w:t>
      </w:r>
      <w:r w:rsidRPr="00FC4FFA">
        <w:t>) := (</w:t>
      </w:r>
      <w:r w:rsidRPr="00A3192A">
        <w:rPr>
          <w:b/>
          <w:color w:val="1F497D" w:themeColor="text2"/>
        </w:rPr>
        <w:t>others</w:t>
      </w:r>
      <w:r w:rsidRPr="00A3192A">
        <w:rPr>
          <w:color w:val="1F497D" w:themeColor="text2"/>
        </w:rPr>
        <w:t xml:space="preserve"> </w:t>
      </w:r>
      <w:r w:rsidRPr="00FC4FFA">
        <w:t>=&gt; '0');</w:t>
      </w:r>
    </w:p>
    <w:p w14:paraId="0CC5AB1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lastRenderedPageBreak/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r_clk_1_</w:t>
      </w:r>
      <w:proofErr w:type="gramStart"/>
      <w:r w:rsidRPr="00FC4FFA">
        <w:t xml:space="preserve">2Hz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>:= '0';</w:t>
      </w:r>
    </w:p>
    <w:p w14:paraId="1641674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r_clk_1_</w:t>
      </w:r>
      <w:proofErr w:type="gramStart"/>
      <w:r w:rsidRPr="00FC4FFA">
        <w:t xml:space="preserve">4Hz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>:= '0';</w:t>
      </w:r>
    </w:p>
    <w:p w14:paraId="6624B58F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r_clk_1_</w:t>
      </w:r>
      <w:proofErr w:type="gramStart"/>
      <w:r w:rsidRPr="00FC4FFA">
        <w:t xml:space="preserve">8Hz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>:= '0';</w:t>
      </w:r>
    </w:p>
    <w:p w14:paraId="29561ED2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r_clk_1_</w:t>
      </w:r>
      <w:proofErr w:type="gramStart"/>
      <w:r w:rsidRPr="00FC4FFA">
        <w:t xml:space="preserve">16Hz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>:= '0';</w:t>
      </w:r>
    </w:p>
    <w:p w14:paraId="67E9190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signal</w:t>
      </w:r>
      <w:r w:rsidRPr="00A3192A">
        <w:rPr>
          <w:color w:val="1F497D" w:themeColor="text2"/>
        </w:rPr>
        <w:t xml:space="preserve"> </w:t>
      </w:r>
      <w:r w:rsidRPr="00FC4FFA">
        <w:t>r_clk_1_</w:t>
      </w:r>
      <w:proofErr w:type="gramStart"/>
      <w:r w:rsidRPr="00FC4FFA">
        <w:t xml:space="preserve">NHz : </w:t>
      </w:r>
      <w:r w:rsidRPr="00CA22B2">
        <w:rPr>
          <w:color w:val="4F81BD" w:themeColor="accent1"/>
        </w:rPr>
        <w:t>std</w:t>
      </w:r>
      <w:proofErr w:type="gramEnd"/>
      <w:r w:rsidRPr="00CA22B2">
        <w:rPr>
          <w:color w:val="4F81BD" w:themeColor="accent1"/>
        </w:rPr>
        <w:t xml:space="preserve">_logic </w:t>
      </w:r>
      <w:r w:rsidRPr="00FC4FFA">
        <w:t xml:space="preserve">:= '0';    </w:t>
      </w:r>
    </w:p>
    <w:p w14:paraId="74723154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5BDB5328" w14:textId="77777777" w:rsidR="00532AE9" w:rsidRPr="00A3192A" w:rsidRDefault="00532AE9" w:rsidP="00532AE9">
      <w:pPr>
        <w:pStyle w:val="KOD"/>
        <w:numPr>
          <w:ilvl w:val="0"/>
          <w:numId w:val="46"/>
        </w:numPr>
        <w:ind w:left="680" w:hanging="340"/>
        <w:jc w:val="left"/>
        <w:rPr>
          <w:b/>
        </w:rPr>
      </w:pPr>
      <w:r w:rsidRPr="00A3192A">
        <w:rPr>
          <w:b/>
          <w:color w:val="1F497D" w:themeColor="text2"/>
        </w:rPr>
        <w:t>begin</w:t>
      </w:r>
    </w:p>
    <w:p w14:paraId="08121840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39390640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out_clk_1Hz &lt;= r_clk_1Hz(3);</w:t>
      </w:r>
    </w:p>
    <w:p w14:paraId="5BB1852A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out_clk_1_2Hz &lt;= r_clk_1_2Hz;</w:t>
      </w:r>
    </w:p>
    <w:p w14:paraId="444E73C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out_clk_1_4Hz &lt;= r_clk_1_4Hz;</w:t>
      </w:r>
    </w:p>
    <w:p w14:paraId="10BC52C4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out_clk_1_8Hz &lt;= r_clk_1_8Hz;</w:t>
      </w:r>
    </w:p>
    <w:p w14:paraId="23BFE8E5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out_clk_1_16Hz &lt;= r_clk_1_16Hz;</w:t>
      </w:r>
    </w:p>
    <w:p w14:paraId="14565BCE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out_clk_1_NHz &lt;= r_clk_1_NHz;</w:t>
      </w:r>
    </w:p>
    <w:p w14:paraId="500CB3AB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12558C0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saat_frekans_bolucu1_</w:t>
      </w:r>
      <w:proofErr w:type="gramStart"/>
      <w:r w:rsidRPr="00FC4FFA">
        <w:t>map : saat</w:t>
      </w:r>
      <w:proofErr w:type="gramEnd"/>
      <w:r w:rsidRPr="00FC4FFA">
        <w:t>_frekans_bolucu</w:t>
      </w:r>
    </w:p>
    <w:p w14:paraId="76EA9BE5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generic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map</w:t>
      </w:r>
      <w:r w:rsidRPr="00FC4FFA">
        <w:t xml:space="preserve">( N =&gt; </w:t>
      </w:r>
      <w:proofErr w:type="gramStart"/>
      <w:r w:rsidRPr="00FC4FFA">
        <w:t>100000000</w:t>
      </w:r>
      <w:proofErr w:type="gramEnd"/>
      <w:r w:rsidRPr="00FC4FFA">
        <w:t xml:space="preserve">  )</w:t>
      </w:r>
    </w:p>
    <w:p w14:paraId="216BA3D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port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map</w:t>
      </w:r>
      <w:r w:rsidRPr="00A3192A">
        <w:rPr>
          <w:color w:val="1F497D" w:themeColor="text2"/>
        </w:rPr>
        <w:t xml:space="preserve"> </w:t>
      </w:r>
      <w:proofErr w:type="gramStart"/>
      <w:r w:rsidRPr="00FC4FFA">
        <w:t>(</w:t>
      </w:r>
      <w:proofErr w:type="gramEnd"/>
      <w:r w:rsidRPr="00FC4FFA">
        <w:t xml:space="preserve"> </w:t>
      </w:r>
    </w:p>
    <w:p w14:paraId="39794E7D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proofErr w:type="gramStart"/>
      <w:r w:rsidRPr="00FC4FFA">
        <w:t>in</w:t>
      </w:r>
      <w:proofErr w:type="gramEnd"/>
      <w:r w:rsidRPr="00FC4FFA">
        <w:t>_clk =&gt; in_clk,</w:t>
      </w:r>
    </w:p>
    <w:p w14:paraId="7DC4F40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proofErr w:type="gramStart"/>
      <w:r w:rsidRPr="00FC4FFA">
        <w:t>in</w:t>
      </w:r>
      <w:proofErr w:type="gramEnd"/>
      <w:r w:rsidRPr="00FC4FFA">
        <w:t>_rst =&gt; in_rst,</w:t>
      </w:r>
    </w:p>
    <w:p w14:paraId="07D218CB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out_clk_2 =&gt; </w:t>
      </w:r>
      <w:r w:rsidRPr="00CA22B2">
        <w:rPr>
          <w:b/>
          <w:color w:val="1F497D" w:themeColor="text2"/>
        </w:rPr>
        <w:t>open</w:t>
      </w:r>
      <w:r w:rsidRPr="00FC4FFA">
        <w:t>,</w:t>
      </w:r>
    </w:p>
    <w:p w14:paraId="220DE769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out_clk_4 =&gt; </w:t>
      </w:r>
      <w:r w:rsidRPr="00CA22B2">
        <w:rPr>
          <w:b/>
          <w:color w:val="1F497D" w:themeColor="text2"/>
        </w:rPr>
        <w:t>open</w:t>
      </w:r>
      <w:r w:rsidRPr="00FC4FFA">
        <w:t>,</w:t>
      </w:r>
    </w:p>
    <w:p w14:paraId="0A735B7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out_clk_8 =&gt; </w:t>
      </w:r>
      <w:r w:rsidRPr="00CA22B2">
        <w:rPr>
          <w:b/>
          <w:color w:val="1F497D" w:themeColor="text2"/>
        </w:rPr>
        <w:t>open</w:t>
      </w:r>
      <w:r w:rsidRPr="00FC4FFA">
        <w:t>,</w:t>
      </w:r>
    </w:p>
    <w:p w14:paraId="0687F604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out_clk_16 =&gt; </w:t>
      </w:r>
      <w:r w:rsidRPr="00CA22B2">
        <w:rPr>
          <w:b/>
          <w:color w:val="1F497D" w:themeColor="text2"/>
        </w:rPr>
        <w:t>open</w:t>
      </w:r>
      <w:r w:rsidRPr="00FC4FFA">
        <w:t>,</w:t>
      </w:r>
    </w:p>
    <w:p w14:paraId="28F5A38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out_clk_N =&gt; r_clk_1Hz_d </w:t>
      </w:r>
    </w:p>
    <w:p w14:paraId="728EAAEF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);</w:t>
      </w:r>
    </w:p>
    <w:p w14:paraId="66408490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542A7E5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process</w:t>
      </w:r>
      <w:r w:rsidRPr="00FC4FFA">
        <w:t>(in_clk, in_rst)</w:t>
      </w:r>
    </w:p>
    <w:p w14:paraId="7D3D1336" w14:textId="77777777" w:rsidR="00532AE9" w:rsidRPr="00A3192A" w:rsidRDefault="00532AE9" w:rsidP="00532AE9">
      <w:pPr>
        <w:pStyle w:val="KOD"/>
        <w:numPr>
          <w:ilvl w:val="0"/>
          <w:numId w:val="46"/>
        </w:numPr>
        <w:ind w:left="680" w:hanging="340"/>
        <w:jc w:val="left"/>
        <w:rPr>
          <w:b/>
        </w:rPr>
      </w:pPr>
      <w:r>
        <w:t xml:space="preserve">  </w:t>
      </w:r>
      <w:r w:rsidRPr="00A3192A">
        <w:rPr>
          <w:b/>
          <w:color w:val="1F497D" w:themeColor="text2"/>
        </w:rPr>
        <w:t>begin</w:t>
      </w:r>
    </w:p>
    <w:p w14:paraId="2B16EF6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A3192A">
        <w:rPr>
          <w:b/>
          <w:color w:val="1F497D" w:themeColor="text2"/>
        </w:rPr>
        <w:t>if</w:t>
      </w:r>
      <w:r w:rsidRPr="00A3192A">
        <w:rPr>
          <w:color w:val="1F497D" w:themeColor="text2"/>
        </w:rPr>
        <w:t xml:space="preserve"> </w:t>
      </w:r>
      <w:r w:rsidRPr="00FC4FFA">
        <w:t xml:space="preserve">in_rst = '1' </w:t>
      </w:r>
      <w:r w:rsidRPr="00A3192A">
        <w:rPr>
          <w:b/>
          <w:color w:val="1F497D" w:themeColor="text2"/>
        </w:rPr>
        <w:t>then</w:t>
      </w:r>
    </w:p>
    <w:p w14:paraId="29EA6AAE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  </w:t>
      </w:r>
      <w:proofErr w:type="gramStart"/>
      <w:r w:rsidRPr="00FC4FFA">
        <w:t>r</w:t>
      </w:r>
      <w:proofErr w:type="gramEnd"/>
      <w:r w:rsidRPr="00FC4FFA">
        <w:t>_clk_1Hz &lt;= (</w:t>
      </w:r>
      <w:r w:rsidRPr="00CA22B2">
        <w:rPr>
          <w:b/>
          <w:color w:val="1F497D" w:themeColor="text2"/>
        </w:rPr>
        <w:t>others</w:t>
      </w:r>
      <w:r w:rsidRPr="00CA22B2">
        <w:rPr>
          <w:color w:val="1F497D" w:themeColor="text2"/>
        </w:rPr>
        <w:t xml:space="preserve"> </w:t>
      </w:r>
      <w:r w:rsidRPr="00FC4FFA">
        <w:t>=&gt; '0');</w:t>
      </w:r>
    </w:p>
    <w:p w14:paraId="210B5427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A3192A">
        <w:rPr>
          <w:b/>
          <w:color w:val="1F497D" w:themeColor="text2"/>
        </w:rPr>
        <w:t>elsif</w:t>
      </w:r>
      <w:r w:rsidRPr="00A3192A">
        <w:rPr>
          <w:color w:val="1F497D" w:themeColor="text2"/>
        </w:rPr>
        <w:t xml:space="preserve"> </w:t>
      </w:r>
      <w:r w:rsidRPr="00CA22B2">
        <w:rPr>
          <w:color w:val="4F81BD" w:themeColor="accent1"/>
        </w:rPr>
        <w:t>rising_edge</w:t>
      </w:r>
      <w:r w:rsidRPr="00FC4FFA">
        <w:t xml:space="preserve">(in_clk) </w:t>
      </w:r>
      <w:r w:rsidRPr="00A3192A">
        <w:rPr>
          <w:b/>
          <w:color w:val="1F497D" w:themeColor="text2"/>
        </w:rPr>
        <w:t>then</w:t>
      </w:r>
    </w:p>
    <w:p w14:paraId="4AA825D2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  </w:t>
      </w:r>
      <w:proofErr w:type="gramStart"/>
      <w:r w:rsidRPr="00FC4FFA">
        <w:t>r</w:t>
      </w:r>
      <w:proofErr w:type="gramEnd"/>
      <w:r w:rsidRPr="00FC4FFA">
        <w:t>_clk_1Hz &lt;= r_clk_1Hz(</w:t>
      </w:r>
      <w:r w:rsidRPr="00B72C9A">
        <w:rPr>
          <w:b/>
          <w:color w:val="F79646" w:themeColor="accent6"/>
        </w:rPr>
        <w:t>2</w:t>
      </w:r>
      <w:r w:rsidRPr="00FC4FFA">
        <w:t xml:space="preserve"> </w:t>
      </w:r>
      <w:r w:rsidRPr="00CA22B2">
        <w:rPr>
          <w:color w:val="4F81BD" w:themeColor="accent1"/>
        </w:rPr>
        <w:t xml:space="preserve">downto </w:t>
      </w:r>
      <w:r w:rsidRPr="00B72C9A">
        <w:rPr>
          <w:b/>
          <w:color w:val="F79646" w:themeColor="accent6"/>
        </w:rPr>
        <w:t>0</w:t>
      </w:r>
      <w:r w:rsidRPr="00FC4FFA">
        <w:t>) &amp; r_clk_1Hz_d;</w:t>
      </w:r>
    </w:p>
    <w:p w14:paraId="2FBFD85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A3192A">
        <w:rPr>
          <w:b/>
          <w:color w:val="1F497D" w:themeColor="text2"/>
        </w:rPr>
        <w:t>end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if</w:t>
      </w:r>
      <w:r w:rsidRPr="00FC4FFA">
        <w:t>;</w:t>
      </w:r>
    </w:p>
    <w:p w14:paraId="6DDB160F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end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procesS</w:t>
      </w:r>
      <w:r w:rsidRPr="00FC4FFA">
        <w:t>;</w:t>
      </w:r>
    </w:p>
    <w:p w14:paraId="08EA2DD8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1AED7CA1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>saat_frekans_bolucu2_</w:t>
      </w:r>
      <w:proofErr w:type="gramStart"/>
      <w:r w:rsidRPr="00FC4FFA">
        <w:t>map : saat</w:t>
      </w:r>
      <w:proofErr w:type="gramEnd"/>
      <w:r w:rsidRPr="00FC4FFA">
        <w:t>_frekans_bolucu</w:t>
      </w:r>
    </w:p>
    <w:p w14:paraId="23D2F911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generic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map</w:t>
      </w:r>
      <w:r w:rsidRPr="00FC4FFA">
        <w:t>( N =&gt; 32  )</w:t>
      </w:r>
    </w:p>
    <w:p w14:paraId="6FA9CD13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A3192A">
        <w:rPr>
          <w:b/>
          <w:color w:val="1F497D" w:themeColor="text2"/>
        </w:rPr>
        <w:t>port</w:t>
      </w:r>
      <w:r w:rsidRPr="00A3192A">
        <w:rPr>
          <w:color w:val="1F497D" w:themeColor="text2"/>
        </w:rPr>
        <w:t xml:space="preserve"> </w:t>
      </w:r>
      <w:r w:rsidRPr="00A3192A">
        <w:rPr>
          <w:b/>
          <w:color w:val="1F497D" w:themeColor="text2"/>
        </w:rPr>
        <w:t>map</w:t>
      </w:r>
      <w:r w:rsidRPr="00A3192A">
        <w:rPr>
          <w:color w:val="1F497D" w:themeColor="text2"/>
        </w:rPr>
        <w:t xml:space="preserve"> </w:t>
      </w:r>
      <w:proofErr w:type="gramStart"/>
      <w:r w:rsidRPr="00FC4FFA">
        <w:t>(</w:t>
      </w:r>
      <w:proofErr w:type="gramEnd"/>
      <w:r w:rsidRPr="00FC4FFA">
        <w:t xml:space="preserve"> </w:t>
      </w:r>
    </w:p>
    <w:p w14:paraId="602D522E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proofErr w:type="gramStart"/>
      <w:r w:rsidRPr="00FC4FFA">
        <w:t>in</w:t>
      </w:r>
      <w:proofErr w:type="gramEnd"/>
      <w:r w:rsidRPr="00FC4FFA">
        <w:t>_clk =&gt; r_clk_1Hz(3),</w:t>
      </w:r>
    </w:p>
    <w:p w14:paraId="45B6875A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lastRenderedPageBreak/>
        <w:t xml:space="preserve">    </w:t>
      </w:r>
      <w:proofErr w:type="gramStart"/>
      <w:r w:rsidRPr="00FC4FFA">
        <w:t>in</w:t>
      </w:r>
      <w:proofErr w:type="gramEnd"/>
      <w:r w:rsidRPr="00FC4FFA">
        <w:t>_rst =&gt; in_rst,</w:t>
      </w:r>
    </w:p>
    <w:p w14:paraId="06735CF8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out_clk_2 =&gt; r_clk_1_2Hz,</w:t>
      </w:r>
    </w:p>
    <w:p w14:paraId="12C23E55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out_clk_4 =&gt; r_clk_1_4Hz,</w:t>
      </w:r>
    </w:p>
    <w:p w14:paraId="40DE0B1C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out_clk_8 =&gt; r_clk_1_8Hz,</w:t>
      </w:r>
    </w:p>
    <w:p w14:paraId="215D0EE9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>out_clk_16 =&gt; r_clk_1_16Hz,</w:t>
      </w:r>
    </w:p>
    <w:p w14:paraId="0A11BD0A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  </w:t>
      </w:r>
      <w:r w:rsidRPr="00FC4FFA">
        <w:t xml:space="preserve">out_clk_N =&gt; r_clk_1_NHz </w:t>
      </w:r>
    </w:p>
    <w:p w14:paraId="658DEB8B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>
        <w:t xml:space="preserve">  </w:t>
      </w:r>
      <w:r w:rsidRPr="00FC4FFA">
        <w:t xml:space="preserve">);  </w:t>
      </w:r>
    </w:p>
    <w:p w14:paraId="10921535" w14:textId="77777777" w:rsidR="00532AE9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</w:p>
    <w:p w14:paraId="4F444056" w14:textId="77777777" w:rsidR="00532AE9" w:rsidRPr="00FC4FFA" w:rsidRDefault="00532AE9" w:rsidP="00532AE9">
      <w:pPr>
        <w:pStyle w:val="KOD"/>
        <w:numPr>
          <w:ilvl w:val="0"/>
          <w:numId w:val="46"/>
        </w:numPr>
        <w:ind w:left="680" w:hanging="340"/>
        <w:jc w:val="left"/>
      </w:pPr>
      <w:r w:rsidRPr="00A3192A">
        <w:rPr>
          <w:b/>
          <w:color w:val="1F497D" w:themeColor="text2"/>
        </w:rPr>
        <w:t>end</w:t>
      </w:r>
      <w:r w:rsidRPr="00A3192A">
        <w:rPr>
          <w:color w:val="1F497D" w:themeColor="text2"/>
        </w:rPr>
        <w:t xml:space="preserve"> </w:t>
      </w:r>
      <w:r w:rsidRPr="00FC4FFA">
        <w:t>Behavioral;</w:t>
      </w:r>
    </w:p>
    <w:p w14:paraId="0864F1EC" w14:textId="77777777" w:rsidR="00532AE9" w:rsidRDefault="00532AE9" w:rsidP="00532AE9"/>
    <w:p w14:paraId="23A19393" w14:textId="530A1D01" w:rsidR="00532AE9" w:rsidRDefault="00532AE9" w:rsidP="00532AE9">
      <w:r>
        <w:t xml:space="preserve">Sistemde elde edilen yeni saat darbesi sinyallerinin Nexys 4 kartında görülebilmesi için devre sentezlendikten sonra </w:t>
      </w:r>
      <w:r w:rsidR="00CC2420">
        <w:fldChar w:fldCharType="begin"/>
      </w:r>
      <w:r w:rsidR="00CC2420">
        <w:instrText xml:space="preserve"> REF _Ref404460031 \h </w:instrText>
      </w:r>
      <w:r w:rsidR="00CC2420"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</w:t>
      </w:r>
      <w:r w:rsidR="00CC2420">
        <w:fldChar w:fldCharType="end"/>
      </w:r>
      <w:r>
        <w:t xml:space="preserve">’de verilen konum bilgileri ile bağlantıların yapılması gerekmektedir. </w:t>
      </w:r>
    </w:p>
    <w:p w14:paraId="08A721A8" w14:textId="77777777" w:rsidR="00532AE9" w:rsidRDefault="00532AE9" w:rsidP="00532AE9">
      <w:pPr>
        <w:pStyle w:val="ResimYazs"/>
      </w:pPr>
      <w:bookmarkStart w:id="18" w:name="_Ref404460031"/>
      <w:r>
        <w:t xml:space="preserve">Tablo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Tablo \* ARABIC \s 1 </w:instrText>
      </w:r>
      <w:r w:rsidR="001F512F">
        <w:fldChar w:fldCharType="separate"/>
      </w:r>
      <w:r w:rsidR="00174CBA">
        <w:rPr>
          <w:noProof/>
        </w:rPr>
        <w:t>2</w:t>
      </w:r>
      <w:r w:rsidR="001F512F">
        <w:rPr>
          <w:noProof/>
        </w:rPr>
        <w:fldChar w:fldCharType="end"/>
      </w:r>
      <w:bookmarkEnd w:id="18"/>
      <w:r>
        <w:t xml:space="preserve"> Led yakma varlığına ilişkin port bağlantıları</w:t>
      </w:r>
    </w:p>
    <w:tbl>
      <w:tblPr>
        <w:tblStyle w:val="KlavuzuTablo4-Vurgu61"/>
        <w:tblW w:w="0" w:type="auto"/>
        <w:jc w:val="center"/>
        <w:tblLook w:val="04A0" w:firstRow="1" w:lastRow="0" w:firstColumn="1" w:lastColumn="0" w:noHBand="0" w:noVBand="1"/>
      </w:tblPr>
      <w:tblGrid>
        <w:gridCol w:w="2017"/>
        <w:gridCol w:w="1666"/>
        <w:gridCol w:w="1666"/>
        <w:gridCol w:w="1768"/>
      </w:tblGrid>
      <w:tr w:rsidR="00532AE9" w14:paraId="6BB2C596" w14:textId="77777777" w:rsidTr="007F78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EC2E6CD" w14:textId="77777777" w:rsidR="00532AE9" w:rsidRPr="0002755B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Port Adı</w:t>
            </w:r>
          </w:p>
        </w:tc>
        <w:tc>
          <w:tcPr>
            <w:tcW w:w="1666" w:type="dxa"/>
          </w:tcPr>
          <w:p w14:paraId="661D05DC" w14:textId="77777777" w:rsidR="00532AE9" w:rsidRPr="0002755B" w:rsidRDefault="00532AE9" w:rsidP="007F78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Nexys 4</w:t>
            </w:r>
          </w:p>
        </w:tc>
        <w:tc>
          <w:tcPr>
            <w:tcW w:w="1666" w:type="dxa"/>
          </w:tcPr>
          <w:p w14:paraId="0276BC64" w14:textId="77777777" w:rsidR="00532AE9" w:rsidRPr="0002755B" w:rsidRDefault="00532AE9" w:rsidP="007F78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Konum</w:t>
            </w:r>
          </w:p>
        </w:tc>
        <w:tc>
          <w:tcPr>
            <w:tcW w:w="1768" w:type="dxa"/>
          </w:tcPr>
          <w:p w14:paraId="2025F849" w14:textId="77777777" w:rsidR="00532AE9" w:rsidRPr="0002755B" w:rsidRDefault="00532AE9" w:rsidP="007F78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/>
                <w:szCs w:val="24"/>
              </w:rPr>
              <w:t>I/O Standart</w:t>
            </w:r>
          </w:p>
        </w:tc>
      </w:tr>
      <w:tr w:rsidR="00532AE9" w14:paraId="03854E97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452FDC2" w14:textId="77777777" w:rsidR="00532AE9" w:rsidRPr="0002755B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_clk</w:t>
            </w:r>
          </w:p>
        </w:tc>
        <w:tc>
          <w:tcPr>
            <w:tcW w:w="1666" w:type="dxa"/>
          </w:tcPr>
          <w:p w14:paraId="3EDDD577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-</w:t>
            </w:r>
          </w:p>
        </w:tc>
        <w:tc>
          <w:tcPr>
            <w:tcW w:w="1666" w:type="dxa"/>
          </w:tcPr>
          <w:p w14:paraId="5F5315D6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E3</w:t>
            </w:r>
          </w:p>
        </w:tc>
        <w:tc>
          <w:tcPr>
            <w:tcW w:w="1768" w:type="dxa"/>
          </w:tcPr>
          <w:p w14:paraId="1179AA42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4C6D0FF6" w14:textId="77777777" w:rsidTr="007F789F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C24BB91" w14:textId="77777777" w:rsidR="00532AE9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szCs w:val="24"/>
              </w:rPr>
              <w:t>in</w:t>
            </w:r>
            <w:proofErr w:type="gramEnd"/>
            <w:r>
              <w:rPr>
                <w:rFonts w:ascii="Courier New" w:hAnsi="Courier New" w:cs="Courier New"/>
                <w:szCs w:val="24"/>
              </w:rPr>
              <w:t>_rst</w:t>
            </w:r>
          </w:p>
        </w:tc>
        <w:tc>
          <w:tcPr>
            <w:tcW w:w="1666" w:type="dxa"/>
          </w:tcPr>
          <w:p w14:paraId="183C72CF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BTND</w:t>
            </w:r>
          </w:p>
        </w:tc>
        <w:tc>
          <w:tcPr>
            <w:tcW w:w="1666" w:type="dxa"/>
          </w:tcPr>
          <w:p w14:paraId="620D2D76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V10</w:t>
            </w:r>
          </w:p>
        </w:tc>
        <w:tc>
          <w:tcPr>
            <w:tcW w:w="1768" w:type="dxa"/>
          </w:tcPr>
          <w:p w14:paraId="2E9605E6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3708AD87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F0A2E2E" w14:textId="77777777" w:rsidR="00532AE9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FF5435">
              <w:rPr>
                <w:rFonts w:ascii="Courier New" w:hAnsi="Courier New" w:cs="Courier New"/>
                <w:szCs w:val="24"/>
              </w:rPr>
              <w:t>out_clk_1Hz</w:t>
            </w:r>
          </w:p>
        </w:tc>
        <w:tc>
          <w:tcPr>
            <w:tcW w:w="1666" w:type="dxa"/>
          </w:tcPr>
          <w:p w14:paraId="149A5E13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LD0</w:t>
            </w:r>
          </w:p>
        </w:tc>
        <w:tc>
          <w:tcPr>
            <w:tcW w:w="1666" w:type="dxa"/>
          </w:tcPr>
          <w:p w14:paraId="0117BDB2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T8</w:t>
            </w:r>
          </w:p>
        </w:tc>
        <w:tc>
          <w:tcPr>
            <w:tcW w:w="1768" w:type="dxa"/>
          </w:tcPr>
          <w:p w14:paraId="06D51163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7BC408FE" w14:textId="77777777" w:rsidTr="007F789F">
        <w:trPr>
          <w:trHeight w:val="3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62F5D99D" w14:textId="77777777" w:rsidR="00532AE9" w:rsidRPr="0002755B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DE0D24">
              <w:rPr>
                <w:rFonts w:ascii="Courier New" w:hAnsi="Courier New" w:cs="Courier New"/>
                <w:szCs w:val="24"/>
              </w:rPr>
              <w:t>out_clk_1_2Hz</w:t>
            </w:r>
          </w:p>
        </w:tc>
        <w:tc>
          <w:tcPr>
            <w:tcW w:w="1666" w:type="dxa"/>
          </w:tcPr>
          <w:p w14:paraId="0CAA3BCC" w14:textId="77777777" w:rsidR="00532AE9" w:rsidRPr="0002755B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LD1</w:t>
            </w:r>
          </w:p>
        </w:tc>
        <w:tc>
          <w:tcPr>
            <w:tcW w:w="1666" w:type="dxa"/>
          </w:tcPr>
          <w:p w14:paraId="79C4B9D4" w14:textId="77777777" w:rsidR="00532AE9" w:rsidRPr="0002755B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V9</w:t>
            </w:r>
          </w:p>
        </w:tc>
        <w:tc>
          <w:tcPr>
            <w:tcW w:w="1768" w:type="dxa"/>
          </w:tcPr>
          <w:p w14:paraId="0B19E71D" w14:textId="77777777" w:rsidR="00532AE9" w:rsidRPr="0002755B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68B4F079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A99E0BA" w14:textId="77777777" w:rsidR="00532AE9" w:rsidRPr="0002755B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DE0D24">
              <w:rPr>
                <w:rFonts w:ascii="Courier New" w:hAnsi="Courier New" w:cs="Courier New"/>
                <w:szCs w:val="24"/>
              </w:rPr>
              <w:t>out_clk_</w:t>
            </w:r>
            <w:r>
              <w:rPr>
                <w:rFonts w:ascii="Courier New" w:hAnsi="Courier New" w:cs="Courier New"/>
                <w:szCs w:val="24"/>
              </w:rPr>
              <w:t>1</w:t>
            </w:r>
            <w:r w:rsidRPr="00DE0D24">
              <w:rPr>
                <w:rFonts w:ascii="Courier New" w:hAnsi="Courier New" w:cs="Courier New"/>
                <w:szCs w:val="24"/>
              </w:rPr>
              <w:t>_</w:t>
            </w:r>
            <w:r>
              <w:rPr>
                <w:rFonts w:ascii="Courier New" w:hAnsi="Courier New" w:cs="Courier New"/>
                <w:szCs w:val="24"/>
              </w:rPr>
              <w:t>4</w:t>
            </w:r>
            <w:r w:rsidRPr="00DE0D24">
              <w:rPr>
                <w:rFonts w:ascii="Courier New" w:hAnsi="Courier New" w:cs="Courier New"/>
                <w:szCs w:val="24"/>
              </w:rPr>
              <w:t>Hz</w:t>
            </w:r>
          </w:p>
        </w:tc>
        <w:tc>
          <w:tcPr>
            <w:tcW w:w="1666" w:type="dxa"/>
          </w:tcPr>
          <w:p w14:paraId="6C4EFB23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LD2</w:t>
            </w:r>
          </w:p>
        </w:tc>
        <w:tc>
          <w:tcPr>
            <w:tcW w:w="1666" w:type="dxa"/>
          </w:tcPr>
          <w:p w14:paraId="2D055711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R8</w:t>
            </w:r>
          </w:p>
        </w:tc>
        <w:tc>
          <w:tcPr>
            <w:tcW w:w="1768" w:type="dxa"/>
          </w:tcPr>
          <w:p w14:paraId="40E9E9A3" w14:textId="77777777" w:rsidR="00532AE9" w:rsidRPr="0002755B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5B07BD66" w14:textId="77777777" w:rsidTr="007F789F">
        <w:trPr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07A3F22" w14:textId="77777777" w:rsidR="00532AE9" w:rsidRPr="00DE0D24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DE0D24">
              <w:rPr>
                <w:rFonts w:ascii="Courier New" w:hAnsi="Courier New" w:cs="Courier New"/>
                <w:szCs w:val="24"/>
              </w:rPr>
              <w:t>out_clk_1_</w:t>
            </w:r>
            <w:r>
              <w:rPr>
                <w:rFonts w:ascii="Courier New" w:hAnsi="Courier New" w:cs="Courier New"/>
                <w:szCs w:val="24"/>
              </w:rPr>
              <w:t>8</w:t>
            </w:r>
            <w:r w:rsidRPr="00DE0D24">
              <w:rPr>
                <w:rFonts w:ascii="Courier New" w:hAnsi="Courier New" w:cs="Courier New"/>
                <w:szCs w:val="24"/>
              </w:rPr>
              <w:t>Hz</w:t>
            </w:r>
          </w:p>
        </w:tc>
        <w:tc>
          <w:tcPr>
            <w:tcW w:w="1666" w:type="dxa"/>
          </w:tcPr>
          <w:p w14:paraId="6CD4A16A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LD3</w:t>
            </w:r>
          </w:p>
        </w:tc>
        <w:tc>
          <w:tcPr>
            <w:tcW w:w="1666" w:type="dxa"/>
          </w:tcPr>
          <w:p w14:paraId="344143D7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T6</w:t>
            </w:r>
          </w:p>
        </w:tc>
        <w:tc>
          <w:tcPr>
            <w:tcW w:w="1768" w:type="dxa"/>
          </w:tcPr>
          <w:p w14:paraId="46D45683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439F41E2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52F9DBC7" w14:textId="77777777" w:rsidR="00532AE9" w:rsidRPr="00DE0D24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DE0D24">
              <w:rPr>
                <w:rFonts w:ascii="Courier New" w:hAnsi="Courier New" w:cs="Courier New"/>
                <w:szCs w:val="24"/>
              </w:rPr>
              <w:t>out_clk_</w:t>
            </w:r>
            <w:r>
              <w:rPr>
                <w:rFonts w:ascii="Courier New" w:hAnsi="Courier New" w:cs="Courier New"/>
                <w:szCs w:val="24"/>
              </w:rPr>
              <w:t>1</w:t>
            </w:r>
            <w:r w:rsidRPr="00DE0D24">
              <w:rPr>
                <w:rFonts w:ascii="Courier New" w:hAnsi="Courier New" w:cs="Courier New"/>
                <w:szCs w:val="24"/>
              </w:rPr>
              <w:t>_</w:t>
            </w:r>
            <w:r>
              <w:rPr>
                <w:rFonts w:ascii="Courier New" w:hAnsi="Courier New" w:cs="Courier New"/>
                <w:szCs w:val="24"/>
              </w:rPr>
              <w:t>16</w:t>
            </w:r>
            <w:r w:rsidRPr="00DE0D24">
              <w:rPr>
                <w:rFonts w:ascii="Courier New" w:hAnsi="Courier New" w:cs="Courier New"/>
                <w:szCs w:val="24"/>
              </w:rPr>
              <w:t>Hz</w:t>
            </w:r>
          </w:p>
        </w:tc>
        <w:tc>
          <w:tcPr>
            <w:tcW w:w="1666" w:type="dxa"/>
          </w:tcPr>
          <w:p w14:paraId="56714672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LD4</w:t>
            </w:r>
          </w:p>
        </w:tc>
        <w:tc>
          <w:tcPr>
            <w:tcW w:w="1666" w:type="dxa"/>
          </w:tcPr>
          <w:p w14:paraId="52A8657F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T5</w:t>
            </w:r>
          </w:p>
        </w:tc>
        <w:tc>
          <w:tcPr>
            <w:tcW w:w="1768" w:type="dxa"/>
          </w:tcPr>
          <w:p w14:paraId="214A8A10" w14:textId="77777777" w:rsidR="00532AE9" w:rsidRDefault="00532AE9" w:rsidP="007F78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32AE9" w14:paraId="60C33047" w14:textId="77777777" w:rsidTr="007F789F">
        <w:trPr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FAF4C2C" w14:textId="77777777" w:rsidR="00532AE9" w:rsidRPr="00DE0D24" w:rsidRDefault="00532AE9" w:rsidP="007F789F">
            <w:pPr>
              <w:jc w:val="center"/>
              <w:rPr>
                <w:rFonts w:ascii="Courier New" w:hAnsi="Courier New" w:cs="Courier New"/>
                <w:szCs w:val="24"/>
              </w:rPr>
            </w:pPr>
            <w:r w:rsidRPr="00DE0D24">
              <w:rPr>
                <w:rFonts w:ascii="Courier New" w:hAnsi="Courier New" w:cs="Courier New"/>
                <w:szCs w:val="24"/>
              </w:rPr>
              <w:t>out_clk_</w:t>
            </w:r>
            <w:r>
              <w:rPr>
                <w:rFonts w:ascii="Courier New" w:hAnsi="Courier New" w:cs="Courier New"/>
                <w:szCs w:val="24"/>
              </w:rPr>
              <w:t>1</w:t>
            </w:r>
            <w:r w:rsidRPr="00DE0D24">
              <w:rPr>
                <w:rFonts w:ascii="Courier New" w:hAnsi="Courier New" w:cs="Courier New"/>
                <w:szCs w:val="24"/>
              </w:rPr>
              <w:t>_</w:t>
            </w:r>
            <w:r>
              <w:rPr>
                <w:rFonts w:ascii="Courier New" w:hAnsi="Courier New" w:cs="Courier New"/>
                <w:szCs w:val="24"/>
              </w:rPr>
              <w:t>N</w:t>
            </w:r>
            <w:r w:rsidRPr="00DE0D24">
              <w:rPr>
                <w:rFonts w:ascii="Courier New" w:hAnsi="Courier New" w:cs="Courier New"/>
                <w:szCs w:val="24"/>
              </w:rPr>
              <w:t>Hz</w:t>
            </w:r>
          </w:p>
        </w:tc>
        <w:tc>
          <w:tcPr>
            <w:tcW w:w="1666" w:type="dxa"/>
          </w:tcPr>
          <w:p w14:paraId="130A225B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LD5</w:t>
            </w:r>
          </w:p>
        </w:tc>
        <w:tc>
          <w:tcPr>
            <w:tcW w:w="1666" w:type="dxa"/>
          </w:tcPr>
          <w:p w14:paraId="06D4C5E5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Cs w:val="24"/>
              </w:rPr>
            </w:pPr>
            <w:r>
              <w:rPr>
                <w:rFonts w:ascii="Courier New" w:hAnsi="Courier New" w:cs="Courier New"/>
                <w:b/>
                <w:szCs w:val="24"/>
              </w:rPr>
              <w:t>T4</w:t>
            </w:r>
          </w:p>
        </w:tc>
        <w:tc>
          <w:tcPr>
            <w:tcW w:w="1768" w:type="dxa"/>
          </w:tcPr>
          <w:p w14:paraId="2BB88496" w14:textId="77777777" w:rsidR="00532AE9" w:rsidRDefault="00532AE9" w:rsidP="007F78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</w:tbl>
    <w:p w14:paraId="3B200011" w14:textId="77777777" w:rsidR="00532AE9" w:rsidRDefault="00532AE9" w:rsidP="00532AE9"/>
    <w:p w14:paraId="55AF51B5" w14:textId="07906F3D" w:rsidR="00532AE9" w:rsidRDefault="00CC2420" w:rsidP="00532AE9">
      <w:pPr>
        <w:rPr>
          <w:rFonts w:eastAsia="Times New Roman"/>
        </w:rPr>
      </w:pPr>
      <w:r>
        <w:fldChar w:fldCharType="begin"/>
      </w:r>
      <w:r>
        <w:instrText xml:space="preserve"> REF _Ref404460031 \h </w:instrText>
      </w:r>
      <w:r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</w:t>
      </w:r>
      <w:r>
        <w:fldChar w:fldCharType="end"/>
      </w:r>
      <w:r w:rsidR="00532AE9">
        <w:t xml:space="preserve">’de verilen konum bilgileri ile yapılan bağlantılardan sonra kaydedilen </w:t>
      </w:r>
      <w:r w:rsidR="00532AE9" w:rsidRPr="005279FC">
        <w:rPr>
          <w:rFonts w:ascii="Courier New" w:eastAsia="Times New Roman" w:hAnsi="Courier New" w:cs="Courier New"/>
          <w:b/>
        </w:rPr>
        <w:t>xdc</w:t>
      </w:r>
      <w:r w:rsidR="00532AE9">
        <w:rPr>
          <w:rFonts w:eastAsia="Times New Roman"/>
        </w:rPr>
        <w:t xml:space="preserve"> uzantılı dosya aşağıdaki gibi olacaktır. </w:t>
      </w:r>
    </w:p>
    <w:p w14:paraId="41DE7C2C" w14:textId="77777777" w:rsidR="00532AE9" w:rsidRDefault="00532AE9" w:rsidP="00532AE9">
      <w:pPr>
        <w:rPr>
          <w:rFonts w:eastAsia="Times New Roman"/>
        </w:rPr>
      </w:pPr>
    </w:p>
    <w:p w14:paraId="0F4E81A6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E3 [get_ports in_clk]</w:t>
      </w:r>
    </w:p>
    <w:p w14:paraId="51D072BA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in_clk]</w:t>
      </w:r>
    </w:p>
    <w:p w14:paraId="44CE36F7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V10 [get_ports in_rst]</w:t>
      </w:r>
    </w:p>
    <w:p w14:paraId="361F8310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in_rst]</w:t>
      </w:r>
    </w:p>
    <w:p w14:paraId="71F3D4C7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T8 [get_ports out_clk_1Hz]</w:t>
      </w:r>
    </w:p>
    <w:p w14:paraId="3236B993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out_clk_1Hz]</w:t>
      </w:r>
    </w:p>
    <w:p w14:paraId="787A09CD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</w:p>
    <w:p w14:paraId="7CD6EFA9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V9 [get_ports out_clk_1_2Hz]</w:t>
      </w:r>
    </w:p>
    <w:p w14:paraId="5CB51FB4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out_clk_1_2Hz]</w:t>
      </w:r>
    </w:p>
    <w:p w14:paraId="2B8E193A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R8 [get_ports out_clk_1_4Hz]</w:t>
      </w:r>
    </w:p>
    <w:p w14:paraId="056AA1F0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out_clk_1_8Hz]</w:t>
      </w:r>
    </w:p>
    <w:p w14:paraId="66D31BD3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T6 [get_ports out_clk_1_8Hz]</w:t>
      </w:r>
    </w:p>
    <w:p w14:paraId="4BDF4ADD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out_clk_1_4Hz]</w:t>
      </w:r>
    </w:p>
    <w:p w14:paraId="5047D8A0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PACKAGE_PIN T5 [get_ports out_clk_1_16Hz]</w:t>
      </w:r>
    </w:p>
    <w:p w14:paraId="6F4E51E1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out_clk_1_16Hz]</w:t>
      </w:r>
    </w:p>
    <w:p w14:paraId="2AA82A30" w14:textId="77777777" w:rsidR="00532AE9" w:rsidRPr="00FD579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lastRenderedPageBreak/>
        <w:t>set</w:t>
      </w:r>
      <w:proofErr w:type="gramEnd"/>
      <w:r w:rsidRPr="00FD5799">
        <w:rPr>
          <w:rFonts w:ascii="Courier New" w:eastAsia="Times New Roman" w:hAnsi="Courier New"/>
        </w:rPr>
        <w:t>_property PACKAGE_PIN T4 [get_ports out_clk_1_NHz]</w:t>
      </w:r>
    </w:p>
    <w:p w14:paraId="10673A3F" w14:textId="77777777" w:rsidR="00532AE9" w:rsidRDefault="00532AE9" w:rsidP="00853DAA">
      <w:pPr>
        <w:ind w:left="708"/>
        <w:rPr>
          <w:rFonts w:ascii="Courier New" w:eastAsia="Times New Roman" w:hAnsi="Courier New"/>
        </w:rPr>
      </w:pPr>
      <w:proofErr w:type="gramStart"/>
      <w:r w:rsidRPr="00FD5799">
        <w:rPr>
          <w:rFonts w:ascii="Courier New" w:eastAsia="Times New Roman" w:hAnsi="Courier New"/>
        </w:rPr>
        <w:t>set</w:t>
      </w:r>
      <w:proofErr w:type="gramEnd"/>
      <w:r w:rsidRPr="00FD5799">
        <w:rPr>
          <w:rFonts w:ascii="Courier New" w:eastAsia="Times New Roman" w:hAnsi="Courier New"/>
        </w:rPr>
        <w:t>_property IOSTANDARD LVCMOS33 [get_ports out_clk_1_NHz]</w:t>
      </w:r>
    </w:p>
    <w:p w14:paraId="63324F50" w14:textId="77777777" w:rsidR="00532AE9" w:rsidRDefault="00532AE9" w:rsidP="00532AE9">
      <w:pPr>
        <w:rPr>
          <w:rFonts w:eastAsia="Times New Roman"/>
        </w:rPr>
      </w:pPr>
    </w:p>
    <w:p w14:paraId="1C199465" w14:textId="77777777" w:rsidR="00532AE9" w:rsidRDefault="00532AE9" w:rsidP="00532AE9">
      <w:pPr>
        <w:pStyle w:val="Balk3"/>
        <w:numPr>
          <w:ilvl w:val="2"/>
          <w:numId w:val="1"/>
        </w:numPr>
        <w:rPr>
          <w:rFonts w:eastAsia="Times New Roman"/>
        </w:rPr>
      </w:pPr>
      <w:r>
        <w:rPr>
          <w:rFonts w:eastAsia="Times New Roman"/>
        </w:rPr>
        <w:t>Flash Dosyası Oluşturma</w:t>
      </w:r>
    </w:p>
    <w:p w14:paraId="1C5EA27D" w14:textId="77777777" w:rsidR="00532AE9" w:rsidRDefault="00532AE9" w:rsidP="00532AE9"/>
    <w:p w14:paraId="758C46EF" w14:textId="77777777" w:rsidR="00532AE9" w:rsidRDefault="00532AE9" w:rsidP="00532AE9">
      <w:r>
        <w:t xml:space="preserve">Neyxs 4 kartı üzerinde bulunan flash 4x SPI veri yoluna ve 128 Mb hafızaya sahiptir. Parça numarası </w:t>
      </w:r>
      <w:r w:rsidRPr="00191894">
        <w:rPr>
          <w:rFonts w:ascii="Courier New" w:hAnsi="Courier New" w:cs="Courier New"/>
          <w:b/>
        </w:rPr>
        <w:t>S25FL128S</w:t>
      </w:r>
      <w:r>
        <w:t xml:space="preserve">’dir. Flash ayarlamalarını kendi projemiz içerisinde de yapmamız gerekmektedir. </w:t>
      </w:r>
    </w:p>
    <w:p w14:paraId="218A4180" w14:textId="7B83A82F" w:rsidR="00532AE9" w:rsidRDefault="00532AE9" w:rsidP="00532AE9">
      <w:pPr>
        <w:rPr>
          <w:lang w:eastAsia="tr-TR"/>
        </w:rPr>
      </w:pPr>
      <w:r>
        <w:rPr>
          <w:lang w:eastAsia="tr-TR"/>
        </w:rPr>
        <w:t xml:space="preserve">Dosya oluşturma işleminden önce oluşturulan bit uznatılı dosya ile flashın veri yolu ayarları aynı olmalıdır. Ayarlama işlemi sentezleme ve bağlantı işlemlerinin bitimiyle </w:t>
      </w:r>
      <w:r w:rsidRPr="00931FE5">
        <w:rPr>
          <w:rFonts w:ascii="Courier New" w:hAnsi="Courier New" w:cs="Courier New"/>
          <w:b/>
          <w:lang w:eastAsia="tr-TR"/>
        </w:rPr>
        <w:t>Tools</w:t>
      </w:r>
      <w:r>
        <w:rPr>
          <w:lang w:eastAsia="tr-TR"/>
        </w:rPr>
        <w:t xml:space="preserve"> sekmesinden </w:t>
      </w:r>
      <w:r w:rsidRPr="00191894">
        <w:rPr>
          <w:rFonts w:ascii="Courier New" w:hAnsi="Courier New" w:cs="Courier New"/>
          <w:b/>
          <w:lang w:eastAsia="tr-TR"/>
        </w:rPr>
        <w:t>Edit Device Properties</w:t>
      </w:r>
      <w:r>
        <w:rPr>
          <w:lang w:eastAsia="tr-TR"/>
        </w:rPr>
        <w:t xml:space="preserve"> seçilir (</w:t>
      </w:r>
      <w:r w:rsidR="00CC2420">
        <w:rPr>
          <w:lang w:eastAsia="tr-TR"/>
        </w:rPr>
        <w:fldChar w:fldCharType="begin"/>
      </w:r>
      <w:r w:rsidR="00CC2420">
        <w:rPr>
          <w:lang w:eastAsia="tr-TR"/>
        </w:rPr>
        <w:instrText xml:space="preserve"> REF _Ref404460071 \h </w:instrText>
      </w:r>
      <w:r w:rsidR="00CC2420">
        <w:rPr>
          <w:lang w:eastAsia="tr-TR"/>
        </w:rPr>
      </w:r>
      <w:r w:rsidR="00CC2420">
        <w:rPr>
          <w:lang w:eastAsia="tr-TR"/>
        </w:rP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17</w:t>
      </w:r>
      <w:r w:rsidR="00CC2420">
        <w:rPr>
          <w:lang w:eastAsia="tr-TR"/>
        </w:rPr>
        <w:fldChar w:fldCharType="end"/>
      </w:r>
      <w:r>
        <w:rPr>
          <w:lang w:eastAsia="tr-TR"/>
        </w:rPr>
        <w:t>).</w:t>
      </w:r>
    </w:p>
    <w:p w14:paraId="4FFF9CF2" w14:textId="77777777" w:rsidR="00532AE9" w:rsidRDefault="00532AE9" w:rsidP="00532AE9">
      <w:pPr>
        <w:rPr>
          <w:lang w:eastAsia="tr-TR"/>
        </w:rPr>
      </w:pPr>
    </w:p>
    <w:p w14:paraId="1C34DAC4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78167FE1" wp14:editId="1234C6A3">
            <wp:extent cx="2350477" cy="3814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09" cy="386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456E" w14:textId="2447AE10" w:rsidR="00532AE9" w:rsidRPr="00BF3908" w:rsidRDefault="00532AE9" w:rsidP="00532AE9">
      <w:pPr>
        <w:pStyle w:val="ResimYazs"/>
      </w:pPr>
      <w:bookmarkStart w:id="19" w:name="_Ref404460071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17</w:t>
      </w:r>
      <w:r w:rsidR="001F512F">
        <w:rPr>
          <w:noProof/>
        </w:rPr>
        <w:fldChar w:fldCharType="end"/>
      </w:r>
      <w:bookmarkEnd w:id="19"/>
      <w:r w:rsidRPr="00BF3908">
        <w:t xml:space="preserve"> Flash ayarlarının yapılması - 1</w:t>
      </w:r>
    </w:p>
    <w:p w14:paraId="08A95798" w14:textId="77777777" w:rsidR="00532AE9" w:rsidRDefault="00532AE9" w:rsidP="00532AE9">
      <w:pPr>
        <w:rPr>
          <w:lang w:eastAsia="tr-TR"/>
        </w:rPr>
      </w:pPr>
    </w:p>
    <w:p w14:paraId="63921265" w14:textId="77777777" w:rsidR="00532AE9" w:rsidRDefault="00532AE9" w:rsidP="00532AE9">
      <w:pPr>
        <w:rPr>
          <w:lang w:eastAsia="tr-TR"/>
        </w:rPr>
      </w:pPr>
      <w:r>
        <w:rPr>
          <w:lang w:eastAsia="tr-TR"/>
        </w:rPr>
        <w:t xml:space="preserve">Açılan pencereden </w:t>
      </w:r>
      <w:r w:rsidRPr="00F8432B">
        <w:rPr>
          <w:rFonts w:ascii="Courier New" w:hAnsi="Courier New" w:cs="Courier New"/>
          <w:b/>
          <w:lang w:eastAsia="tr-TR"/>
        </w:rPr>
        <w:t>Configuration</w:t>
      </w:r>
      <w:r>
        <w:rPr>
          <w:lang w:eastAsia="tr-TR"/>
        </w:rPr>
        <w:t xml:space="preserve"> seçilir ve </w:t>
      </w:r>
      <w:r w:rsidRPr="00F8432B">
        <w:rPr>
          <w:rFonts w:ascii="Courier New" w:hAnsi="Courier New" w:cs="Courier New"/>
          <w:b/>
          <w:lang w:eastAsia="tr-TR"/>
        </w:rPr>
        <w:t>Bus width</w:t>
      </w:r>
      <w:r>
        <w:rPr>
          <w:lang w:eastAsia="tr-TR"/>
        </w:rPr>
        <w:t xml:space="preserve"> 4 olarak ayarlanarak </w:t>
      </w:r>
      <w:r w:rsidRPr="00E00996">
        <w:rPr>
          <w:rFonts w:ascii="Courier New" w:hAnsi="Courier New" w:cs="Courier New"/>
          <w:b/>
          <w:lang w:eastAsia="tr-TR"/>
        </w:rPr>
        <w:t>OK</w:t>
      </w:r>
      <w:r>
        <w:rPr>
          <w:lang w:eastAsia="tr-TR"/>
        </w:rPr>
        <w:t xml:space="preserve"> tuşuna basılır (</w:t>
      </w:r>
      <w:r>
        <w:rPr>
          <w:lang w:eastAsia="tr-TR"/>
        </w:rPr>
        <w:fldChar w:fldCharType="begin"/>
      </w:r>
      <w:r>
        <w:rPr>
          <w:lang w:eastAsia="tr-TR"/>
        </w:rPr>
        <w:instrText xml:space="preserve"> REF _Ref403817750 \h </w:instrText>
      </w:r>
      <w:r>
        <w:rPr>
          <w:lang w:eastAsia="tr-TR"/>
        </w:rPr>
      </w:r>
      <w:r>
        <w:rPr>
          <w:lang w:eastAsia="tr-TR"/>
        </w:rP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18</w:t>
      </w:r>
      <w:r>
        <w:rPr>
          <w:lang w:eastAsia="tr-TR"/>
        </w:rPr>
        <w:fldChar w:fldCharType="end"/>
      </w:r>
      <w:r>
        <w:rPr>
          <w:lang w:eastAsia="tr-TR"/>
        </w:rPr>
        <w:t>).</w:t>
      </w:r>
    </w:p>
    <w:p w14:paraId="75D8A506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0DB52446" wp14:editId="793D48B9">
            <wp:extent cx="5760720" cy="471297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CC72" w14:textId="3A0E2768" w:rsidR="00532AE9" w:rsidRPr="00BF3908" w:rsidRDefault="00532AE9" w:rsidP="00532AE9">
      <w:pPr>
        <w:pStyle w:val="ResimYazs"/>
      </w:pPr>
      <w:bookmarkStart w:id="20" w:name="_Ref403817750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18</w:t>
      </w:r>
      <w:r w:rsidR="001F512F">
        <w:rPr>
          <w:noProof/>
        </w:rPr>
        <w:fldChar w:fldCharType="end"/>
      </w:r>
      <w:bookmarkEnd w:id="20"/>
      <w:r w:rsidRPr="00BF3908">
        <w:t xml:space="preserve"> Flash ayarlarının yapılması - 2</w:t>
      </w:r>
    </w:p>
    <w:p w14:paraId="1192EF3C" w14:textId="77777777" w:rsidR="00532AE9" w:rsidRDefault="00532AE9" w:rsidP="00532AE9"/>
    <w:p w14:paraId="4CF07EA7" w14:textId="77777777" w:rsidR="00532AE9" w:rsidRDefault="00532AE9" w:rsidP="00532AE9">
      <w:r>
        <w:t>Bu işlemlerin ardından bit uzantılı dosya oluşturulur. Oluşturulan bit uznatılı dosyanın flasha yazmak için oluşturulacak dosyaya çevirme işlemi aşağıda verilen kod dizini TCL Console bölümüne yazılmasıyla başlatılır (</w:t>
      </w:r>
      <w:r>
        <w:fldChar w:fldCharType="begin"/>
      </w:r>
      <w:r>
        <w:instrText xml:space="preserve"> REF _Ref403818237 \h </w:instrText>
      </w:r>
      <w: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19</w:t>
      </w:r>
      <w:r>
        <w:fldChar w:fldCharType="end"/>
      </w:r>
      <w:r>
        <w:t>).</w:t>
      </w:r>
    </w:p>
    <w:p w14:paraId="4137ACCD" w14:textId="77777777" w:rsidR="00532AE9" w:rsidRDefault="00532AE9" w:rsidP="00532AE9"/>
    <w:p w14:paraId="0FED100A" w14:textId="77777777" w:rsidR="00532AE9" w:rsidRDefault="00532AE9" w:rsidP="00532AE9">
      <w:pPr>
        <w:pStyle w:val="KOD"/>
        <w:rPr>
          <w:rFonts w:eastAsia="Times New Roman"/>
          <w:lang w:eastAsia="tr-TR"/>
        </w:rPr>
      </w:pPr>
      <w:r w:rsidRPr="001F155E">
        <w:rPr>
          <w:rFonts w:eastAsia="Times New Roman"/>
          <w:b/>
          <w:color w:val="1F497D" w:themeColor="text2"/>
          <w:lang w:eastAsia="tr-TR"/>
        </w:rPr>
        <w:t>write_cfgmem</w:t>
      </w:r>
      <w:r w:rsidRPr="001F155E">
        <w:rPr>
          <w:rFonts w:eastAsia="Times New Roman"/>
          <w:lang w:eastAsia="tr-TR"/>
        </w:rPr>
        <w:t xml:space="preserve"> </w:t>
      </w:r>
      <w:r w:rsidRPr="001F155E">
        <w:rPr>
          <w:rFonts w:eastAsia="Times New Roman"/>
          <w:b/>
          <w:color w:val="1F497D" w:themeColor="text2"/>
          <w:lang w:eastAsia="tr-TR"/>
        </w:rPr>
        <w:t>-format</w:t>
      </w:r>
      <w:r w:rsidRPr="001F155E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mcs </w:t>
      </w:r>
      <w:r w:rsidRPr="001F155E">
        <w:rPr>
          <w:rFonts w:eastAsia="Times New Roman"/>
          <w:b/>
          <w:color w:val="1F497D" w:themeColor="text2"/>
          <w:lang w:eastAsia="tr-TR"/>
        </w:rPr>
        <w:t>-interface</w:t>
      </w:r>
      <w:r w:rsidRPr="001F155E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spix4 </w:t>
      </w:r>
      <w:r w:rsidRPr="007159EB">
        <w:rPr>
          <w:rFonts w:eastAsia="Times New Roman"/>
          <w:b/>
          <w:color w:val="1F497D" w:themeColor="text2"/>
          <w:lang w:eastAsia="tr-TR"/>
        </w:rPr>
        <w:t>-size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>
        <w:rPr>
          <w:rFonts w:eastAsia="Times New Roman"/>
          <w:lang w:eastAsia="tr-TR"/>
        </w:rPr>
        <w:t>128</w:t>
      </w:r>
      <w:r w:rsidRPr="001F155E">
        <w:rPr>
          <w:rFonts w:eastAsia="Times New Roman"/>
          <w:lang w:eastAsia="tr-TR"/>
        </w:rPr>
        <w:t xml:space="preserve"> </w:t>
      </w:r>
      <w:r w:rsidRPr="007159EB">
        <w:rPr>
          <w:rFonts w:eastAsia="Times New Roman"/>
          <w:b/>
          <w:color w:val="1F497D" w:themeColor="text2"/>
          <w:lang w:eastAsia="tr-TR"/>
        </w:rPr>
        <w:t>-loadbit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"up 0x0 </w:t>
      </w:r>
      <w:r>
        <w:rPr>
          <w:rFonts w:eastAsia="Times New Roman"/>
          <w:lang w:eastAsia="tr-TR"/>
        </w:rPr>
        <w:t>VERI_YOLU_BIT</w:t>
      </w:r>
      <w:r w:rsidRPr="001F155E">
        <w:rPr>
          <w:rFonts w:eastAsia="Times New Roman"/>
          <w:lang w:eastAsia="tr-TR"/>
        </w:rPr>
        <w:t xml:space="preserve"> " </w:t>
      </w:r>
      <w:r w:rsidRPr="007159EB">
        <w:rPr>
          <w:rFonts w:eastAsia="Times New Roman"/>
          <w:b/>
          <w:color w:val="1F497D" w:themeColor="text2"/>
          <w:lang w:eastAsia="tr-TR"/>
        </w:rPr>
        <w:t>-file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>
        <w:rPr>
          <w:rFonts w:eastAsia="Times New Roman"/>
          <w:lang w:eastAsia="tr-TR"/>
        </w:rPr>
        <w:t>VERI_YOLU_MCS</w:t>
      </w:r>
    </w:p>
    <w:p w14:paraId="148D01C3" w14:textId="77777777" w:rsidR="00532AE9" w:rsidRDefault="00532AE9" w:rsidP="00532AE9">
      <w:pPr>
        <w:rPr>
          <w:lang w:eastAsia="tr-TR"/>
        </w:rPr>
      </w:pPr>
    </w:p>
    <w:p w14:paraId="00895D2D" w14:textId="77777777" w:rsidR="00532AE9" w:rsidRDefault="00532AE9" w:rsidP="00532AE9">
      <w:pPr>
        <w:rPr>
          <w:lang w:eastAsia="tr-TR"/>
        </w:rPr>
      </w:pPr>
      <w:r>
        <w:rPr>
          <w:lang w:eastAsia="tr-TR"/>
        </w:rPr>
        <w:t xml:space="preserve">Örnek 10.2 için oluşturulan </w:t>
      </w:r>
      <w:r w:rsidRPr="00F84098">
        <w:rPr>
          <w:rFonts w:ascii="Courier New" w:hAnsi="Courier New" w:cs="Courier New"/>
          <w:b/>
          <w:lang w:eastAsia="tr-TR"/>
        </w:rPr>
        <w:t>led_</w:t>
      </w:r>
      <w:proofErr w:type="gramStart"/>
      <w:r w:rsidRPr="00F84098">
        <w:rPr>
          <w:rFonts w:ascii="Courier New" w:hAnsi="Courier New" w:cs="Courier New"/>
          <w:b/>
          <w:lang w:eastAsia="tr-TR"/>
        </w:rPr>
        <w:t>yakma.bit</w:t>
      </w:r>
      <w:proofErr w:type="gramEnd"/>
      <w:r>
        <w:rPr>
          <w:lang w:eastAsia="tr-TR"/>
        </w:rPr>
        <w:t xml:space="preserve"> uzantılı dosyadan flasha yazmak için </w:t>
      </w:r>
      <w:r w:rsidRPr="00F84098">
        <w:rPr>
          <w:rFonts w:ascii="Courier New" w:hAnsi="Courier New" w:cs="Courier New"/>
          <w:b/>
          <w:lang w:eastAsia="tr-TR"/>
        </w:rPr>
        <w:t>led_yakma.mcs</w:t>
      </w:r>
      <w:r>
        <w:rPr>
          <w:lang w:eastAsia="tr-TR"/>
        </w:rPr>
        <w:t xml:space="preserve"> uznatılı dosya elde etmek için aşağıdaki kod satırı TCL Console kısmına yazılır. </w:t>
      </w:r>
    </w:p>
    <w:p w14:paraId="30C837D4" w14:textId="77777777" w:rsidR="00532AE9" w:rsidRDefault="00532AE9" w:rsidP="00532AE9">
      <w:pPr>
        <w:rPr>
          <w:lang w:eastAsia="tr-TR"/>
        </w:rPr>
      </w:pPr>
    </w:p>
    <w:p w14:paraId="0C128780" w14:textId="77777777" w:rsidR="00532AE9" w:rsidRDefault="00532AE9" w:rsidP="00532AE9">
      <w:pPr>
        <w:pStyle w:val="KOD"/>
        <w:rPr>
          <w:rFonts w:eastAsia="Times New Roman"/>
          <w:lang w:eastAsia="tr-TR"/>
        </w:rPr>
      </w:pPr>
      <w:r w:rsidRPr="001F155E">
        <w:rPr>
          <w:rFonts w:eastAsia="Times New Roman"/>
          <w:b/>
          <w:color w:val="1F497D" w:themeColor="text2"/>
          <w:lang w:eastAsia="tr-TR"/>
        </w:rPr>
        <w:t>write_cfgmem</w:t>
      </w:r>
      <w:r w:rsidRPr="001F155E">
        <w:rPr>
          <w:rFonts w:eastAsia="Times New Roman"/>
          <w:lang w:eastAsia="tr-TR"/>
        </w:rPr>
        <w:t xml:space="preserve"> </w:t>
      </w:r>
      <w:r w:rsidRPr="001F155E">
        <w:rPr>
          <w:rFonts w:eastAsia="Times New Roman"/>
          <w:b/>
          <w:color w:val="1F497D" w:themeColor="text2"/>
          <w:lang w:eastAsia="tr-TR"/>
        </w:rPr>
        <w:t>-format</w:t>
      </w:r>
      <w:r w:rsidRPr="001F155E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mcs </w:t>
      </w:r>
      <w:r w:rsidRPr="001F155E">
        <w:rPr>
          <w:rFonts w:eastAsia="Times New Roman"/>
          <w:b/>
          <w:color w:val="1F497D" w:themeColor="text2"/>
          <w:lang w:eastAsia="tr-TR"/>
        </w:rPr>
        <w:t>-interface</w:t>
      </w:r>
      <w:r w:rsidRPr="001F155E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spix4 </w:t>
      </w:r>
      <w:r w:rsidRPr="007159EB">
        <w:rPr>
          <w:rFonts w:eastAsia="Times New Roman"/>
          <w:b/>
          <w:color w:val="1F497D" w:themeColor="text2"/>
          <w:lang w:eastAsia="tr-TR"/>
        </w:rPr>
        <w:t>-size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>
        <w:rPr>
          <w:rFonts w:eastAsia="Times New Roman"/>
          <w:lang w:eastAsia="tr-TR"/>
        </w:rPr>
        <w:t>128</w:t>
      </w:r>
      <w:r w:rsidRPr="001F155E">
        <w:rPr>
          <w:rFonts w:eastAsia="Times New Roman"/>
          <w:lang w:eastAsia="tr-TR"/>
        </w:rPr>
        <w:t xml:space="preserve"> </w:t>
      </w:r>
      <w:r w:rsidRPr="007159EB">
        <w:rPr>
          <w:rFonts w:eastAsia="Times New Roman"/>
          <w:b/>
          <w:color w:val="1F497D" w:themeColor="text2"/>
          <w:lang w:eastAsia="tr-TR"/>
        </w:rPr>
        <w:t>-loadbit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 w:rsidRPr="001F155E">
        <w:rPr>
          <w:rFonts w:eastAsia="Times New Roman"/>
          <w:lang w:eastAsia="tr-TR"/>
        </w:rPr>
        <w:t xml:space="preserve">"up 0x0 </w:t>
      </w:r>
      <w:r w:rsidRPr="00251398">
        <w:rPr>
          <w:lang w:eastAsia="tr-TR"/>
        </w:rPr>
        <w:t>D:</w:t>
      </w:r>
      <w:r>
        <w:rPr>
          <w:lang w:eastAsia="tr-TR"/>
        </w:rPr>
        <w:t>/</w:t>
      </w:r>
      <w:r w:rsidRPr="00251398">
        <w:rPr>
          <w:lang w:eastAsia="tr-TR"/>
        </w:rPr>
        <w:t>Kisisel</w:t>
      </w:r>
      <w:r>
        <w:rPr>
          <w:lang w:eastAsia="tr-TR"/>
        </w:rPr>
        <w:t>/</w:t>
      </w:r>
      <w:r w:rsidRPr="00251398">
        <w:rPr>
          <w:lang w:eastAsia="tr-TR"/>
        </w:rPr>
        <w:t>Uygulamalar</w:t>
      </w:r>
      <w:r>
        <w:rPr>
          <w:lang w:eastAsia="tr-TR"/>
        </w:rPr>
        <w:t>/</w:t>
      </w:r>
      <w:r w:rsidRPr="00251398">
        <w:rPr>
          <w:lang w:eastAsia="tr-TR"/>
        </w:rPr>
        <w:t>Vivado</w:t>
      </w:r>
      <w:r>
        <w:rPr>
          <w:lang w:eastAsia="tr-TR"/>
        </w:rPr>
        <w:t>/</w:t>
      </w:r>
      <w:r w:rsidRPr="00251398">
        <w:rPr>
          <w:lang w:eastAsia="tr-TR"/>
        </w:rPr>
        <w:t>KITAP_ORNEKLER</w:t>
      </w:r>
      <w:r>
        <w:rPr>
          <w:lang w:eastAsia="tr-TR"/>
        </w:rPr>
        <w:t>/</w:t>
      </w:r>
      <w:r w:rsidRPr="00251398">
        <w:rPr>
          <w:lang w:eastAsia="tr-TR"/>
        </w:rPr>
        <w:t>BLM_10</w:t>
      </w:r>
      <w:r>
        <w:rPr>
          <w:lang w:eastAsia="tr-TR"/>
        </w:rPr>
        <w:t>/</w:t>
      </w:r>
      <w:r w:rsidRPr="00251398">
        <w:rPr>
          <w:lang w:eastAsia="tr-TR"/>
        </w:rPr>
        <w:t>ORNEK_2</w:t>
      </w:r>
      <w:r>
        <w:rPr>
          <w:lang w:eastAsia="tr-TR"/>
        </w:rPr>
        <w:t>/</w:t>
      </w:r>
      <w:r w:rsidRPr="00251398">
        <w:rPr>
          <w:lang w:eastAsia="tr-TR"/>
        </w:rPr>
        <w:t>ORNEK_2.runs</w:t>
      </w:r>
      <w:r>
        <w:rPr>
          <w:lang w:eastAsia="tr-TR"/>
        </w:rPr>
        <w:t>/</w:t>
      </w:r>
      <w:r w:rsidRPr="00251398">
        <w:rPr>
          <w:lang w:eastAsia="tr-TR"/>
        </w:rPr>
        <w:t>impl_1</w:t>
      </w:r>
      <w:r>
        <w:rPr>
          <w:lang w:eastAsia="tr-TR"/>
        </w:rPr>
        <w:t>/led_yakma.bit</w:t>
      </w:r>
      <w:r w:rsidRPr="001F155E">
        <w:rPr>
          <w:rFonts w:eastAsia="Times New Roman"/>
          <w:lang w:eastAsia="tr-TR"/>
        </w:rPr>
        <w:t xml:space="preserve">" </w:t>
      </w:r>
      <w:r w:rsidRPr="007159EB">
        <w:rPr>
          <w:rFonts w:eastAsia="Times New Roman"/>
          <w:b/>
          <w:color w:val="1F497D" w:themeColor="text2"/>
          <w:lang w:eastAsia="tr-TR"/>
        </w:rPr>
        <w:t>-file</w:t>
      </w:r>
      <w:r w:rsidRPr="007159EB">
        <w:rPr>
          <w:rFonts w:eastAsia="Times New Roman"/>
          <w:color w:val="1F497D" w:themeColor="text2"/>
          <w:lang w:eastAsia="tr-TR"/>
        </w:rPr>
        <w:t xml:space="preserve"> </w:t>
      </w:r>
      <w:r>
        <w:rPr>
          <w:rFonts w:eastAsia="Times New Roman"/>
          <w:lang w:eastAsia="tr-TR"/>
        </w:rPr>
        <w:t>D:/led_yakma.mcs</w:t>
      </w:r>
    </w:p>
    <w:p w14:paraId="3DE5036B" w14:textId="77777777" w:rsidR="00532AE9" w:rsidRDefault="00532AE9" w:rsidP="00532AE9">
      <w:pPr>
        <w:rPr>
          <w:lang w:eastAsia="tr-TR"/>
        </w:rPr>
      </w:pPr>
    </w:p>
    <w:p w14:paraId="15C0EDC3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3F1BE35C" wp14:editId="2BEE0788">
            <wp:extent cx="5760720" cy="1139190"/>
            <wp:effectExtent l="0" t="0" r="0" b="381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1162" w14:textId="4A62F2B0" w:rsidR="00532AE9" w:rsidRPr="00BF3908" w:rsidRDefault="00532AE9" w:rsidP="00532AE9">
      <w:pPr>
        <w:pStyle w:val="ResimYazs"/>
      </w:pPr>
      <w:bookmarkStart w:id="21" w:name="_Ref403818237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19</w:t>
      </w:r>
      <w:r w:rsidR="001F512F">
        <w:rPr>
          <w:noProof/>
        </w:rPr>
        <w:fldChar w:fldCharType="end"/>
      </w:r>
      <w:bookmarkEnd w:id="21"/>
      <w:r w:rsidRPr="00BF3908">
        <w:t xml:space="preserve"> led_</w:t>
      </w:r>
      <w:proofErr w:type="gramStart"/>
      <w:r w:rsidRPr="00BF3908">
        <w:t>yakma.mcs</w:t>
      </w:r>
      <w:proofErr w:type="gramEnd"/>
      <w:r w:rsidRPr="00BF3908">
        <w:t xml:space="preserve"> dosyasının oluşturulması</w:t>
      </w:r>
    </w:p>
    <w:p w14:paraId="0A9D9148" w14:textId="77777777" w:rsidR="00532AE9" w:rsidRDefault="00532AE9" w:rsidP="00532AE9">
      <w:pPr>
        <w:rPr>
          <w:lang w:eastAsia="tr-TR"/>
        </w:rPr>
      </w:pPr>
    </w:p>
    <w:p w14:paraId="59DB1EDE" w14:textId="77777777" w:rsidR="00532AE9" w:rsidRPr="00E56625" w:rsidRDefault="00532AE9" w:rsidP="00532AE9"/>
    <w:p w14:paraId="463C0ED4" w14:textId="14BBB8E8" w:rsidR="00532AE9" w:rsidRPr="00A4256C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Bu işlemlerin ardından Nexys 4 kartımızda bulunan FPGA ile bağlantının yapılmalıdır. İşlemlerin ardından </w:t>
      </w:r>
      <w:r w:rsidRPr="0083080F">
        <w:rPr>
          <w:rFonts w:ascii="Courier New" w:eastAsia="Times New Roman" w:hAnsi="Courier New" w:cs="Courier New"/>
          <w:b/>
        </w:rPr>
        <w:t>Hardware</w:t>
      </w:r>
      <w:r>
        <w:rPr>
          <w:rFonts w:eastAsia="Times New Roman"/>
        </w:rPr>
        <w:t xml:space="preserve"> penceresinden tanımlı FPGA üzerine tıklanarak </w:t>
      </w:r>
      <w:r>
        <w:rPr>
          <w:rFonts w:ascii="Courier New" w:eastAsia="Times New Roman" w:hAnsi="Courier New" w:cs="Courier New"/>
          <w:b/>
        </w:rPr>
        <w:t>Add</w:t>
      </w:r>
      <w:r w:rsidRPr="0083080F">
        <w:rPr>
          <w:rFonts w:ascii="Courier New" w:eastAsia="Times New Roman" w:hAnsi="Courier New" w:cs="Courier New"/>
          <w:b/>
        </w:rPr>
        <w:t xml:space="preserve"> </w:t>
      </w:r>
      <w:r>
        <w:rPr>
          <w:rFonts w:ascii="Courier New" w:eastAsia="Times New Roman" w:hAnsi="Courier New" w:cs="Courier New"/>
          <w:b/>
        </w:rPr>
        <w:t xml:space="preserve">Configuration Memory </w:t>
      </w:r>
      <w:r w:rsidRPr="0083080F">
        <w:rPr>
          <w:rFonts w:ascii="Courier New" w:eastAsia="Times New Roman" w:hAnsi="Courier New" w:cs="Courier New"/>
          <w:b/>
        </w:rPr>
        <w:t xml:space="preserve">Device </w:t>
      </w:r>
      <w:r>
        <w:rPr>
          <w:rFonts w:eastAsia="Times New Roman"/>
        </w:rPr>
        <w:t>seçilir (</w:t>
      </w:r>
      <w:r w:rsidR="0068380F">
        <w:rPr>
          <w:rFonts w:eastAsia="Times New Roman"/>
        </w:rPr>
        <w:fldChar w:fldCharType="begin"/>
      </w:r>
      <w:r w:rsidR="0068380F">
        <w:rPr>
          <w:rFonts w:eastAsia="Times New Roman"/>
        </w:rPr>
        <w:instrText xml:space="preserve"> REF _Ref404460092 \h </w:instrText>
      </w:r>
      <w:r w:rsidR="0068380F">
        <w:rPr>
          <w:rFonts w:eastAsia="Times New Roman"/>
        </w:rPr>
      </w:r>
      <w:r w:rsidR="0068380F">
        <w:rPr>
          <w:rFonts w:eastAsia="Times New Roman"/>
        </w:rP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20</w:t>
      </w:r>
      <w:r w:rsidR="0068380F">
        <w:rPr>
          <w:rFonts w:eastAsia="Times New Roman"/>
        </w:rPr>
        <w:fldChar w:fldCharType="end"/>
      </w:r>
      <w:r w:rsidR="0068380F">
        <w:rPr>
          <w:rFonts w:eastAsia="Times New Roman"/>
        </w:rPr>
        <w:t>)</w:t>
      </w:r>
      <w:r>
        <w:rPr>
          <w:rFonts w:eastAsia="Times New Roman"/>
        </w:rPr>
        <w:t>.</w:t>
      </w:r>
    </w:p>
    <w:p w14:paraId="0911AF3D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067C70EF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65A3AE57" wp14:editId="536439D0">
            <wp:extent cx="1975338" cy="200910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79" cy="20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605" w14:textId="0715F0AD" w:rsidR="00532AE9" w:rsidRPr="00BF3908" w:rsidRDefault="00532AE9" w:rsidP="00532AE9">
      <w:pPr>
        <w:pStyle w:val="ResimYazs"/>
      </w:pPr>
      <w:bookmarkStart w:id="22" w:name="_Ref404460092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20</w:t>
      </w:r>
      <w:r w:rsidR="001F512F">
        <w:rPr>
          <w:noProof/>
        </w:rPr>
        <w:fldChar w:fldCharType="end"/>
      </w:r>
      <w:bookmarkEnd w:id="22"/>
      <w:r w:rsidRPr="00BF3908">
        <w:t xml:space="preserve"> Flash dosyasının yüklenmesi - 1</w:t>
      </w:r>
    </w:p>
    <w:p w14:paraId="35F65CAC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474DF9E4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5787DA4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>Açılan pencereden kartımızın üzerinde bulunan Flash seçilir ve OK tuşuna basılır (</w:t>
      </w:r>
      <w:r>
        <w:fldChar w:fldCharType="begin"/>
      </w:r>
      <w:r>
        <w:instrText xml:space="preserve"> REF _Ref403818705 \h </w:instrText>
      </w:r>
      <w: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21</w:t>
      </w:r>
      <w:r>
        <w:fldChar w:fldCharType="end"/>
      </w:r>
      <w:r>
        <w:t>).</w:t>
      </w:r>
    </w:p>
    <w:p w14:paraId="4A78BFF0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5683F58" w14:textId="77777777" w:rsidR="00532AE9" w:rsidRDefault="00532AE9" w:rsidP="00532AE9">
      <w:pPr>
        <w:jc w:val="center"/>
        <w:rPr>
          <w:rFonts w:eastAsia="Times New Roman"/>
        </w:rPr>
      </w:pPr>
    </w:p>
    <w:p w14:paraId="5B52CEAF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470AC438" wp14:editId="03166227">
            <wp:extent cx="4091354" cy="253364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78" cy="25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6DD" w14:textId="29DF344C" w:rsidR="00532AE9" w:rsidRPr="00BF3908" w:rsidRDefault="00532AE9" w:rsidP="00532AE9">
      <w:pPr>
        <w:pStyle w:val="ResimYazs"/>
      </w:pPr>
      <w:bookmarkStart w:id="23" w:name="_Ref403818705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21</w:t>
      </w:r>
      <w:r w:rsidR="001F512F">
        <w:rPr>
          <w:noProof/>
        </w:rPr>
        <w:fldChar w:fldCharType="end"/>
      </w:r>
      <w:bookmarkEnd w:id="23"/>
      <w:r w:rsidRPr="00BF3908">
        <w:t xml:space="preserve"> Flash dosyasının yüklenmesi - 2</w:t>
      </w:r>
    </w:p>
    <w:p w14:paraId="51A4065B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C94A222" w14:textId="77777777" w:rsidR="00532AE9" w:rsidRDefault="00532AE9" w:rsidP="00532AE9">
      <w:pPr>
        <w:rPr>
          <w:rFonts w:eastAsia="Times New Roman"/>
        </w:rPr>
      </w:pPr>
      <w:r>
        <w:rPr>
          <w:rFonts w:eastAsia="Times New Roman"/>
        </w:rPr>
        <w:t xml:space="preserve">Daha sonra açılan pencereden </w:t>
      </w:r>
      <w:r w:rsidRPr="0036027E">
        <w:rPr>
          <w:rFonts w:ascii="Courier New" w:eastAsia="Times New Roman" w:hAnsi="Courier New" w:cs="Courier New"/>
          <w:b/>
        </w:rPr>
        <w:t>Configuration file</w:t>
      </w:r>
      <w:r>
        <w:rPr>
          <w:rFonts w:eastAsia="Times New Roman"/>
        </w:rPr>
        <w:t xml:space="preserve"> kısmına oluşturduğumuz </w:t>
      </w:r>
      <w:r w:rsidRPr="0036027E">
        <w:rPr>
          <w:rFonts w:ascii="Courier New" w:eastAsia="Times New Roman" w:hAnsi="Courier New" w:cs="Courier New"/>
          <w:b/>
        </w:rPr>
        <w:t>led_yakma.mcs</w:t>
      </w:r>
      <w:r>
        <w:rPr>
          <w:rFonts w:eastAsia="Times New Roman"/>
        </w:rPr>
        <w:t xml:space="preserve"> dosyası tanımlanır ve </w:t>
      </w:r>
      <w:r w:rsidRPr="0036027E">
        <w:rPr>
          <w:rFonts w:ascii="Courier New" w:eastAsia="Times New Roman" w:hAnsi="Courier New" w:cs="Courier New"/>
          <w:b/>
        </w:rPr>
        <w:t xml:space="preserve">OK </w:t>
      </w:r>
      <w:r>
        <w:rPr>
          <w:rFonts w:eastAsia="Times New Roman"/>
        </w:rPr>
        <w:t>tuşuna basılarak flash programlaam işlemi başlamaktadır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_Ref403818893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 w:rsidRPr="00BF3908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22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0D1CBA5C" w14:textId="77777777" w:rsidR="00532AE9" w:rsidRDefault="00532AE9" w:rsidP="00532AE9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0CC0226D" wp14:editId="41F5622D">
            <wp:extent cx="5191252" cy="39741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643" cy="39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441" w14:textId="5BAE787A" w:rsidR="00532AE9" w:rsidRPr="00BF3908" w:rsidRDefault="00532AE9" w:rsidP="00532AE9">
      <w:pPr>
        <w:pStyle w:val="ResimYazs"/>
      </w:pPr>
      <w:bookmarkStart w:id="24" w:name="_Ref403818893"/>
      <w:r w:rsidRPr="00BF3908"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 w:rsidR="002A2CF2"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22</w:t>
      </w:r>
      <w:r w:rsidR="001F512F">
        <w:rPr>
          <w:noProof/>
        </w:rPr>
        <w:fldChar w:fldCharType="end"/>
      </w:r>
      <w:bookmarkEnd w:id="24"/>
      <w:r w:rsidRPr="00BF3908">
        <w:t xml:space="preserve"> Flash dosyasının yüklenmesi - 3</w:t>
      </w:r>
    </w:p>
    <w:p w14:paraId="2C499A5F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1EB3F04D" w14:textId="77777777" w:rsidR="00532AE9" w:rsidRDefault="00532AE9" w:rsidP="00532A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  <w:r>
        <w:t xml:space="preserve">Programlama işleminin bitmesiyle artık kartımızı her açtığımızda </w:t>
      </w:r>
      <w:r w:rsidRPr="0036027E">
        <w:rPr>
          <w:rFonts w:ascii="Courier New" w:hAnsi="Courier New" w:cs="Courier New"/>
          <w:b/>
        </w:rPr>
        <w:t>led_</w:t>
      </w:r>
      <w:proofErr w:type="gramStart"/>
      <w:r w:rsidRPr="0036027E">
        <w:rPr>
          <w:rFonts w:ascii="Courier New" w:hAnsi="Courier New" w:cs="Courier New"/>
          <w:b/>
        </w:rPr>
        <w:t>yakma.vhd</w:t>
      </w:r>
      <w:proofErr w:type="gramEnd"/>
      <w:r>
        <w:t xml:space="preserve"> VHDL kodu ile gerçekleştirdiğimiz devre aktif olacaktır.</w:t>
      </w:r>
    </w:p>
    <w:p w14:paraId="6A5ABA7C" w14:textId="77777777" w:rsidR="007A6125" w:rsidRDefault="007A6125" w:rsidP="007A6125">
      <w:pPr>
        <w:rPr>
          <w:rFonts w:eastAsia="Times New Roman"/>
        </w:rPr>
      </w:pPr>
    </w:p>
    <w:p w14:paraId="35B11977" w14:textId="77777777" w:rsidR="007A6125" w:rsidRDefault="007A6125" w:rsidP="007A6125">
      <w:pPr>
        <w:rPr>
          <w:rFonts w:eastAsia="Times New Roman"/>
        </w:rPr>
      </w:pPr>
    </w:p>
    <w:p w14:paraId="0B1BA550" w14:textId="77777777" w:rsidR="005E6DCD" w:rsidRDefault="005E6DCD" w:rsidP="005E6DCD">
      <w:pPr>
        <w:pStyle w:val="Balk2"/>
        <w:numPr>
          <w:ilvl w:val="1"/>
          <w:numId w:val="1"/>
        </w:numPr>
        <w:jc w:val="left"/>
      </w:pPr>
      <w:r>
        <w:t>Vivado ile Hata Ayıklama (Debug) Uygulaması</w:t>
      </w:r>
    </w:p>
    <w:p w14:paraId="3EA1A9F8" w14:textId="77777777" w:rsidR="005E6DCD" w:rsidRDefault="005E6DCD" w:rsidP="005E6DCD">
      <w:pPr>
        <w:pStyle w:val="KOD"/>
      </w:pPr>
    </w:p>
    <w:p w14:paraId="5B025E41" w14:textId="77777777" w:rsidR="005E6DCD" w:rsidRDefault="005E6DCD" w:rsidP="005E6DCD">
      <w:r>
        <w:t xml:space="preserve">Aşğaıda verilen </w:t>
      </w:r>
      <w:proofErr w:type="gramStart"/>
      <w:r>
        <w:t>display.vhd</w:t>
      </w:r>
      <w:proofErr w:type="gramEnd"/>
      <w:r>
        <w:t xml:space="preserve"> VHDL kod ile tanımlı 4 bitlik giriş portunun aldığı değeri 7 Segment Displaylerde gösterilmektedir. Aynı zamanda bu kod ile Vivado programında sinyal değişlenlerinin aldığı değerleri kontrol edilebilmektedir. 26-33. satırlarda tanımlı nitelikler (</w:t>
      </w:r>
      <w:r w:rsidRPr="00B02D74">
        <w:rPr>
          <w:rFonts w:ascii="Courier New" w:hAnsi="Courier New" w:cs="Courier New"/>
          <w:b/>
        </w:rPr>
        <w:t>attribitude</w:t>
      </w:r>
      <w:r>
        <w:t xml:space="preserve">) ile kod FPGA içerisinde çalışırken tanımlı sinyallerin aldığı değerleri görebilmemiz sağlanacaktır.  26-27. satırlarda tanımlı nitelikle kod içerisinde kesinlikle bulunması gerekmektedir. 29-30 ve 32-33. satırlarda tanımlı ifadelerde ise </w:t>
      </w:r>
      <w:r w:rsidRPr="007D7F7A">
        <w:rPr>
          <w:rFonts w:ascii="Courier New" w:hAnsi="Courier New" w:cs="Courier New"/>
          <w:b/>
        </w:rPr>
        <w:t>r_giris</w:t>
      </w:r>
      <w:r>
        <w:t xml:space="preserve"> ve </w:t>
      </w:r>
      <w:r w:rsidRPr="007D7F7A">
        <w:rPr>
          <w:rFonts w:ascii="Courier New" w:hAnsi="Courier New" w:cs="Courier New"/>
          <w:b/>
        </w:rPr>
        <w:t>r_cikis</w:t>
      </w:r>
      <w:r>
        <w:t xml:space="preserve"> sinyallerinin aldığı değerlerin izlenceği tanımlanmaktadır. </w:t>
      </w:r>
    </w:p>
    <w:p w14:paraId="04E6CCF7" w14:textId="77777777" w:rsidR="005E6DCD" w:rsidRPr="008C32FB" w:rsidRDefault="005E6DCD" w:rsidP="005E6DCD"/>
    <w:p w14:paraId="2551E20B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  <w:szCs w:val="18"/>
        </w:rPr>
      </w:pPr>
      <w:r w:rsidRPr="00A229D9">
        <w:rPr>
          <w:rFonts w:eastAsia="Times New Roman"/>
          <w:szCs w:val="18"/>
        </w:rPr>
        <w:t>library IEEE;</w:t>
      </w:r>
    </w:p>
    <w:p w14:paraId="51599052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 xml:space="preserve">use </w:t>
      </w:r>
      <w:proofErr w:type="gramStart"/>
      <w:r w:rsidRPr="00A229D9">
        <w:rPr>
          <w:rFonts w:eastAsia="Times New Roman"/>
        </w:rPr>
        <w:t>IEEE.STD</w:t>
      </w:r>
      <w:proofErr w:type="gramEnd"/>
      <w:r w:rsidRPr="00A229D9">
        <w:rPr>
          <w:rFonts w:eastAsia="Times New Roman"/>
        </w:rPr>
        <w:t>_LOGIC_1164.ALL;</w:t>
      </w:r>
    </w:p>
    <w:p w14:paraId="740268D6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 xml:space="preserve">use </w:t>
      </w:r>
      <w:proofErr w:type="gramStart"/>
      <w:r w:rsidRPr="00A229D9">
        <w:rPr>
          <w:rFonts w:eastAsia="Times New Roman"/>
        </w:rPr>
        <w:t>IEEE.STD</w:t>
      </w:r>
      <w:proofErr w:type="gramEnd"/>
      <w:r w:rsidRPr="00A229D9">
        <w:rPr>
          <w:rFonts w:eastAsia="Times New Roman"/>
        </w:rPr>
        <w:t>_LOGIC_UNSIGNED.ALL;</w:t>
      </w:r>
    </w:p>
    <w:p w14:paraId="1B7CCBC9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1DA2A32E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entity display is</w:t>
      </w:r>
    </w:p>
    <w:p w14:paraId="035AE84B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 xml:space="preserve">Port </w:t>
      </w:r>
      <w:proofErr w:type="gramStart"/>
      <w:r w:rsidRPr="00A229D9">
        <w:rPr>
          <w:rFonts w:eastAsia="Times New Roman"/>
        </w:rPr>
        <w:t>(</w:t>
      </w:r>
      <w:proofErr w:type="gramEnd"/>
      <w:r w:rsidRPr="00A229D9">
        <w:rPr>
          <w:rFonts w:eastAsia="Times New Roman"/>
        </w:rPr>
        <w:t xml:space="preserve"> </w:t>
      </w:r>
    </w:p>
    <w:p w14:paraId="518E2AC9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A229D9">
        <w:rPr>
          <w:rFonts w:eastAsia="Times New Roman"/>
        </w:rPr>
        <w:t>in_</w:t>
      </w:r>
      <w:proofErr w:type="gramStart"/>
      <w:r w:rsidRPr="00A229D9">
        <w:rPr>
          <w:rFonts w:eastAsia="Times New Roman"/>
        </w:rPr>
        <w:t>clk : in</w:t>
      </w:r>
      <w:proofErr w:type="gramEnd"/>
      <w:r w:rsidRPr="00A229D9">
        <w:rPr>
          <w:rFonts w:eastAsia="Times New Roman"/>
        </w:rPr>
        <w:t xml:space="preserve"> std_logic;</w:t>
      </w:r>
    </w:p>
    <w:p w14:paraId="560C3AEF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  </w:t>
      </w:r>
      <w:r w:rsidRPr="00A229D9">
        <w:rPr>
          <w:rFonts w:eastAsia="Times New Roman"/>
        </w:rPr>
        <w:t>in_</w:t>
      </w:r>
      <w:proofErr w:type="gramStart"/>
      <w:r w:rsidRPr="00A229D9">
        <w:rPr>
          <w:rFonts w:eastAsia="Times New Roman"/>
        </w:rPr>
        <w:t>rst : in</w:t>
      </w:r>
      <w:proofErr w:type="gramEnd"/>
      <w:r w:rsidRPr="00A229D9">
        <w:rPr>
          <w:rFonts w:eastAsia="Times New Roman"/>
        </w:rPr>
        <w:t xml:space="preserve"> std_logic;</w:t>
      </w:r>
    </w:p>
    <w:p w14:paraId="2E3DBB77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A229D9">
        <w:rPr>
          <w:rFonts w:eastAsia="Times New Roman"/>
        </w:rPr>
        <w:t>in_</w:t>
      </w:r>
      <w:proofErr w:type="gramStart"/>
      <w:r w:rsidRPr="00A229D9">
        <w:rPr>
          <w:rFonts w:eastAsia="Times New Roman"/>
        </w:rPr>
        <w:t>giris : in</w:t>
      </w:r>
      <w:proofErr w:type="gramEnd"/>
      <w:r w:rsidRPr="00A229D9">
        <w:rPr>
          <w:rFonts w:eastAsia="Times New Roman"/>
        </w:rPr>
        <w:t xml:space="preserve"> std_logic_vector(3 downto 0);</w:t>
      </w:r>
    </w:p>
    <w:p w14:paraId="114D9981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A229D9">
        <w:rPr>
          <w:rFonts w:eastAsia="Times New Roman"/>
        </w:rPr>
        <w:t>out_disp_</w:t>
      </w:r>
      <w:proofErr w:type="gramStart"/>
      <w:r w:rsidRPr="00A229D9">
        <w:rPr>
          <w:rFonts w:eastAsia="Times New Roman"/>
        </w:rPr>
        <w:t>sec : out</w:t>
      </w:r>
      <w:proofErr w:type="gramEnd"/>
      <w:r w:rsidRPr="00A229D9">
        <w:rPr>
          <w:rFonts w:eastAsia="Times New Roman"/>
        </w:rPr>
        <w:t xml:space="preserve"> std_logic_vector(7 downto 0);</w:t>
      </w:r>
    </w:p>
    <w:p w14:paraId="69069219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A229D9">
        <w:rPr>
          <w:rFonts w:eastAsia="Times New Roman"/>
        </w:rPr>
        <w:t>out_</w:t>
      </w:r>
      <w:proofErr w:type="gramStart"/>
      <w:r w:rsidRPr="00A229D9">
        <w:rPr>
          <w:rFonts w:eastAsia="Times New Roman"/>
        </w:rPr>
        <w:t>cikis : out</w:t>
      </w:r>
      <w:proofErr w:type="gramEnd"/>
      <w:r w:rsidRPr="00A229D9">
        <w:rPr>
          <w:rFonts w:eastAsia="Times New Roman"/>
        </w:rPr>
        <w:t xml:space="preserve"> std_logic_vector(7 downto 0)</w:t>
      </w:r>
    </w:p>
    <w:p w14:paraId="3C1FB7AD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);</w:t>
      </w:r>
    </w:p>
    <w:p w14:paraId="27D64596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end display;</w:t>
      </w:r>
    </w:p>
    <w:p w14:paraId="623847E2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242A9261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architecture Behavioral of display is</w:t>
      </w:r>
    </w:p>
    <w:p w14:paraId="103E4E96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41597E93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type t_display_ekran is array (0 to 15) of std_logic_vector(7 downto 0);</w:t>
      </w:r>
    </w:p>
    <w:p w14:paraId="21599C14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constant DISP_</w:t>
      </w:r>
      <w:proofErr w:type="gramStart"/>
      <w:r w:rsidRPr="00A229D9">
        <w:rPr>
          <w:rFonts w:eastAsia="Times New Roman"/>
        </w:rPr>
        <w:t>EKRAN : t</w:t>
      </w:r>
      <w:proofErr w:type="gramEnd"/>
      <w:r w:rsidRPr="00A229D9">
        <w:rPr>
          <w:rFonts w:eastAsia="Times New Roman"/>
        </w:rPr>
        <w:t>_display_ekran := ("10000001", "11001111", "10010010",</w:t>
      </w:r>
    </w:p>
    <w:p w14:paraId="05C57A78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"</w:t>
      </w:r>
      <w:proofErr w:type="gramStart"/>
      <w:r w:rsidRPr="00A229D9">
        <w:rPr>
          <w:rFonts w:eastAsia="Times New Roman"/>
        </w:rPr>
        <w:t>10000110</w:t>
      </w:r>
      <w:proofErr w:type="gramEnd"/>
      <w:r w:rsidRPr="00A229D9">
        <w:rPr>
          <w:rFonts w:eastAsia="Times New Roman"/>
        </w:rPr>
        <w:t xml:space="preserve">", "11001100", "10100100", "10100000", "10001111", "10000000", </w:t>
      </w:r>
    </w:p>
    <w:p w14:paraId="03F800D9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"</w:t>
      </w:r>
      <w:proofErr w:type="gramStart"/>
      <w:r w:rsidRPr="00A229D9">
        <w:rPr>
          <w:rFonts w:eastAsia="Times New Roman"/>
        </w:rPr>
        <w:t>10000100</w:t>
      </w:r>
      <w:proofErr w:type="gramEnd"/>
      <w:r w:rsidRPr="00A229D9">
        <w:rPr>
          <w:rFonts w:eastAsia="Times New Roman"/>
        </w:rPr>
        <w:t xml:space="preserve">", "10001000", "11100000", "10110001", "11000010", "10110000", </w:t>
      </w:r>
    </w:p>
    <w:p w14:paraId="5C454199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"</w:t>
      </w:r>
      <w:proofErr w:type="gramStart"/>
      <w:r w:rsidRPr="00A229D9">
        <w:rPr>
          <w:rFonts w:eastAsia="Times New Roman"/>
        </w:rPr>
        <w:t>10111000</w:t>
      </w:r>
      <w:proofErr w:type="gramEnd"/>
      <w:r w:rsidRPr="00A229D9">
        <w:rPr>
          <w:rFonts w:eastAsia="Times New Roman"/>
        </w:rPr>
        <w:t>");</w:t>
      </w:r>
    </w:p>
    <w:p w14:paraId="67F27055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5ACC6058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signal r_</w:t>
      </w:r>
      <w:proofErr w:type="gramStart"/>
      <w:r w:rsidRPr="00A229D9">
        <w:rPr>
          <w:rFonts w:eastAsia="Times New Roman"/>
        </w:rPr>
        <w:t>giris : std</w:t>
      </w:r>
      <w:proofErr w:type="gramEnd"/>
      <w:r w:rsidRPr="00A229D9">
        <w:rPr>
          <w:rFonts w:eastAsia="Times New Roman"/>
        </w:rPr>
        <w:t>_logic_vector(3 downto 0) := (others =&gt; '0');</w:t>
      </w:r>
    </w:p>
    <w:p w14:paraId="6D98E649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signal r_</w:t>
      </w:r>
      <w:proofErr w:type="gramStart"/>
      <w:r w:rsidRPr="00A229D9">
        <w:rPr>
          <w:rFonts w:eastAsia="Times New Roman"/>
        </w:rPr>
        <w:t>cikis : std</w:t>
      </w:r>
      <w:proofErr w:type="gramEnd"/>
      <w:r w:rsidRPr="00A229D9">
        <w:rPr>
          <w:rFonts w:eastAsia="Times New Roman"/>
        </w:rPr>
        <w:t>_logic_vector(7 downto 0) := (others =&gt; '0');</w:t>
      </w:r>
    </w:p>
    <w:p w14:paraId="1DC761F4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</w:p>
    <w:p w14:paraId="0505829E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syn_</w:t>
      </w:r>
      <w:proofErr w:type="gramStart"/>
      <w:r w:rsidRPr="00A229D9">
        <w:rPr>
          <w:rFonts w:eastAsia="Times New Roman"/>
        </w:rPr>
        <w:t>keep : string</w:t>
      </w:r>
      <w:proofErr w:type="gramEnd"/>
      <w:r w:rsidRPr="00A229D9">
        <w:rPr>
          <w:rFonts w:eastAsia="Times New Roman"/>
        </w:rPr>
        <w:t>;</w:t>
      </w:r>
    </w:p>
    <w:p w14:paraId="3F70AAFC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mark_</w:t>
      </w:r>
      <w:proofErr w:type="gramStart"/>
      <w:r w:rsidRPr="00A229D9">
        <w:rPr>
          <w:rFonts w:eastAsia="Times New Roman"/>
        </w:rPr>
        <w:t>debug : string</w:t>
      </w:r>
      <w:proofErr w:type="gramEnd"/>
      <w:r w:rsidRPr="00A229D9">
        <w:rPr>
          <w:rFonts w:eastAsia="Times New Roman"/>
        </w:rPr>
        <w:t>;</w:t>
      </w:r>
    </w:p>
    <w:p w14:paraId="605C593D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51D8753E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syn_keep of r_</w:t>
      </w:r>
      <w:proofErr w:type="gramStart"/>
      <w:r w:rsidRPr="00A229D9">
        <w:rPr>
          <w:rFonts w:eastAsia="Times New Roman"/>
        </w:rPr>
        <w:t>giris : signal</w:t>
      </w:r>
      <w:proofErr w:type="gramEnd"/>
      <w:r w:rsidRPr="00A229D9">
        <w:rPr>
          <w:rFonts w:eastAsia="Times New Roman"/>
        </w:rPr>
        <w:t xml:space="preserve"> is "true";</w:t>
      </w:r>
    </w:p>
    <w:p w14:paraId="78169D91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mark_debug of r_</w:t>
      </w:r>
      <w:proofErr w:type="gramStart"/>
      <w:r w:rsidRPr="00A229D9">
        <w:rPr>
          <w:rFonts w:eastAsia="Times New Roman"/>
        </w:rPr>
        <w:t>giris : signal</w:t>
      </w:r>
      <w:proofErr w:type="gramEnd"/>
      <w:r w:rsidRPr="00A229D9">
        <w:rPr>
          <w:rFonts w:eastAsia="Times New Roman"/>
        </w:rPr>
        <w:t xml:space="preserve"> is "true";    </w:t>
      </w:r>
    </w:p>
    <w:p w14:paraId="16A7BFE9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3C7A076A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syn_keep of r_</w:t>
      </w:r>
      <w:proofErr w:type="gramStart"/>
      <w:r w:rsidRPr="00A229D9">
        <w:rPr>
          <w:rFonts w:eastAsia="Times New Roman"/>
        </w:rPr>
        <w:t>cikis : signal</w:t>
      </w:r>
      <w:proofErr w:type="gramEnd"/>
      <w:r w:rsidRPr="00A229D9">
        <w:rPr>
          <w:rFonts w:eastAsia="Times New Roman"/>
        </w:rPr>
        <w:t xml:space="preserve"> is "true";</w:t>
      </w:r>
    </w:p>
    <w:p w14:paraId="307B4912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attribute mark_debug of r_</w:t>
      </w:r>
      <w:proofErr w:type="gramStart"/>
      <w:r w:rsidRPr="00A229D9">
        <w:rPr>
          <w:rFonts w:eastAsia="Times New Roman"/>
        </w:rPr>
        <w:t>cikis : signal</w:t>
      </w:r>
      <w:proofErr w:type="gramEnd"/>
      <w:r w:rsidRPr="00A229D9">
        <w:rPr>
          <w:rFonts w:eastAsia="Times New Roman"/>
        </w:rPr>
        <w:t xml:space="preserve"> is "true";    </w:t>
      </w:r>
    </w:p>
    <w:p w14:paraId="04AF1009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</w:p>
    <w:p w14:paraId="4B06CA3D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begin</w:t>
      </w:r>
    </w:p>
    <w:p w14:paraId="5E895D00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</w:p>
    <w:p w14:paraId="56C1B6D8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out_disp_sec &lt;= "</w:t>
      </w:r>
      <w:proofErr w:type="gramStart"/>
      <w:r w:rsidRPr="00A229D9">
        <w:rPr>
          <w:rFonts w:eastAsia="Times New Roman"/>
        </w:rPr>
        <w:t>00000000</w:t>
      </w:r>
      <w:proofErr w:type="gramEnd"/>
      <w:r w:rsidRPr="00A229D9">
        <w:rPr>
          <w:rFonts w:eastAsia="Times New Roman"/>
        </w:rPr>
        <w:t>";</w:t>
      </w:r>
    </w:p>
    <w:p w14:paraId="6090613F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195538">
        <w:rPr>
          <w:rFonts w:eastAsia="Times New Roman"/>
        </w:rPr>
        <w:t xml:space="preserve">    out_cikis &lt;= r_cikis;</w:t>
      </w:r>
    </w:p>
    <w:p w14:paraId="1DEF937E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</w:p>
    <w:p w14:paraId="0AFA07F1" w14:textId="77777777" w:rsidR="005E6DCD" w:rsidRPr="00195538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195538">
        <w:rPr>
          <w:rFonts w:eastAsia="Times New Roman"/>
        </w:rPr>
        <w:t>process(in_clk, in_rst, in_giris)</w:t>
      </w:r>
    </w:p>
    <w:p w14:paraId="350F60BF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begin</w:t>
      </w:r>
    </w:p>
    <w:p w14:paraId="29FF6212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195538">
        <w:rPr>
          <w:rFonts w:eastAsia="Times New Roman"/>
        </w:rPr>
        <w:t>if in_rst = '1' then</w:t>
      </w:r>
    </w:p>
    <w:p w14:paraId="4562087B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195538">
        <w:rPr>
          <w:rFonts w:eastAsia="Times New Roman"/>
        </w:rPr>
        <w:t>r</w:t>
      </w:r>
      <w:proofErr w:type="gramEnd"/>
      <w:r w:rsidRPr="00195538">
        <w:rPr>
          <w:rFonts w:eastAsia="Times New Roman"/>
        </w:rPr>
        <w:t>_giris &lt;= (others =&gt; '0');</w:t>
      </w:r>
    </w:p>
    <w:p w14:paraId="5CEC3C82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195538">
        <w:rPr>
          <w:rFonts w:eastAsia="Times New Roman"/>
        </w:rPr>
        <w:t>r</w:t>
      </w:r>
      <w:proofErr w:type="gramEnd"/>
      <w:r w:rsidRPr="00195538">
        <w:rPr>
          <w:rFonts w:eastAsia="Times New Roman"/>
        </w:rPr>
        <w:t>_cikis &lt;= (others =&gt; '0');</w:t>
      </w:r>
    </w:p>
    <w:p w14:paraId="6DDA41A8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195538">
        <w:rPr>
          <w:rFonts w:eastAsia="Times New Roman"/>
        </w:rPr>
        <w:t>elsif rising_edge(in_clk) then</w:t>
      </w:r>
    </w:p>
    <w:p w14:paraId="6915C297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     </w:t>
      </w:r>
      <w:r w:rsidRPr="00195538">
        <w:rPr>
          <w:rFonts w:eastAsia="Times New Roman"/>
        </w:rPr>
        <w:t xml:space="preserve"> </w:t>
      </w:r>
      <w:proofErr w:type="gramStart"/>
      <w:r w:rsidRPr="00195538">
        <w:rPr>
          <w:rFonts w:eastAsia="Times New Roman"/>
        </w:rPr>
        <w:t>r</w:t>
      </w:r>
      <w:proofErr w:type="gramEnd"/>
      <w:r w:rsidRPr="00195538">
        <w:rPr>
          <w:rFonts w:eastAsia="Times New Roman"/>
        </w:rPr>
        <w:t>_giris &lt;= in_giris;</w:t>
      </w:r>
    </w:p>
    <w:p w14:paraId="02D6FEBD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195538">
        <w:rPr>
          <w:rFonts w:eastAsia="Times New Roman"/>
        </w:rPr>
        <w:t>r</w:t>
      </w:r>
      <w:proofErr w:type="gramEnd"/>
      <w:r w:rsidRPr="00195538">
        <w:rPr>
          <w:rFonts w:eastAsia="Times New Roman"/>
        </w:rPr>
        <w:t>_cikis &lt;= DISP_EKRAN(conv_integer(r_giris));</w:t>
      </w:r>
    </w:p>
    <w:p w14:paraId="0CF75102" w14:textId="77777777" w:rsidR="005E6DCD" w:rsidRPr="00195538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195538">
        <w:rPr>
          <w:rFonts w:eastAsia="Times New Roman"/>
        </w:rPr>
        <w:t>end if;</w:t>
      </w:r>
    </w:p>
    <w:p w14:paraId="06EB83FD" w14:textId="77777777" w:rsidR="005E6DCD" w:rsidRPr="00A229D9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229D9">
        <w:rPr>
          <w:rFonts w:eastAsia="Times New Roman"/>
        </w:rPr>
        <w:t>end process;</w:t>
      </w:r>
    </w:p>
    <w:p w14:paraId="1433253E" w14:textId="77777777" w:rsidR="005E6DCD" w:rsidRDefault="005E6DCD" w:rsidP="005E6DCD">
      <w:pPr>
        <w:pStyle w:val="KOD"/>
        <w:numPr>
          <w:ilvl w:val="0"/>
          <w:numId w:val="42"/>
        </w:numPr>
        <w:ind w:left="680" w:hanging="340"/>
        <w:rPr>
          <w:rFonts w:eastAsia="Times New Roman"/>
        </w:rPr>
      </w:pPr>
      <w:r w:rsidRPr="00A229D9">
        <w:rPr>
          <w:rFonts w:eastAsia="Times New Roman"/>
        </w:rPr>
        <w:t>end Behavioral;</w:t>
      </w:r>
    </w:p>
    <w:p w14:paraId="092889C8" w14:textId="77777777" w:rsidR="005E6DCD" w:rsidRDefault="005E6DCD" w:rsidP="005E6DCD"/>
    <w:p w14:paraId="733A6A76" w14:textId="77777777" w:rsidR="005E6DCD" w:rsidRDefault="005E6DCD" w:rsidP="005E6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/>
        </w:rPr>
      </w:pPr>
      <w:r>
        <w:t xml:space="preserve">Uygulamaya ilişkin pin atama işlemlerinin yapıldığı varsayımı ile anlatıma devam edilecektir. 7 Segment Display </w:t>
      </w:r>
      <w:proofErr w:type="gramStart"/>
      <w:r>
        <w:rPr>
          <w:rFonts w:eastAsia="Times New Roman"/>
        </w:rPr>
        <w:t>modülünün</w:t>
      </w:r>
      <w:proofErr w:type="gramEnd"/>
      <w:r>
        <w:rPr>
          <w:rFonts w:eastAsia="Times New Roman"/>
        </w:rPr>
        <w:t xml:space="preserve"> Nexys 4 kartında çalışabilmesi için gerekli port konumları ve port standarları  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_Ref402627871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</w:t>
      </w:r>
      <w:r>
        <w:rPr>
          <w:rFonts w:eastAsia="Times New Roman"/>
        </w:rPr>
        <w:fldChar w:fldCharType="end"/>
      </w:r>
      <w:r>
        <w:rPr>
          <w:rFonts w:eastAsia="Times New Roman"/>
        </w:rPr>
        <w:t xml:space="preserve">’de verilmiştir.  </w:t>
      </w:r>
    </w:p>
    <w:p w14:paraId="23132289" w14:textId="77777777" w:rsidR="005E6DCD" w:rsidRDefault="005E6DCD" w:rsidP="005E6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/>
        </w:rPr>
      </w:pPr>
    </w:p>
    <w:p w14:paraId="3020AA60" w14:textId="77777777" w:rsidR="005E6DCD" w:rsidRDefault="005E6DCD" w:rsidP="005E6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7034FF16" w14:textId="77777777" w:rsidR="005E6DCD" w:rsidRDefault="005E6DCD" w:rsidP="005E6DCD">
      <w:pPr>
        <w:pStyle w:val="ResimYazs"/>
        <w:rPr>
          <w:rFonts w:ascii="Courier New" w:eastAsia="Times New Roman" w:hAnsi="Courier New" w:cs="Courier New"/>
          <w:color w:val="000020"/>
          <w:szCs w:val="20"/>
        </w:rPr>
      </w:pPr>
      <w:bookmarkStart w:id="25" w:name="_Ref402627871"/>
      <w:r>
        <w:t xml:space="preserve">Tablo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Tablo \* ARABIC \s 1 </w:instrText>
      </w:r>
      <w:r w:rsidR="001F512F">
        <w:fldChar w:fldCharType="separate"/>
      </w:r>
      <w:r w:rsidR="00174CBA">
        <w:rPr>
          <w:noProof/>
        </w:rPr>
        <w:t>3</w:t>
      </w:r>
      <w:r w:rsidR="001F512F">
        <w:rPr>
          <w:noProof/>
        </w:rPr>
        <w:fldChar w:fldCharType="end"/>
      </w:r>
      <w:bookmarkEnd w:id="25"/>
      <w:r>
        <w:t xml:space="preserve"> Display </w:t>
      </w:r>
      <w:proofErr w:type="gramStart"/>
      <w:r>
        <w:t>modülünün</w:t>
      </w:r>
      <w:proofErr w:type="gramEnd"/>
      <w:r>
        <w:t xml:space="preserve"> Nexys 4 kartında bağlantıları</w:t>
      </w:r>
    </w:p>
    <w:tbl>
      <w:tblPr>
        <w:tblStyle w:val="KlavuzTablo2-Vurgu61"/>
        <w:tblW w:w="0" w:type="auto"/>
        <w:jc w:val="center"/>
        <w:tblLook w:val="04A0" w:firstRow="1" w:lastRow="0" w:firstColumn="1" w:lastColumn="0" w:noHBand="0" w:noVBand="1"/>
      </w:tblPr>
      <w:tblGrid>
        <w:gridCol w:w="2017"/>
        <w:gridCol w:w="1960"/>
        <w:gridCol w:w="1812"/>
      </w:tblGrid>
      <w:tr w:rsidR="005E6DCD" w14:paraId="77DE81D5" w14:textId="77777777" w:rsidTr="007F78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3C2AE382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Port</w:t>
            </w:r>
          </w:p>
        </w:tc>
        <w:tc>
          <w:tcPr>
            <w:tcW w:w="1960" w:type="dxa"/>
          </w:tcPr>
          <w:p w14:paraId="5466B716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Konum</w:t>
            </w:r>
          </w:p>
        </w:tc>
        <w:tc>
          <w:tcPr>
            <w:tcW w:w="1812" w:type="dxa"/>
          </w:tcPr>
          <w:p w14:paraId="038A9E1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I/O Standart</w:t>
            </w:r>
          </w:p>
        </w:tc>
      </w:tr>
      <w:tr w:rsidR="005E6DCD" w14:paraId="61CD9AA8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E27C729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_clk</w:t>
            </w:r>
          </w:p>
        </w:tc>
        <w:tc>
          <w:tcPr>
            <w:tcW w:w="1960" w:type="dxa"/>
          </w:tcPr>
          <w:p w14:paraId="47103042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E3</w:t>
            </w:r>
          </w:p>
        </w:tc>
        <w:tc>
          <w:tcPr>
            <w:tcW w:w="1812" w:type="dxa"/>
          </w:tcPr>
          <w:p w14:paraId="53182EF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7F6FC716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7B30755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_rst</w:t>
            </w:r>
          </w:p>
        </w:tc>
        <w:tc>
          <w:tcPr>
            <w:tcW w:w="1960" w:type="dxa"/>
          </w:tcPr>
          <w:p w14:paraId="1A2D1BBA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V10</w:t>
            </w:r>
          </w:p>
        </w:tc>
        <w:tc>
          <w:tcPr>
            <w:tcW w:w="1812" w:type="dxa"/>
          </w:tcPr>
          <w:p w14:paraId="4F8D6BDC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13BFA6BB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E3593F8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687A9065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U9</w:t>
            </w:r>
          </w:p>
        </w:tc>
        <w:tc>
          <w:tcPr>
            <w:tcW w:w="1812" w:type="dxa"/>
          </w:tcPr>
          <w:p w14:paraId="410263E9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05C239B9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3A6C198B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601CB985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U8</w:t>
            </w:r>
          </w:p>
        </w:tc>
        <w:tc>
          <w:tcPr>
            <w:tcW w:w="1812" w:type="dxa"/>
          </w:tcPr>
          <w:p w14:paraId="4905FCDB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7567A77B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72D31B9" w14:textId="77777777" w:rsidR="005E6DCD" w:rsidRPr="00897B7F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6BD92C9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R7</w:t>
            </w:r>
          </w:p>
        </w:tc>
        <w:tc>
          <w:tcPr>
            <w:tcW w:w="1812" w:type="dxa"/>
          </w:tcPr>
          <w:p w14:paraId="058FB6E2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5ED12A9B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4912068" w14:textId="77777777" w:rsidR="005E6DCD" w:rsidRPr="00897B7F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6E950008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R6</w:t>
            </w:r>
          </w:p>
        </w:tc>
        <w:tc>
          <w:tcPr>
            <w:tcW w:w="1812" w:type="dxa"/>
          </w:tcPr>
          <w:p w14:paraId="652F3355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73134D62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195C5746" w14:textId="77777777" w:rsidR="005E6DCD" w:rsidRPr="00897B7F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068CDF8A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N6</w:t>
            </w:r>
          </w:p>
        </w:tc>
        <w:tc>
          <w:tcPr>
            <w:tcW w:w="1812" w:type="dxa"/>
          </w:tcPr>
          <w:p w14:paraId="6568731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5890EE26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68C8C42" w14:textId="77777777" w:rsidR="005E6DCD" w:rsidRPr="00897B7F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18ED89EF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M6</w:t>
            </w:r>
          </w:p>
        </w:tc>
        <w:tc>
          <w:tcPr>
            <w:tcW w:w="1812" w:type="dxa"/>
          </w:tcPr>
          <w:p w14:paraId="6BD15403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33B30D1D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B0D19C5" w14:textId="77777777" w:rsidR="005E6DCD" w:rsidRPr="00897B7F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50A27EF8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M3</w:t>
            </w:r>
          </w:p>
        </w:tc>
        <w:tc>
          <w:tcPr>
            <w:tcW w:w="1812" w:type="dxa"/>
          </w:tcPr>
          <w:p w14:paraId="04EDD939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2EBABC42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70AEE38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7961CEA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N5</w:t>
            </w:r>
          </w:p>
        </w:tc>
        <w:tc>
          <w:tcPr>
            <w:tcW w:w="1812" w:type="dxa"/>
          </w:tcPr>
          <w:p w14:paraId="3840F318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376C9EBB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CD4EFF7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(4)</w:t>
            </w:r>
          </w:p>
        </w:tc>
        <w:tc>
          <w:tcPr>
            <w:tcW w:w="1960" w:type="dxa"/>
          </w:tcPr>
          <w:p w14:paraId="2006B538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N2</w:t>
            </w:r>
          </w:p>
        </w:tc>
        <w:tc>
          <w:tcPr>
            <w:tcW w:w="1812" w:type="dxa"/>
          </w:tcPr>
          <w:p w14:paraId="3C62DAB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1ED17015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5D122B06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(5)</w:t>
            </w:r>
          </w:p>
        </w:tc>
        <w:tc>
          <w:tcPr>
            <w:tcW w:w="1960" w:type="dxa"/>
          </w:tcPr>
          <w:p w14:paraId="1D095CC6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N4</w:t>
            </w:r>
          </w:p>
        </w:tc>
        <w:tc>
          <w:tcPr>
            <w:tcW w:w="1812" w:type="dxa"/>
          </w:tcPr>
          <w:p w14:paraId="0B38D85F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0C1BDB1B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63C5989D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(6)</w:t>
            </w:r>
          </w:p>
        </w:tc>
        <w:tc>
          <w:tcPr>
            <w:tcW w:w="1960" w:type="dxa"/>
          </w:tcPr>
          <w:p w14:paraId="2E7CA7B6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L1</w:t>
            </w:r>
          </w:p>
        </w:tc>
        <w:tc>
          <w:tcPr>
            <w:tcW w:w="1812" w:type="dxa"/>
          </w:tcPr>
          <w:p w14:paraId="7F3AC17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13ECE4E9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3B14033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(7)</w:t>
            </w:r>
          </w:p>
        </w:tc>
        <w:tc>
          <w:tcPr>
            <w:tcW w:w="1960" w:type="dxa"/>
          </w:tcPr>
          <w:p w14:paraId="61F8B08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M1</w:t>
            </w:r>
          </w:p>
        </w:tc>
        <w:tc>
          <w:tcPr>
            <w:tcW w:w="1812" w:type="dxa"/>
          </w:tcPr>
          <w:p w14:paraId="1C9825C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34A139DB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2166DEE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3183E82D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L6</w:t>
            </w:r>
          </w:p>
        </w:tc>
        <w:tc>
          <w:tcPr>
            <w:tcW w:w="1812" w:type="dxa"/>
          </w:tcPr>
          <w:p w14:paraId="2C6EE057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00F38D8A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8354EA4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2016B96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M2</w:t>
            </w:r>
          </w:p>
        </w:tc>
        <w:tc>
          <w:tcPr>
            <w:tcW w:w="1812" w:type="dxa"/>
          </w:tcPr>
          <w:p w14:paraId="22D282E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2C46B526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1A89A986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2E392A9C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K3</w:t>
            </w:r>
          </w:p>
        </w:tc>
        <w:tc>
          <w:tcPr>
            <w:tcW w:w="1812" w:type="dxa"/>
          </w:tcPr>
          <w:p w14:paraId="6224791A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4C16B224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FA034BE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301430DF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L4</w:t>
            </w:r>
          </w:p>
        </w:tc>
        <w:tc>
          <w:tcPr>
            <w:tcW w:w="1812" w:type="dxa"/>
          </w:tcPr>
          <w:p w14:paraId="11A3984E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70B4E79E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1DBCE5B3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(4)</w:t>
            </w:r>
          </w:p>
        </w:tc>
        <w:tc>
          <w:tcPr>
            <w:tcW w:w="1960" w:type="dxa"/>
          </w:tcPr>
          <w:p w14:paraId="72C4B69A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L5</w:t>
            </w:r>
          </w:p>
        </w:tc>
        <w:tc>
          <w:tcPr>
            <w:tcW w:w="1812" w:type="dxa"/>
          </w:tcPr>
          <w:p w14:paraId="7F9E2315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12022AD3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67269680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(5)</w:t>
            </w:r>
          </w:p>
        </w:tc>
        <w:tc>
          <w:tcPr>
            <w:tcW w:w="1960" w:type="dxa"/>
          </w:tcPr>
          <w:p w14:paraId="4E68A15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N1</w:t>
            </w:r>
          </w:p>
        </w:tc>
        <w:tc>
          <w:tcPr>
            <w:tcW w:w="1812" w:type="dxa"/>
          </w:tcPr>
          <w:p w14:paraId="1F015AB9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7592EE37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8319C4B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(6)</w:t>
            </w:r>
          </w:p>
        </w:tc>
        <w:tc>
          <w:tcPr>
            <w:tcW w:w="1960" w:type="dxa"/>
          </w:tcPr>
          <w:p w14:paraId="2245D991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L3</w:t>
            </w:r>
          </w:p>
        </w:tc>
        <w:tc>
          <w:tcPr>
            <w:tcW w:w="1812" w:type="dxa"/>
          </w:tcPr>
          <w:p w14:paraId="6CB84DF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5E6DCD" w14:paraId="0F297116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0C9A1E7" w14:textId="77777777" w:rsidR="005E6DCD" w:rsidRPr="007A3B6B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(7)</w:t>
            </w:r>
          </w:p>
        </w:tc>
        <w:tc>
          <w:tcPr>
            <w:tcW w:w="1960" w:type="dxa"/>
          </w:tcPr>
          <w:p w14:paraId="7254E060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M4</w:t>
            </w:r>
          </w:p>
        </w:tc>
        <w:tc>
          <w:tcPr>
            <w:tcW w:w="1812" w:type="dxa"/>
          </w:tcPr>
          <w:p w14:paraId="3D30AB53" w14:textId="77777777" w:rsidR="005E6DCD" w:rsidRDefault="005E6DCD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</w:tbl>
    <w:p w14:paraId="43E41BFA" w14:textId="77777777" w:rsidR="005E6DCD" w:rsidRDefault="005E6DCD" w:rsidP="005E6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21122E7F" w14:textId="77777777" w:rsidR="005E6DCD" w:rsidRDefault="005E6DCD" w:rsidP="005E6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518E8E76" w14:textId="77777777" w:rsidR="005E6DCD" w:rsidRDefault="005E6DCD" w:rsidP="005E6DCD">
      <w:pPr>
        <w:rPr>
          <w:rFonts w:eastAsia="Times New Roman"/>
        </w:rPr>
      </w:pPr>
      <w:r>
        <w:rPr>
          <w:rFonts w:eastAsia="Times New Roman"/>
        </w:rPr>
        <w:t xml:space="preserve">Sentezleme ve port tanımlama işlemleri yapıldıktan sonra </w:t>
      </w:r>
      <w:r w:rsidRPr="009D621D">
        <w:rPr>
          <w:rFonts w:ascii="Courier New" w:eastAsia="Times New Roman" w:hAnsi="Courier New" w:cs="Courier New"/>
          <w:b/>
        </w:rPr>
        <w:t>Window</w:t>
      </w:r>
      <w:r>
        <w:rPr>
          <w:rFonts w:eastAsia="Times New Roman"/>
        </w:rPr>
        <w:t xml:space="preserve"> sekmesi altında bulunan </w:t>
      </w:r>
      <w:r w:rsidRPr="009D621D">
        <w:rPr>
          <w:rFonts w:ascii="Courier New" w:eastAsia="Times New Roman" w:hAnsi="Courier New" w:cs="Courier New"/>
          <w:b/>
        </w:rPr>
        <w:t>Debug</w:t>
      </w:r>
      <w:r>
        <w:rPr>
          <w:rFonts w:eastAsia="Times New Roman"/>
        </w:rPr>
        <w:t xml:space="preserve"> seçilir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_Ref402815543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23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64FC13EA" w14:textId="77777777" w:rsidR="005E6DCD" w:rsidRDefault="005E6DCD" w:rsidP="005E6DCD">
      <w:pPr>
        <w:rPr>
          <w:rFonts w:eastAsia="Times New Roman"/>
        </w:rPr>
      </w:pPr>
    </w:p>
    <w:p w14:paraId="3594EA0D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4B4B9A6E" wp14:editId="2E7053DD">
            <wp:extent cx="1543937" cy="2999014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33" cy="30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9BC" w14:textId="77777777" w:rsidR="005E6DCD" w:rsidRDefault="005E6DCD" w:rsidP="005E6DCD">
      <w:pPr>
        <w:pStyle w:val="ResimYazs"/>
      </w:pPr>
      <w:bookmarkStart w:id="26" w:name="_Ref402815543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23</w:t>
      </w:r>
      <w:r w:rsidR="001F512F">
        <w:rPr>
          <w:noProof/>
        </w:rPr>
        <w:fldChar w:fldCharType="end"/>
      </w:r>
      <w:bookmarkEnd w:id="26"/>
      <w:r>
        <w:t xml:space="preserve"> Hata ayıklama işlemleri – 1</w:t>
      </w:r>
    </w:p>
    <w:p w14:paraId="37591FF0" w14:textId="77777777" w:rsidR="005E6DCD" w:rsidRDefault="005E6DCD" w:rsidP="005E6DCD"/>
    <w:p w14:paraId="712B0E54" w14:textId="77777777" w:rsidR="005E6DCD" w:rsidRDefault="005E6DCD" w:rsidP="005E6DCD">
      <w:r>
        <w:t xml:space="preserve">Açılan </w:t>
      </w:r>
      <w:r w:rsidRPr="009D621D">
        <w:rPr>
          <w:rFonts w:ascii="Courier New" w:hAnsi="Courier New" w:cs="Courier New"/>
          <w:b/>
        </w:rPr>
        <w:t>Debug</w:t>
      </w:r>
      <w:r>
        <w:t xml:space="preserve"> penceresinde bulunan </w:t>
      </w:r>
      <w:r w:rsidRPr="009D621D">
        <w:rPr>
          <w:rFonts w:ascii="Courier New" w:hAnsi="Courier New" w:cs="Courier New"/>
          <w:b/>
        </w:rPr>
        <w:t>Set Up Debug</w:t>
      </w:r>
      <w:r>
        <w:t xml:space="preserve"> pencersi seçilir (</w:t>
      </w:r>
      <w:r>
        <w:fldChar w:fldCharType="begin"/>
      </w:r>
      <w:r>
        <w:instrText xml:space="preserve"> REF _Ref402815810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24</w:t>
      </w:r>
      <w:r>
        <w:fldChar w:fldCharType="end"/>
      </w:r>
      <w:r>
        <w:t xml:space="preserve">). </w:t>
      </w:r>
    </w:p>
    <w:p w14:paraId="1BD1AC0C" w14:textId="77777777" w:rsidR="005E6DCD" w:rsidRDefault="005E6DCD" w:rsidP="005E6DCD"/>
    <w:p w14:paraId="55C201D4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264E2053" wp14:editId="1E3ADE3B">
            <wp:extent cx="3499757" cy="1480993"/>
            <wp:effectExtent l="0" t="0" r="5715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18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55" cy="15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0812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27" w:name="_Ref402815810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24</w:t>
      </w:r>
      <w:r w:rsidR="001F512F">
        <w:rPr>
          <w:noProof/>
        </w:rPr>
        <w:fldChar w:fldCharType="end"/>
      </w:r>
      <w:bookmarkEnd w:id="27"/>
      <w:r>
        <w:t xml:space="preserve"> Hata ayıklama işlemleri - 2</w:t>
      </w:r>
    </w:p>
    <w:p w14:paraId="6ABB5D26" w14:textId="77777777" w:rsidR="005E6DCD" w:rsidRDefault="005E6DCD" w:rsidP="005E6DCD"/>
    <w:p w14:paraId="30F16701" w14:textId="77777777" w:rsidR="005E6DCD" w:rsidRDefault="005E6DCD" w:rsidP="005E6DCD">
      <w:r>
        <w:t xml:space="preserve">Açılan pencerede </w:t>
      </w:r>
      <w:r w:rsidRPr="009D621D">
        <w:rPr>
          <w:rFonts w:ascii="Courier New" w:hAnsi="Courier New" w:cs="Courier New"/>
          <w:b/>
        </w:rPr>
        <w:t>Next</w:t>
      </w:r>
      <w:r>
        <w:t xml:space="preserve"> butonuna basılır (</w:t>
      </w:r>
      <w:r>
        <w:fldChar w:fldCharType="begin"/>
      </w:r>
      <w:r>
        <w:instrText xml:space="preserve"> REF _Ref402816023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25</w:t>
      </w:r>
      <w:r>
        <w:fldChar w:fldCharType="end"/>
      </w:r>
      <w:r>
        <w:t>).</w:t>
      </w:r>
    </w:p>
    <w:p w14:paraId="38094FEE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536C3B40" wp14:editId="7A29DA77">
            <wp:extent cx="3186854" cy="23241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19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97" cy="23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2AA3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28" w:name="_Ref402816023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</w:instrText>
      </w:r>
      <w:r w:rsidR="001F512F">
        <w:instrText xml:space="preserve">IC \s 1 </w:instrText>
      </w:r>
      <w:r w:rsidR="001F512F">
        <w:fldChar w:fldCharType="separate"/>
      </w:r>
      <w:r w:rsidR="00174CBA">
        <w:rPr>
          <w:noProof/>
        </w:rPr>
        <w:t>25</w:t>
      </w:r>
      <w:r w:rsidR="001F512F">
        <w:rPr>
          <w:noProof/>
        </w:rPr>
        <w:fldChar w:fldCharType="end"/>
      </w:r>
      <w:bookmarkEnd w:id="28"/>
      <w:r>
        <w:t xml:space="preserve"> Hata ayıklama işlemleri - 3</w:t>
      </w:r>
    </w:p>
    <w:p w14:paraId="7D0C8C7F" w14:textId="77777777" w:rsidR="005E6DCD" w:rsidRDefault="005E6DCD" w:rsidP="005E6DCD"/>
    <w:p w14:paraId="6576E9CF" w14:textId="77777777" w:rsidR="005E6DCD" w:rsidRDefault="005E6DCD" w:rsidP="005E6DCD">
      <w:r>
        <w:t xml:space="preserve">Niteliklerde tanımlı </w:t>
      </w:r>
      <w:r w:rsidRPr="00610163">
        <w:rPr>
          <w:rFonts w:ascii="Courier New" w:hAnsi="Courier New" w:cs="Courier New"/>
          <w:b/>
        </w:rPr>
        <w:t>r_cikis</w:t>
      </w:r>
      <w:r>
        <w:t xml:space="preserve"> ve </w:t>
      </w:r>
      <w:r w:rsidRPr="00610163">
        <w:rPr>
          <w:rFonts w:ascii="Courier New" w:hAnsi="Courier New" w:cs="Courier New"/>
          <w:b/>
        </w:rPr>
        <w:t>r_giris</w:t>
      </w:r>
      <w:r>
        <w:t xml:space="preserve"> sinyallerinin listelendiği görülmektedir. </w:t>
      </w:r>
      <w:r w:rsidRPr="009D621D">
        <w:rPr>
          <w:rFonts w:ascii="Courier New" w:hAnsi="Courier New" w:cs="Courier New"/>
          <w:b/>
        </w:rPr>
        <w:t>Next</w:t>
      </w:r>
      <w:r>
        <w:t xml:space="preserve"> butonuna basılarak bir sonraki aşamaya geçilir (</w:t>
      </w:r>
      <w:r>
        <w:fldChar w:fldCharType="begin"/>
      </w:r>
      <w:r>
        <w:instrText xml:space="preserve"> REF _Ref402816221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26</w:t>
      </w:r>
      <w:r>
        <w:fldChar w:fldCharType="end"/>
      </w:r>
      <w:r>
        <w:t>).</w:t>
      </w:r>
    </w:p>
    <w:p w14:paraId="1DF485D7" w14:textId="77777777" w:rsidR="005E6DCD" w:rsidRDefault="005E6DCD" w:rsidP="005E6DCD">
      <w:r>
        <w:t xml:space="preserve"> </w:t>
      </w:r>
    </w:p>
    <w:p w14:paraId="48BF4233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32AF0DBA" wp14:editId="00AE7436">
            <wp:extent cx="4620986" cy="3490699"/>
            <wp:effectExtent l="0" t="0" r="825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20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22" cy="34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8819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29" w:name="_Ref402816221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26</w:t>
      </w:r>
      <w:r w:rsidR="001F512F">
        <w:rPr>
          <w:noProof/>
        </w:rPr>
        <w:fldChar w:fldCharType="end"/>
      </w:r>
      <w:bookmarkEnd w:id="29"/>
      <w:r>
        <w:t xml:space="preserve"> Hata ayıklama işlemleri - 4</w:t>
      </w:r>
    </w:p>
    <w:p w14:paraId="0E8124AA" w14:textId="77777777" w:rsidR="005E6DCD" w:rsidRDefault="005E6DCD" w:rsidP="005E6DCD"/>
    <w:p w14:paraId="0B6851B9" w14:textId="2E2D038A" w:rsidR="005E6DCD" w:rsidRDefault="005E6DCD" w:rsidP="005E6DCD">
      <w:r w:rsidRPr="009D621D">
        <w:rPr>
          <w:rFonts w:ascii="Courier New" w:hAnsi="Courier New" w:cs="Courier New"/>
          <w:b/>
        </w:rPr>
        <w:t>Next</w:t>
      </w:r>
      <w:r>
        <w:t xml:space="preserve"> butonuna basılarak bir sonraki aşamaya geçilir (</w:t>
      </w:r>
      <w:r>
        <w:fldChar w:fldCharType="begin"/>
      </w:r>
      <w:r>
        <w:instrText xml:space="preserve"> REF _Ref402816277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27</w:t>
      </w:r>
      <w:r>
        <w:fldChar w:fldCharType="end"/>
      </w:r>
      <w:r>
        <w:fldChar w:fldCharType="begin"/>
      </w:r>
      <w:r>
        <w:instrText xml:space="preserve"> REF _Ref402816221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26</w:t>
      </w:r>
      <w:r>
        <w:fldChar w:fldCharType="end"/>
      </w:r>
      <w:r>
        <w:t>).</w:t>
      </w:r>
    </w:p>
    <w:p w14:paraId="3C13D005" w14:textId="77777777" w:rsidR="005E6DCD" w:rsidRDefault="005E6DCD" w:rsidP="005E6DCD">
      <w:r>
        <w:t xml:space="preserve"> </w:t>
      </w:r>
    </w:p>
    <w:p w14:paraId="5F2010ED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3FACF4B7" wp14:editId="6934D3B1">
            <wp:extent cx="3998600" cy="2983523"/>
            <wp:effectExtent l="0" t="0" r="1905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21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105" cy="29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4E61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0" w:name="_Ref402816277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27</w:t>
      </w:r>
      <w:r w:rsidR="001F512F">
        <w:rPr>
          <w:noProof/>
        </w:rPr>
        <w:fldChar w:fldCharType="end"/>
      </w:r>
      <w:bookmarkEnd w:id="30"/>
      <w:r>
        <w:t xml:space="preserve"> Hata ayıklama işlemleri - 5</w:t>
      </w:r>
    </w:p>
    <w:p w14:paraId="7A69C9DC" w14:textId="77777777" w:rsidR="005E6DCD" w:rsidRDefault="005E6DCD" w:rsidP="005E6DCD"/>
    <w:p w14:paraId="4771E90B" w14:textId="101D48A3" w:rsidR="005E6DCD" w:rsidRDefault="005E6DCD" w:rsidP="005E6DCD">
      <w:r w:rsidRPr="009D621D">
        <w:rPr>
          <w:rFonts w:ascii="Courier New" w:hAnsi="Courier New" w:cs="Courier New"/>
          <w:b/>
        </w:rPr>
        <w:lastRenderedPageBreak/>
        <w:t>Finish</w:t>
      </w:r>
      <w:r>
        <w:t xml:space="preserve"> butonuna basılarak işlem sonlandırılır (</w:t>
      </w:r>
      <w:r>
        <w:fldChar w:fldCharType="begin"/>
      </w:r>
      <w:r>
        <w:instrText xml:space="preserve"> REF _Ref402816355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28</w:t>
      </w:r>
      <w:r>
        <w:fldChar w:fldCharType="end"/>
      </w:r>
      <w:r>
        <w:t>).</w:t>
      </w:r>
    </w:p>
    <w:p w14:paraId="78062907" w14:textId="77777777" w:rsidR="005E6DCD" w:rsidRDefault="005E6DCD" w:rsidP="005E6DCD"/>
    <w:p w14:paraId="1F60F02D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2AAA0FFC" wp14:editId="5933F27D">
            <wp:extent cx="3597729" cy="269115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22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28" cy="27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0EC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1" w:name="_Ref402816355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28</w:t>
      </w:r>
      <w:r w:rsidR="001F512F">
        <w:rPr>
          <w:noProof/>
        </w:rPr>
        <w:fldChar w:fldCharType="end"/>
      </w:r>
      <w:bookmarkEnd w:id="31"/>
      <w:r>
        <w:t xml:space="preserve"> Hata ayıklama işlemleri - 6</w:t>
      </w:r>
    </w:p>
    <w:p w14:paraId="182C6EE1" w14:textId="77777777" w:rsidR="005E6DCD" w:rsidRDefault="005E6DCD" w:rsidP="005E6DCD"/>
    <w:p w14:paraId="7BA66BDA" w14:textId="1AE3EAE8" w:rsidR="005E6DCD" w:rsidRDefault="005E6DCD" w:rsidP="005E6DCD">
      <w:r>
        <w:t xml:space="preserve">İşlemin bitirilmesinin ardından </w:t>
      </w:r>
      <w:r w:rsidRPr="009D621D">
        <w:rPr>
          <w:rFonts w:ascii="Courier New" w:hAnsi="Courier New" w:cs="Courier New"/>
          <w:b/>
        </w:rPr>
        <w:t>Debug</w:t>
      </w:r>
      <w:r>
        <w:t xml:space="preserve"> penceresinde bağlantılar görülmektedir</w:t>
      </w:r>
      <w:r w:rsidR="00DD7AC8">
        <w:t xml:space="preserve"> (</w:t>
      </w:r>
      <w:r w:rsidR="0073379E">
        <w:fldChar w:fldCharType="begin"/>
      </w:r>
      <w:r w:rsidR="0073379E">
        <w:instrText xml:space="preserve"> REF _Ref404460157 \h </w:instrText>
      </w:r>
      <w:r w:rsidR="0073379E"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29</w:t>
      </w:r>
      <w:r w:rsidR="0073379E">
        <w:fldChar w:fldCharType="end"/>
      </w:r>
      <w:r w:rsidR="00DD7AC8">
        <w:t>)</w:t>
      </w:r>
      <w:r>
        <w:t xml:space="preserve">. </w:t>
      </w:r>
    </w:p>
    <w:p w14:paraId="3A847A4A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38EA8B3D" wp14:editId="18EC773B">
            <wp:extent cx="4104476" cy="2884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23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154" cy="28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3889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2" w:name="_Ref404460157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29</w:t>
      </w:r>
      <w:r w:rsidR="001F512F">
        <w:rPr>
          <w:noProof/>
        </w:rPr>
        <w:fldChar w:fldCharType="end"/>
      </w:r>
      <w:bookmarkEnd w:id="32"/>
      <w:r>
        <w:t xml:space="preserve"> Hata ayıklama işlemleri - 7</w:t>
      </w:r>
    </w:p>
    <w:p w14:paraId="45099678" w14:textId="77777777" w:rsidR="005E6DCD" w:rsidRDefault="005E6DCD" w:rsidP="005E6DCD"/>
    <w:p w14:paraId="1BDE4400" w14:textId="77777777" w:rsidR="005E6DCD" w:rsidRDefault="005E6DCD" w:rsidP="005E6DCD">
      <w:r>
        <w:t xml:space="preserve">Var olan bağlantıyı silmek için bağlantı üzerine sağ tıklanır ve </w:t>
      </w:r>
      <w:r w:rsidRPr="009D621D">
        <w:rPr>
          <w:rFonts w:ascii="Courier New" w:hAnsi="Courier New" w:cs="Courier New"/>
          <w:b/>
        </w:rPr>
        <w:t>Delete</w:t>
      </w:r>
      <w:r>
        <w:t xml:space="preserve"> seçilir. Daha sonra açılan pencereden Yes seçilirerek bağlantı silinir (</w:t>
      </w:r>
      <w:r>
        <w:fldChar w:fldCharType="begin"/>
      </w:r>
      <w:r>
        <w:instrText xml:space="preserve"> REF _Ref402816601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30</w:t>
      </w:r>
      <w:r>
        <w:fldChar w:fldCharType="end"/>
      </w:r>
      <w:r>
        <w:t xml:space="preserve">,  </w:t>
      </w:r>
      <w:r>
        <w:fldChar w:fldCharType="begin"/>
      </w:r>
      <w:r>
        <w:instrText xml:space="preserve"> REF _Ref402819415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31</w:t>
      </w:r>
      <w:r>
        <w:fldChar w:fldCharType="end"/>
      </w:r>
      <w:r>
        <w:t xml:space="preserve">). </w:t>
      </w:r>
    </w:p>
    <w:p w14:paraId="38E375A3" w14:textId="77777777" w:rsidR="005E6DCD" w:rsidRDefault="005E6DCD" w:rsidP="005E6DCD"/>
    <w:p w14:paraId="0924CC8E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42A6E4A1" wp14:editId="179DD84C">
            <wp:extent cx="4020443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24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430" cy="26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0AFF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3" w:name="_Ref402816601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30</w:t>
      </w:r>
      <w:r w:rsidR="001F512F">
        <w:rPr>
          <w:noProof/>
        </w:rPr>
        <w:fldChar w:fldCharType="end"/>
      </w:r>
      <w:bookmarkEnd w:id="33"/>
      <w:r>
        <w:t xml:space="preserve"> Hata ayıklama işlemleri - 8</w:t>
      </w:r>
    </w:p>
    <w:p w14:paraId="0C5AC74F" w14:textId="77777777" w:rsidR="005E6DCD" w:rsidRDefault="005E6DCD" w:rsidP="005E6DCD"/>
    <w:p w14:paraId="119CE00B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1D7F8CFD" wp14:editId="41509449">
            <wp:extent cx="3347357" cy="2393183"/>
            <wp:effectExtent l="0" t="0" r="571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25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30" cy="23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BE44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4" w:name="_Ref402819415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31</w:t>
      </w:r>
      <w:r w:rsidR="001F512F">
        <w:rPr>
          <w:noProof/>
        </w:rPr>
        <w:fldChar w:fldCharType="end"/>
      </w:r>
      <w:bookmarkEnd w:id="34"/>
      <w:r>
        <w:t xml:space="preserve"> Hata ayıklama işlemleri - 9</w:t>
      </w:r>
    </w:p>
    <w:p w14:paraId="56CF205A" w14:textId="77777777" w:rsidR="005E6DCD" w:rsidRDefault="005E6DCD" w:rsidP="005E6DCD"/>
    <w:p w14:paraId="6318FAE1" w14:textId="77777777" w:rsidR="005E6DCD" w:rsidRDefault="005E6DCD" w:rsidP="005E6DCD">
      <w:r>
        <w:t xml:space="preserve">Yeni bağlantı eklemek için </w:t>
      </w:r>
      <w:r w:rsidRPr="009D621D">
        <w:rPr>
          <w:rFonts w:ascii="Courier New" w:hAnsi="Courier New" w:cs="Courier New"/>
          <w:b/>
        </w:rPr>
        <w:t>Debug</w:t>
      </w:r>
      <w:r>
        <w:t xml:space="preserve"> penceresinde </w:t>
      </w:r>
      <w:r w:rsidRPr="009D621D">
        <w:rPr>
          <w:rFonts w:ascii="Courier New" w:hAnsi="Courier New" w:cs="Courier New"/>
          <w:b/>
        </w:rPr>
        <w:t>Create Debug Port</w:t>
      </w:r>
      <w:r>
        <w:t xml:space="preserve"> seçilir (</w:t>
      </w:r>
      <w:r>
        <w:fldChar w:fldCharType="begin"/>
      </w:r>
      <w:r>
        <w:instrText xml:space="preserve"> REF _Ref402816852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32</w:t>
      </w:r>
      <w:r>
        <w:fldChar w:fldCharType="end"/>
      </w:r>
      <w:r>
        <w:t>).</w:t>
      </w:r>
    </w:p>
    <w:p w14:paraId="505D6FF1" w14:textId="77777777" w:rsidR="005E6DCD" w:rsidRDefault="005E6DCD" w:rsidP="005E6DCD"/>
    <w:p w14:paraId="2B9C411A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4B558E35" wp14:editId="2C3D715B">
            <wp:extent cx="3488128" cy="24438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26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867" cy="24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00A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5" w:name="_Ref402816852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32</w:t>
      </w:r>
      <w:r w:rsidR="001F512F">
        <w:rPr>
          <w:noProof/>
        </w:rPr>
        <w:fldChar w:fldCharType="end"/>
      </w:r>
      <w:bookmarkEnd w:id="35"/>
      <w:r>
        <w:t xml:space="preserve"> Hata ayıklama işlemleri - 10</w:t>
      </w:r>
    </w:p>
    <w:p w14:paraId="00F77EF4" w14:textId="77777777" w:rsidR="005E6DCD" w:rsidRDefault="005E6DCD" w:rsidP="005E6DCD"/>
    <w:p w14:paraId="31CDF669" w14:textId="77777777" w:rsidR="005E6DCD" w:rsidRDefault="005E6DCD" w:rsidP="005E6DCD">
      <w:r>
        <w:t xml:space="preserve">Açılan pencerede </w:t>
      </w:r>
      <w:r w:rsidRPr="009D621D">
        <w:rPr>
          <w:rFonts w:ascii="Courier New" w:hAnsi="Courier New" w:cs="Courier New"/>
          <w:b/>
        </w:rPr>
        <w:t>Ok</w:t>
      </w:r>
      <w:r>
        <w:t xml:space="preserve"> butonuna basılır (</w:t>
      </w:r>
      <w:r>
        <w:fldChar w:fldCharType="begin"/>
      </w:r>
      <w:r>
        <w:instrText xml:space="preserve"> REF _Ref402817016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33</w:t>
      </w:r>
      <w:r>
        <w:fldChar w:fldCharType="end"/>
      </w:r>
      <w:r>
        <w:t>).</w:t>
      </w:r>
    </w:p>
    <w:p w14:paraId="4572F496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4C326B54" wp14:editId="454C42FE">
            <wp:extent cx="2878620" cy="271598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.27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37" cy="27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E6AF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6" w:name="_Ref402817016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33</w:t>
      </w:r>
      <w:r w:rsidR="001F512F">
        <w:rPr>
          <w:noProof/>
        </w:rPr>
        <w:fldChar w:fldCharType="end"/>
      </w:r>
      <w:bookmarkEnd w:id="36"/>
      <w:r>
        <w:t xml:space="preserve"> Hata ayıklama işlemleri - 11</w:t>
      </w:r>
    </w:p>
    <w:p w14:paraId="2427B4F9" w14:textId="77777777" w:rsidR="005E6DCD" w:rsidRDefault="005E6DCD" w:rsidP="005E6DCD"/>
    <w:p w14:paraId="22566F6E" w14:textId="77777777" w:rsidR="005E6DCD" w:rsidRDefault="005E6DCD" w:rsidP="005E6DCD">
      <w:r>
        <w:t xml:space="preserve">Oluşan yeni bağlantı noktasına boşta olan sinyal sürüklenerek bırakılırak yeni bağlantı oluşturulur. </w:t>
      </w:r>
    </w:p>
    <w:p w14:paraId="68FD8090" w14:textId="77777777" w:rsidR="005E6DCD" w:rsidRDefault="005E6DCD" w:rsidP="005E6DCD"/>
    <w:p w14:paraId="6039F797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19B2DD12" wp14:editId="7DD7CA5C">
            <wp:extent cx="3771900" cy="2510443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.28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02" cy="25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4F8C" w14:textId="77777777" w:rsidR="005E6DCD" w:rsidRPr="00462203" w:rsidRDefault="005E6DCD" w:rsidP="005E6DCD">
      <w:pPr>
        <w:pStyle w:val="ResimYazs"/>
        <w:rPr>
          <w:rFonts w:eastAsia="Times New Roman"/>
        </w:rPr>
      </w:pPr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34</w:t>
      </w:r>
      <w:r w:rsidR="001F512F">
        <w:rPr>
          <w:noProof/>
        </w:rPr>
        <w:fldChar w:fldCharType="end"/>
      </w:r>
      <w:r>
        <w:t xml:space="preserve"> Hata ayıklama işlemleri - 12</w:t>
      </w:r>
    </w:p>
    <w:p w14:paraId="60E472B7" w14:textId="77777777" w:rsidR="005E6DCD" w:rsidRDefault="005E6DCD" w:rsidP="005E6DCD"/>
    <w:p w14:paraId="3711D3E9" w14:textId="77777777" w:rsidR="005E6DCD" w:rsidRDefault="005E6DCD" w:rsidP="005E6DCD">
      <w:pPr>
        <w:spacing w:after="0"/>
      </w:pPr>
      <w:r>
        <w:t xml:space="preserve">Bağlantı işlemlerinin tamamlanmasından sonra tüm işlemler kaydedilir. Analtıma </w:t>
      </w:r>
      <w:r w:rsidRPr="009D621D">
        <w:rPr>
          <w:rFonts w:ascii="Courier New" w:hAnsi="Courier New" w:cs="Courier New"/>
          <w:b/>
        </w:rPr>
        <w:t>Implementation</w:t>
      </w:r>
      <w:r>
        <w:t xml:space="preserve"> ve Generate Bitstream aşamalarının tamamlanıp kodun FPGA’ya yüklendiği varsayımı yapılarak devam edilecektir.</w:t>
      </w:r>
    </w:p>
    <w:p w14:paraId="41FB6E08" w14:textId="77777777" w:rsidR="005E6DCD" w:rsidRDefault="005E6DCD" w:rsidP="005E6DCD">
      <w:pPr>
        <w:spacing w:after="0"/>
      </w:pPr>
      <w:r>
        <w:t xml:space="preserve">Yükelme işlemini bitiminden Name penceresinde </w:t>
      </w:r>
      <w:r w:rsidRPr="009D621D">
        <w:rPr>
          <w:b/>
        </w:rPr>
        <w:t>xc7a100t_0</w:t>
      </w:r>
      <w:r>
        <w:t xml:space="preserve"> sekmesine sağ tıklanırak Run Trigger seçilir (</w:t>
      </w:r>
      <w:r>
        <w:fldChar w:fldCharType="begin"/>
      </w:r>
      <w:r>
        <w:instrText xml:space="preserve"> REF _Ref402819042 \h  \* MERGEFORMAT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rPr>
          <w:noProof/>
        </w:rPr>
        <w:noBreakHyphen/>
        <w:t>35</w:t>
      </w:r>
      <w:r>
        <w:fldChar w:fldCharType="end"/>
      </w:r>
      <w:r>
        <w:t>).</w:t>
      </w:r>
    </w:p>
    <w:p w14:paraId="65B90152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5A7B2EEB" wp14:editId="42C3E52E">
            <wp:extent cx="4043086" cy="27105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0.29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75" cy="27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8D85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7" w:name="_Ref402819042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35</w:t>
      </w:r>
      <w:r w:rsidR="001F512F">
        <w:rPr>
          <w:noProof/>
        </w:rPr>
        <w:fldChar w:fldCharType="end"/>
      </w:r>
      <w:bookmarkEnd w:id="37"/>
      <w:r>
        <w:t xml:space="preserve"> Hata ayıklama işlemleri - 13</w:t>
      </w:r>
    </w:p>
    <w:p w14:paraId="6365DBEA" w14:textId="77777777" w:rsidR="005E6DCD" w:rsidRDefault="005E6DCD" w:rsidP="005E6DCD"/>
    <w:p w14:paraId="55B28D7A" w14:textId="77777777" w:rsidR="005E6DCD" w:rsidRDefault="005E6DCD" w:rsidP="005E6DCD">
      <w:r>
        <w:t xml:space="preserve">Anahtarlarla giriş portuna </w:t>
      </w:r>
      <w:r w:rsidRPr="007E7043">
        <w:rPr>
          <w:rFonts w:ascii="Courier New" w:hAnsi="Courier New" w:cs="Courier New"/>
          <w:b/>
        </w:rPr>
        <w:t xml:space="preserve">“0001” </w:t>
      </w:r>
      <w:r>
        <w:t xml:space="preserve">değeri gönderilmiştir. </w:t>
      </w:r>
      <w:r>
        <w:fldChar w:fldCharType="begin"/>
      </w:r>
      <w:r>
        <w:instrText xml:space="preserve"> REF _Ref402819130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36</w:t>
      </w:r>
      <w:r>
        <w:fldChar w:fldCharType="end"/>
      </w:r>
      <w:r>
        <w:t xml:space="preserve">’den de görüleceği üzere </w:t>
      </w:r>
      <w:r w:rsidRPr="00EE7190">
        <w:rPr>
          <w:rFonts w:ascii="Courier New" w:hAnsi="Courier New" w:cs="Courier New"/>
          <w:b/>
        </w:rPr>
        <w:t>r_giris</w:t>
      </w:r>
      <w:r>
        <w:t xml:space="preserve"> sinyali 1 hex değerini ve </w:t>
      </w:r>
      <w:r w:rsidRPr="00141C97">
        <w:rPr>
          <w:rFonts w:ascii="Courier New" w:hAnsi="Courier New" w:cs="Courier New"/>
          <w:b/>
        </w:rPr>
        <w:t>r_cikis</w:t>
      </w:r>
      <w:r>
        <w:t xml:space="preserve"> sinyali de </w:t>
      </w:r>
      <w:r w:rsidRPr="001178F5">
        <w:rPr>
          <w:rFonts w:ascii="Courier New" w:hAnsi="Courier New" w:cs="Courier New"/>
          <w:b/>
        </w:rPr>
        <w:t>DISP_EKRAN(1)</w:t>
      </w:r>
      <w:r>
        <w:t xml:space="preserve"> değerini almıştırlar.</w:t>
      </w:r>
    </w:p>
    <w:p w14:paraId="3DEA699F" w14:textId="77777777" w:rsidR="005E6DCD" w:rsidRDefault="005E6DCD" w:rsidP="005E6DCD"/>
    <w:p w14:paraId="64E2CC9B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lastRenderedPageBreak/>
        <w:drawing>
          <wp:inline distT="0" distB="0" distL="0" distR="0" wp14:anchorId="703C008E" wp14:editId="48EE488A">
            <wp:extent cx="4425414" cy="29391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0.30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762" cy="29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39F6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8" w:name="_Ref402819130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36</w:t>
      </w:r>
      <w:r w:rsidR="001F512F">
        <w:rPr>
          <w:noProof/>
        </w:rPr>
        <w:fldChar w:fldCharType="end"/>
      </w:r>
      <w:bookmarkEnd w:id="38"/>
      <w:r>
        <w:t xml:space="preserve"> Hata ayıklama işlemleri - 14</w:t>
      </w:r>
    </w:p>
    <w:p w14:paraId="2E4C8289" w14:textId="77777777" w:rsidR="005E6DCD" w:rsidRDefault="005E6DCD" w:rsidP="005E6DCD"/>
    <w:p w14:paraId="48389876" w14:textId="77777777" w:rsidR="005E6DCD" w:rsidRDefault="005E6DCD" w:rsidP="005E6DCD">
      <w:r>
        <w:t xml:space="preserve">Anahtarlarla giriş portuna </w:t>
      </w:r>
      <w:r w:rsidRPr="00141C97">
        <w:rPr>
          <w:rFonts w:ascii="Courier New" w:hAnsi="Courier New" w:cs="Courier New"/>
          <w:b/>
        </w:rPr>
        <w:t>“1101”</w:t>
      </w:r>
      <w:r>
        <w:t xml:space="preserve"> değeri gönderilmiştir. </w:t>
      </w:r>
      <w:r>
        <w:fldChar w:fldCharType="begin"/>
      </w:r>
      <w:r>
        <w:instrText xml:space="preserve"> REF _Ref402819214 \h </w:instrText>
      </w:r>
      <w: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37</w:t>
      </w:r>
      <w:r>
        <w:fldChar w:fldCharType="end"/>
      </w:r>
      <w:r>
        <w:t xml:space="preserve">’den de görüleceği üzere </w:t>
      </w:r>
      <w:r w:rsidRPr="00141C97">
        <w:rPr>
          <w:rFonts w:ascii="Courier New" w:hAnsi="Courier New" w:cs="Courier New"/>
          <w:b/>
        </w:rPr>
        <w:t>r_giris</w:t>
      </w:r>
      <w:r>
        <w:t xml:space="preserve"> sinyali d hex değerini ve </w:t>
      </w:r>
      <w:r w:rsidRPr="00141C97">
        <w:rPr>
          <w:rFonts w:ascii="Courier New" w:hAnsi="Courier New" w:cs="Courier New"/>
          <w:b/>
        </w:rPr>
        <w:t>r_cikis</w:t>
      </w:r>
      <w:r>
        <w:t xml:space="preserve"> sinyali de </w:t>
      </w:r>
      <w:r w:rsidRPr="00FC7BF7">
        <w:rPr>
          <w:rFonts w:ascii="Courier New" w:hAnsi="Courier New" w:cs="Courier New"/>
          <w:b/>
        </w:rPr>
        <w:t>DISP_EKRAN(14)</w:t>
      </w:r>
      <w:r>
        <w:t xml:space="preserve"> değerini almıştırlar.</w:t>
      </w:r>
    </w:p>
    <w:p w14:paraId="3E3DC6C7" w14:textId="77777777" w:rsidR="005E6DCD" w:rsidRDefault="005E6DCD" w:rsidP="005E6DCD"/>
    <w:p w14:paraId="62FF86F3" w14:textId="77777777" w:rsidR="005E6DCD" w:rsidRDefault="005E6DCD" w:rsidP="005E6DCD">
      <w:pPr>
        <w:jc w:val="center"/>
        <w:rPr>
          <w:rFonts w:eastAsia="Times New Roman"/>
        </w:rPr>
      </w:pPr>
      <w:r>
        <w:rPr>
          <w:rFonts w:eastAsia="Times New Roman"/>
          <w:noProof/>
          <w:lang w:eastAsia="tr-TR"/>
        </w:rPr>
        <w:drawing>
          <wp:inline distT="0" distB="0" distL="0" distR="0" wp14:anchorId="7861A0D5" wp14:editId="54640F40">
            <wp:extent cx="5057775" cy="3362325"/>
            <wp:effectExtent l="0" t="0" r="9525" b="952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31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FD21" w14:textId="77777777" w:rsidR="005E6DCD" w:rsidRPr="00462203" w:rsidRDefault="005E6DCD" w:rsidP="005E6DCD">
      <w:pPr>
        <w:pStyle w:val="ResimYazs"/>
        <w:rPr>
          <w:rFonts w:eastAsia="Times New Roman"/>
        </w:rPr>
      </w:pPr>
      <w:bookmarkStart w:id="39" w:name="_Ref402819214"/>
      <w:r>
        <w:t xml:space="preserve">Şekil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Şekil \* ARABIC \s 1 </w:instrText>
      </w:r>
      <w:r w:rsidR="001F512F">
        <w:fldChar w:fldCharType="separate"/>
      </w:r>
      <w:r w:rsidR="00174CBA">
        <w:rPr>
          <w:noProof/>
        </w:rPr>
        <w:t>37</w:t>
      </w:r>
      <w:r w:rsidR="001F512F">
        <w:rPr>
          <w:noProof/>
        </w:rPr>
        <w:fldChar w:fldCharType="end"/>
      </w:r>
      <w:bookmarkEnd w:id="39"/>
      <w:r>
        <w:t xml:space="preserve"> Hata ayıklama işlemleri - 15</w:t>
      </w:r>
    </w:p>
    <w:p w14:paraId="2843C790" w14:textId="77777777" w:rsidR="005E6DCD" w:rsidRPr="00F3016C" w:rsidRDefault="005E6DCD" w:rsidP="005E6DCD"/>
    <w:p w14:paraId="22CCBB96" w14:textId="77777777" w:rsidR="00AB03CC" w:rsidRDefault="00AB03CC" w:rsidP="007A6125"/>
    <w:p w14:paraId="2CE51FB7" w14:textId="77777777" w:rsidR="001D2294" w:rsidRDefault="001D2294" w:rsidP="001D2294">
      <w:pPr>
        <w:pStyle w:val="Balk2"/>
        <w:numPr>
          <w:ilvl w:val="1"/>
          <w:numId w:val="1"/>
        </w:numPr>
        <w:jc w:val="left"/>
      </w:pPr>
      <w:r>
        <w:t>Karakter Kaydırma Uygulaması</w:t>
      </w:r>
    </w:p>
    <w:p w14:paraId="6CFE87BE" w14:textId="77777777" w:rsidR="001D2294" w:rsidRDefault="001D2294" w:rsidP="001D2294">
      <w:pPr>
        <w:pStyle w:val="KOD"/>
      </w:pPr>
    </w:p>
    <w:p w14:paraId="7BAA832C" w14:textId="77777777" w:rsidR="001D2294" w:rsidRDefault="001D2294" w:rsidP="001D2294">
      <w:r>
        <w:lastRenderedPageBreak/>
        <w:t xml:space="preserve">Aşğaıda verilen </w:t>
      </w:r>
      <w:r w:rsidRPr="005C387A">
        <w:rPr>
          <w:rFonts w:ascii="Courier New" w:hAnsi="Courier New" w:cs="Courier New"/>
          <w:b/>
        </w:rPr>
        <w:t>karakter_</w:t>
      </w:r>
      <w:proofErr w:type="gramStart"/>
      <w:r w:rsidRPr="005C387A">
        <w:rPr>
          <w:rFonts w:ascii="Courier New" w:hAnsi="Courier New" w:cs="Courier New"/>
          <w:b/>
        </w:rPr>
        <w:t>kaydirma.vhd</w:t>
      </w:r>
      <w:proofErr w:type="gramEnd"/>
      <w:r>
        <w:t xml:space="preserve"> VHDL kod ile tanımlı 4 bitlik giriş portunun aldığı değerleri kullanıcının belirlediği zaman aralıklarında RAM’a yazlmkatadır ve RAM dataları sola kayma işlemi yapmaktadır. Bu şekilde displayler üzerinde kullanıcının belirlediği zaman </w:t>
      </w:r>
      <w:proofErr w:type="gramStart"/>
      <w:r>
        <w:t>aralığında</w:t>
      </w:r>
      <w:proofErr w:type="gramEnd"/>
      <w:r>
        <w:t xml:space="preserve"> 0-F aralığında tanımlı karakterlerin sola doğru kaydığu görülecektir.50-63. satırlarda tanımlı process işleminde kullanıcının belirlediği zaman diliminin dolması beklenmekte ve zaman dolması ile beraber 33-43. satırları arasında tanımlı fonsiyon çağırılarak RAM dataları sola kaydırılmakta ve en sağına giriş datası yazılmaktadır. 65-91. satırlar arasınd tanımlı process ile displaya yazılacak RAM verisi belirlenme işlemi yaılmaktadır. 93-106. Satırlarda tanımlı process ile display sürme işlemi yapılmaktadır. </w:t>
      </w:r>
    </w:p>
    <w:p w14:paraId="577738A0" w14:textId="77777777" w:rsidR="001D2294" w:rsidRPr="008C32FB" w:rsidRDefault="001D2294" w:rsidP="001D2294"/>
    <w:p w14:paraId="13C445E4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91F04">
        <w:rPr>
          <w:rFonts w:eastAsia="Times New Roman"/>
          <w:b/>
          <w:color w:val="800000"/>
        </w:rPr>
        <w:t>library</w:t>
      </w:r>
      <w:r w:rsidRPr="003B4C60">
        <w:rPr>
          <w:rFonts w:eastAsia="Times New Roman"/>
        </w:rPr>
        <w:t xml:space="preserve"> IEEE;</w:t>
      </w:r>
    </w:p>
    <w:p w14:paraId="6BBA07A7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91F04">
        <w:rPr>
          <w:rFonts w:eastAsia="Times New Roman"/>
          <w:b/>
          <w:color w:val="800000"/>
        </w:rPr>
        <w:t>use</w:t>
      </w:r>
      <w:r w:rsidRPr="003B4C60">
        <w:rPr>
          <w:rFonts w:eastAsia="Times New Roman"/>
        </w:rPr>
        <w:t xml:space="preserve"> </w:t>
      </w:r>
      <w:proofErr w:type="gramStart"/>
      <w:r w:rsidRPr="003B4C60">
        <w:rPr>
          <w:rFonts w:eastAsia="Times New Roman"/>
        </w:rPr>
        <w:t>IEEE.STD</w:t>
      </w:r>
      <w:proofErr w:type="gramEnd"/>
      <w:r w:rsidRPr="003B4C60">
        <w:rPr>
          <w:rFonts w:eastAsia="Times New Roman"/>
        </w:rPr>
        <w:t>_LOGIC_1164.ALL;</w:t>
      </w:r>
    </w:p>
    <w:p w14:paraId="5AC48AFA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91F04">
        <w:rPr>
          <w:rFonts w:eastAsia="Times New Roman"/>
          <w:b/>
          <w:color w:val="800000"/>
        </w:rPr>
        <w:t>use</w:t>
      </w:r>
      <w:r w:rsidRPr="003B4C60">
        <w:rPr>
          <w:rFonts w:eastAsia="Times New Roman"/>
        </w:rPr>
        <w:t xml:space="preserve"> </w:t>
      </w:r>
      <w:proofErr w:type="gramStart"/>
      <w:r w:rsidRPr="003B4C60">
        <w:rPr>
          <w:rFonts w:eastAsia="Times New Roman"/>
        </w:rPr>
        <w:t>IEEE.STD</w:t>
      </w:r>
      <w:proofErr w:type="gramEnd"/>
      <w:r w:rsidRPr="003B4C60">
        <w:rPr>
          <w:rFonts w:eastAsia="Times New Roman"/>
        </w:rPr>
        <w:t>_LOGIC_UNSIGNED.ALL;</w:t>
      </w:r>
    </w:p>
    <w:p w14:paraId="411475A8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48F289E5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BD4D28">
        <w:rPr>
          <w:rFonts w:eastAsia="Times New Roman"/>
          <w:b/>
          <w:color w:val="1F497D" w:themeColor="text2"/>
        </w:rPr>
        <w:t>entity</w:t>
      </w:r>
      <w:r w:rsidRPr="00BD4D28">
        <w:rPr>
          <w:rFonts w:eastAsia="Times New Roman"/>
          <w:color w:val="1F497D" w:themeColor="text2"/>
        </w:rPr>
        <w:t xml:space="preserve"> </w:t>
      </w:r>
      <w:r w:rsidRPr="003B4C60">
        <w:rPr>
          <w:rFonts w:eastAsia="Times New Roman"/>
        </w:rPr>
        <w:t xml:space="preserve">karakter_kaydirma </w:t>
      </w:r>
      <w:r w:rsidRPr="00BD4D28">
        <w:rPr>
          <w:rFonts w:eastAsia="Times New Roman"/>
          <w:b/>
          <w:color w:val="1F497D" w:themeColor="text2"/>
        </w:rPr>
        <w:t>is</w:t>
      </w:r>
    </w:p>
    <w:p w14:paraId="1BA0E432" w14:textId="2D0FC6AB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  <w:b/>
          <w:color w:val="1F497D" w:themeColor="text2"/>
        </w:rPr>
        <w:t xml:space="preserve">  </w:t>
      </w:r>
      <w:r w:rsidR="001D2294" w:rsidRPr="00BD4D28">
        <w:rPr>
          <w:rFonts w:eastAsia="Times New Roman"/>
          <w:b/>
          <w:color w:val="1F497D" w:themeColor="text2"/>
        </w:rPr>
        <w:t>Port</w:t>
      </w:r>
      <w:r w:rsidR="001D2294" w:rsidRPr="00BD4D28">
        <w:rPr>
          <w:rFonts w:eastAsia="Times New Roman"/>
          <w:color w:val="1F497D" w:themeColor="text2"/>
        </w:rPr>
        <w:t xml:space="preserve"> </w:t>
      </w:r>
      <w:proofErr w:type="gramStart"/>
      <w:r w:rsidR="001D2294" w:rsidRPr="003B4C60">
        <w:rPr>
          <w:rFonts w:eastAsia="Times New Roman"/>
        </w:rPr>
        <w:t>(</w:t>
      </w:r>
      <w:proofErr w:type="gramEnd"/>
      <w:r w:rsidR="001D2294" w:rsidRPr="003B4C60">
        <w:rPr>
          <w:rFonts w:eastAsia="Times New Roman"/>
        </w:rPr>
        <w:t xml:space="preserve"> </w:t>
      </w:r>
    </w:p>
    <w:p w14:paraId="065F0904" w14:textId="514556BA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in_</w:t>
      </w:r>
      <w:proofErr w:type="gramStart"/>
      <w:r w:rsidR="001D2294" w:rsidRPr="003B4C60">
        <w:rPr>
          <w:rFonts w:eastAsia="Times New Roman"/>
        </w:rPr>
        <w:t xml:space="preserve">clk : </w:t>
      </w:r>
      <w:r w:rsidR="001D2294" w:rsidRPr="00BD4D28">
        <w:rPr>
          <w:rFonts w:eastAsia="Times New Roman"/>
          <w:b/>
          <w:color w:val="1F497D" w:themeColor="text2"/>
        </w:rPr>
        <w:t>in</w:t>
      </w:r>
      <w:proofErr w:type="gramEnd"/>
      <w:r w:rsidR="001D2294" w:rsidRPr="00BD4D28">
        <w:rPr>
          <w:rFonts w:eastAsia="Times New Roman"/>
          <w:color w:val="1F497D" w:themeColor="text2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>std_logic</w:t>
      </w:r>
      <w:r w:rsidR="001D2294" w:rsidRPr="003B4C60">
        <w:rPr>
          <w:rFonts w:eastAsia="Times New Roman"/>
        </w:rPr>
        <w:t>;</w:t>
      </w:r>
    </w:p>
    <w:p w14:paraId="06E9906F" w14:textId="6C1CF7C8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in_</w:t>
      </w:r>
      <w:proofErr w:type="gramStart"/>
      <w:r w:rsidR="001D2294" w:rsidRPr="003B4C60">
        <w:rPr>
          <w:rFonts w:eastAsia="Times New Roman"/>
        </w:rPr>
        <w:t xml:space="preserve">rst : </w:t>
      </w:r>
      <w:r w:rsidR="001D2294" w:rsidRPr="00BD4D28">
        <w:rPr>
          <w:rFonts w:eastAsia="Times New Roman"/>
          <w:b/>
          <w:color w:val="1F497D" w:themeColor="text2"/>
        </w:rPr>
        <w:t>in</w:t>
      </w:r>
      <w:proofErr w:type="gramEnd"/>
      <w:r w:rsidR="001D2294" w:rsidRPr="00BD4D28">
        <w:rPr>
          <w:rFonts w:eastAsia="Times New Roman"/>
          <w:color w:val="1F497D" w:themeColor="text2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>std_logic</w:t>
      </w:r>
      <w:r w:rsidR="001D2294" w:rsidRPr="003B4C60">
        <w:rPr>
          <w:rFonts w:eastAsia="Times New Roman"/>
        </w:rPr>
        <w:t>;</w:t>
      </w:r>
    </w:p>
    <w:p w14:paraId="4956ABB8" w14:textId="2E5AA82C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in_giris_</w:t>
      </w:r>
      <w:proofErr w:type="gramStart"/>
      <w:r w:rsidR="001D2294" w:rsidRPr="003B4C60">
        <w:rPr>
          <w:rFonts w:eastAsia="Times New Roman"/>
        </w:rPr>
        <w:t xml:space="preserve">data : </w:t>
      </w:r>
      <w:r w:rsidR="001D2294" w:rsidRPr="00BD4D28">
        <w:rPr>
          <w:rFonts w:eastAsia="Times New Roman"/>
          <w:b/>
          <w:color w:val="1F497D" w:themeColor="text2"/>
        </w:rPr>
        <w:t>in</w:t>
      </w:r>
      <w:proofErr w:type="gramEnd"/>
      <w:r w:rsidR="001D2294" w:rsidRPr="00BD4D28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s</w:t>
      </w:r>
      <w:r w:rsidR="001D2294" w:rsidRPr="00752208">
        <w:rPr>
          <w:rFonts w:eastAsia="Times New Roman"/>
          <w:color w:val="4F81BD" w:themeColor="accent1"/>
        </w:rPr>
        <w:t>td_logic_vector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3</w:t>
      </w:r>
      <w:r w:rsidR="001D2294" w:rsidRPr="003B4C60">
        <w:rPr>
          <w:rFonts w:eastAsia="Times New Roman"/>
        </w:rPr>
        <w:t xml:space="preserve"> 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);</w:t>
      </w:r>
    </w:p>
    <w:p w14:paraId="1D0690EE" w14:textId="66F264D7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out_disp_</w:t>
      </w:r>
      <w:proofErr w:type="gramStart"/>
      <w:r w:rsidR="001D2294" w:rsidRPr="003B4C60">
        <w:rPr>
          <w:rFonts w:eastAsia="Times New Roman"/>
        </w:rPr>
        <w:t xml:space="preserve">sec : </w:t>
      </w:r>
      <w:r w:rsidR="001D2294" w:rsidRPr="00BD4D28">
        <w:rPr>
          <w:rFonts w:eastAsia="Times New Roman"/>
          <w:b/>
          <w:color w:val="1F497D" w:themeColor="text2"/>
        </w:rPr>
        <w:t>out</w:t>
      </w:r>
      <w:proofErr w:type="gramEnd"/>
      <w:r w:rsidR="001D2294" w:rsidRPr="00BD4D28">
        <w:rPr>
          <w:rFonts w:eastAsia="Times New Roman"/>
          <w:color w:val="1F497D" w:themeColor="text2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>std_logic_vector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);</w:t>
      </w:r>
    </w:p>
    <w:p w14:paraId="1FF2C132" w14:textId="7C138988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out_</w:t>
      </w:r>
      <w:proofErr w:type="gramStart"/>
      <w:r w:rsidR="001D2294" w:rsidRPr="003B4C60">
        <w:rPr>
          <w:rFonts w:eastAsia="Times New Roman"/>
        </w:rPr>
        <w:t xml:space="preserve">cikis : </w:t>
      </w:r>
      <w:r w:rsidR="001D2294" w:rsidRPr="00BD4D28">
        <w:rPr>
          <w:rFonts w:eastAsia="Times New Roman"/>
          <w:b/>
          <w:color w:val="1F497D" w:themeColor="text2"/>
        </w:rPr>
        <w:t>out</w:t>
      </w:r>
      <w:proofErr w:type="gramEnd"/>
      <w:r w:rsidR="001D2294" w:rsidRPr="00BD4D28">
        <w:rPr>
          <w:rFonts w:eastAsia="Times New Roman"/>
          <w:color w:val="1F497D" w:themeColor="text2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>std_logic_vector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 </w:t>
      </w:r>
      <w:r w:rsidR="001D2294" w:rsidRPr="00752208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 xml:space="preserve">)  </w:t>
      </w:r>
    </w:p>
    <w:p w14:paraId="3EEA609F" w14:textId="14902929" w:rsidR="001D2294" w:rsidRPr="003B4C60" w:rsidRDefault="00BD4D28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);</w:t>
      </w:r>
    </w:p>
    <w:p w14:paraId="40899C36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BD4D28">
        <w:rPr>
          <w:rFonts w:eastAsia="Times New Roman"/>
          <w:b/>
          <w:color w:val="1F497D" w:themeColor="text2"/>
        </w:rPr>
        <w:t>end</w:t>
      </w:r>
      <w:r w:rsidRPr="00BD4D28">
        <w:rPr>
          <w:rFonts w:eastAsia="Times New Roman"/>
          <w:color w:val="1F497D" w:themeColor="text2"/>
        </w:rPr>
        <w:t xml:space="preserve"> </w:t>
      </w:r>
      <w:r w:rsidRPr="003B4C60">
        <w:rPr>
          <w:rFonts w:eastAsia="Times New Roman"/>
        </w:rPr>
        <w:t>karakter_kaydirma;</w:t>
      </w:r>
    </w:p>
    <w:p w14:paraId="7A3AA565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36E81578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7F789F">
        <w:rPr>
          <w:rFonts w:eastAsia="Times New Roman"/>
          <w:b/>
          <w:color w:val="1F497D" w:themeColor="text2"/>
        </w:rPr>
        <w:t>architecture</w:t>
      </w:r>
      <w:r w:rsidRPr="007F789F">
        <w:rPr>
          <w:rFonts w:eastAsia="Times New Roman"/>
          <w:color w:val="1F497D" w:themeColor="text2"/>
        </w:rPr>
        <w:t xml:space="preserve"> </w:t>
      </w:r>
      <w:r w:rsidRPr="003B4C60">
        <w:rPr>
          <w:rFonts w:eastAsia="Times New Roman"/>
        </w:rPr>
        <w:t xml:space="preserve">Behavioral </w:t>
      </w:r>
      <w:r w:rsidRPr="007F789F">
        <w:rPr>
          <w:rFonts w:eastAsia="Times New Roman"/>
          <w:b/>
          <w:color w:val="1F497D" w:themeColor="text2"/>
        </w:rPr>
        <w:t>of</w:t>
      </w:r>
      <w:r w:rsidRPr="007F789F">
        <w:rPr>
          <w:rFonts w:eastAsia="Times New Roman"/>
          <w:color w:val="1F497D" w:themeColor="text2"/>
        </w:rPr>
        <w:t xml:space="preserve"> </w:t>
      </w:r>
      <w:r w:rsidRPr="003B4C60">
        <w:rPr>
          <w:rFonts w:eastAsia="Times New Roman"/>
        </w:rPr>
        <w:t xml:space="preserve">karakter_kaydirma </w:t>
      </w:r>
      <w:r w:rsidRPr="007F789F">
        <w:rPr>
          <w:rFonts w:eastAsia="Times New Roman"/>
          <w:b/>
          <w:color w:val="1F497D" w:themeColor="text2"/>
        </w:rPr>
        <w:t>is</w:t>
      </w:r>
    </w:p>
    <w:p w14:paraId="008C6727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255DEC61" w14:textId="4BFFCDAD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type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t_display_ekran </w:t>
      </w:r>
      <w:r w:rsidR="001D2294" w:rsidRPr="00CF0380">
        <w:rPr>
          <w:rFonts w:eastAsia="Times New Roman"/>
          <w:b/>
          <w:color w:val="1F497D" w:themeColor="text2"/>
        </w:rPr>
        <w:t>is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array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to </w:t>
      </w:r>
      <w:r w:rsidR="001D2294" w:rsidRPr="00752208">
        <w:rPr>
          <w:rFonts w:eastAsia="Times New Roman"/>
          <w:b/>
          <w:color w:val="F79646" w:themeColor="accent6"/>
        </w:rPr>
        <w:t>15</w:t>
      </w:r>
      <w:r w:rsidR="001D2294" w:rsidRPr="003B4C60">
        <w:rPr>
          <w:rFonts w:eastAsia="Times New Roman"/>
        </w:rPr>
        <w:t xml:space="preserve">) </w:t>
      </w:r>
      <w:r w:rsidR="001D2294" w:rsidRPr="00CF0380">
        <w:rPr>
          <w:rFonts w:eastAsia="Times New Roman"/>
          <w:b/>
          <w:color w:val="1F497D" w:themeColor="text2"/>
        </w:rPr>
        <w:t>of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>std_logic_vector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);</w:t>
      </w:r>
    </w:p>
    <w:p w14:paraId="1F421B56" w14:textId="2D004D4C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constant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DISP_</w:t>
      </w:r>
      <w:proofErr w:type="gramStart"/>
      <w:r w:rsidR="001D2294" w:rsidRPr="003B4C60">
        <w:rPr>
          <w:rFonts w:eastAsia="Times New Roman"/>
        </w:rPr>
        <w:t>EKRAN : t</w:t>
      </w:r>
      <w:proofErr w:type="gramEnd"/>
      <w:r w:rsidR="001D2294" w:rsidRPr="003B4C60">
        <w:rPr>
          <w:rFonts w:eastAsia="Times New Roman"/>
        </w:rPr>
        <w:t>_display_ekran := ("10000001", "11001111", "10010010",</w:t>
      </w:r>
    </w:p>
    <w:p w14:paraId="461F65E8" w14:textId="7FA22210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"</w:t>
      </w:r>
      <w:proofErr w:type="gramStart"/>
      <w:r w:rsidR="001D2294" w:rsidRPr="003B4C60">
        <w:rPr>
          <w:rFonts w:eastAsia="Times New Roman"/>
        </w:rPr>
        <w:t>10000110</w:t>
      </w:r>
      <w:proofErr w:type="gramEnd"/>
      <w:r w:rsidR="001D2294" w:rsidRPr="003B4C60">
        <w:rPr>
          <w:rFonts w:eastAsia="Times New Roman"/>
        </w:rPr>
        <w:t xml:space="preserve">", "11001100", "10100100", "10100000", "10001111", "10000000", </w:t>
      </w:r>
    </w:p>
    <w:p w14:paraId="3D954531" w14:textId="0A01CEA1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"</w:t>
      </w:r>
      <w:proofErr w:type="gramStart"/>
      <w:r w:rsidR="001D2294" w:rsidRPr="003B4C60">
        <w:rPr>
          <w:rFonts w:eastAsia="Times New Roman"/>
        </w:rPr>
        <w:t>10000100</w:t>
      </w:r>
      <w:proofErr w:type="gramEnd"/>
      <w:r w:rsidR="001D2294" w:rsidRPr="003B4C60">
        <w:rPr>
          <w:rFonts w:eastAsia="Times New Roman"/>
        </w:rPr>
        <w:t xml:space="preserve">", "10001000", "11100000", "10110001", "11000010", "10110000", </w:t>
      </w:r>
    </w:p>
    <w:p w14:paraId="228C4B1C" w14:textId="0260B20F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"</w:t>
      </w:r>
      <w:proofErr w:type="gramStart"/>
      <w:r w:rsidR="001D2294" w:rsidRPr="003B4C60">
        <w:rPr>
          <w:rFonts w:eastAsia="Times New Roman"/>
        </w:rPr>
        <w:t>10111000</w:t>
      </w:r>
      <w:proofErr w:type="gramEnd"/>
      <w:r w:rsidR="001D2294" w:rsidRPr="003B4C60">
        <w:rPr>
          <w:rFonts w:eastAsia="Times New Roman"/>
        </w:rPr>
        <w:t>");</w:t>
      </w:r>
    </w:p>
    <w:p w14:paraId="7B2A30A2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1C98B149" w14:textId="529BAC6F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type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t_RAM_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is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array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to 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) </w:t>
      </w:r>
      <w:r w:rsidR="001D2294" w:rsidRPr="00CF0380">
        <w:rPr>
          <w:rFonts w:eastAsia="Times New Roman"/>
          <w:b/>
          <w:color w:val="1F497D" w:themeColor="text2"/>
        </w:rPr>
        <w:t>of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>std_logic_vector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3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);</w:t>
      </w:r>
    </w:p>
    <w:p w14:paraId="28D60FDE" w14:textId="39330701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signal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r_RAM_</w:t>
      </w:r>
      <w:proofErr w:type="gramStart"/>
      <w:r w:rsidR="001D2294" w:rsidRPr="003B4C60">
        <w:rPr>
          <w:rFonts w:eastAsia="Times New Roman"/>
        </w:rPr>
        <w:t>data : t</w:t>
      </w:r>
      <w:proofErr w:type="gramEnd"/>
      <w:r w:rsidR="001D2294" w:rsidRPr="003B4C60">
        <w:rPr>
          <w:rFonts w:eastAsia="Times New Roman"/>
        </w:rPr>
        <w:t>_RAM_data := (</w:t>
      </w:r>
      <w:r w:rsidR="001D2294" w:rsidRPr="00CF0380">
        <w:rPr>
          <w:rFonts w:eastAsia="Times New Roman"/>
          <w:b/>
          <w:color w:val="1F497D" w:themeColor="text2"/>
        </w:rPr>
        <w:t>others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=&gt; (</w:t>
      </w:r>
      <w:r w:rsidR="001D2294" w:rsidRPr="00CF0380">
        <w:rPr>
          <w:rFonts w:eastAsia="Times New Roman"/>
          <w:b/>
          <w:color w:val="1F497D" w:themeColor="text2"/>
        </w:rPr>
        <w:t>others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=&gt; '0'));</w:t>
      </w:r>
    </w:p>
    <w:p w14:paraId="372B8307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1B4E730B" w14:textId="75A07253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constant</w:t>
      </w:r>
      <w:r w:rsidR="001D2294" w:rsidRPr="00CF0380">
        <w:rPr>
          <w:rFonts w:eastAsia="Times New Roman"/>
          <w:color w:val="1F497D" w:themeColor="text2"/>
        </w:rPr>
        <w:t xml:space="preserve"> </w:t>
      </w:r>
      <w:proofErr w:type="gramStart"/>
      <w:r w:rsidR="001D2294" w:rsidRPr="003B4C60">
        <w:rPr>
          <w:rFonts w:eastAsia="Times New Roman"/>
        </w:rPr>
        <w:t xml:space="preserve">BEKLEME : </w:t>
      </w:r>
      <w:r w:rsidR="001D2294" w:rsidRPr="00CF0380">
        <w:rPr>
          <w:rFonts w:eastAsia="Times New Roman"/>
          <w:color w:val="4F81BD" w:themeColor="accent1"/>
        </w:rPr>
        <w:t>integer</w:t>
      </w:r>
      <w:proofErr w:type="gramEnd"/>
      <w:r w:rsidR="001D2294" w:rsidRPr="00CF0380">
        <w:rPr>
          <w:rFonts w:eastAsia="Times New Roman"/>
          <w:color w:val="4F81BD" w:themeColor="accent1"/>
        </w:rPr>
        <w:t xml:space="preserve"> </w:t>
      </w:r>
      <w:r w:rsidR="001D2294" w:rsidRPr="003B4C60">
        <w:rPr>
          <w:rFonts w:eastAsia="Times New Roman"/>
        </w:rPr>
        <w:t>:= 3;</w:t>
      </w:r>
    </w:p>
    <w:p w14:paraId="2BA03C1F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3D2F43E8" w14:textId="274EC680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signal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r_disp_</w:t>
      </w:r>
      <w:proofErr w:type="gramStart"/>
      <w:r w:rsidR="001D2294" w:rsidRPr="003B4C60">
        <w:rPr>
          <w:rFonts w:eastAsia="Times New Roman"/>
        </w:rPr>
        <w:t xml:space="preserve">sec : </w:t>
      </w:r>
      <w:r w:rsidR="001D2294" w:rsidRPr="00CF0380">
        <w:rPr>
          <w:rFonts w:eastAsia="Times New Roman"/>
          <w:color w:val="4F81BD" w:themeColor="accent1"/>
        </w:rPr>
        <w:t>std</w:t>
      </w:r>
      <w:proofErr w:type="gramEnd"/>
      <w:r w:rsidR="001D2294" w:rsidRPr="00CF0380">
        <w:rPr>
          <w:rFonts w:eastAsia="Times New Roman"/>
          <w:color w:val="4F81BD" w:themeColor="accent1"/>
        </w:rPr>
        <w:t>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 := "11111110";</w:t>
      </w:r>
    </w:p>
    <w:p w14:paraId="594D0288" w14:textId="1421E928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signal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r_</w:t>
      </w:r>
      <w:proofErr w:type="gramStart"/>
      <w:r w:rsidR="001D2294" w:rsidRPr="003B4C60">
        <w:rPr>
          <w:rFonts w:eastAsia="Times New Roman"/>
        </w:rPr>
        <w:t xml:space="preserve">cikis : </w:t>
      </w:r>
      <w:r w:rsidR="001D2294" w:rsidRPr="00CF0380">
        <w:rPr>
          <w:rFonts w:eastAsia="Times New Roman"/>
          <w:color w:val="4F81BD" w:themeColor="accent1"/>
        </w:rPr>
        <w:t>std</w:t>
      </w:r>
      <w:proofErr w:type="gramEnd"/>
      <w:r w:rsidR="001D2294" w:rsidRPr="00CF0380">
        <w:rPr>
          <w:rFonts w:eastAsia="Times New Roman"/>
          <w:color w:val="4F81BD" w:themeColor="accent1"/>
        </w:rPr>
        <w:t>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7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>) := (</w:t>
      </w:r>
      <w:r w:rsidR="001D2294" w:rsidRPr="00CF0380">
        <w:rPr>
          <w:rFonts w:eastAsia="Times New Roman"/>
          <w:color w:val="4F81BD" w:themeColor="accent1"/>
        </w:rPr>
        <w:t xml:space="preserve">others </w:t>
      </w:r>
      <w:r w:rsidR="001D2294" w:rsidRPr="003B4C60">
        <w:rPr>
          <w:rFonts w:eastAsia="Times New Roman"/>
        </w:rPr>
        <w:t>=&gt; '0');</w:t>
      </w:r>
    </w:p>
    <w:p w14:paraId="7A6700C8" w14:textId="73FA5009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signal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r_sayac_</w:t>
      </w:r>
      <w:proofErr w:type="gramStart"/>
      <w:r w:rsidR="001D2294" w:rsidRPr="003B4C60">
        <w:rPr>
          <w:rFonts w:eastAsia="Times New Roman"/>
        </w:rPr>
        <w:t xml:space="preserve">clk : </w:t>
      </w:r>
      <w:r w:rsidR="001D2294" w:rsidRPr="00CF0380">
        <w:rPr>
          <w:rFonts w:eastAsia="Times New Roman"/>
          <w:color w:val="4F81BD" w:themeColor="accent1"/>
        </w:rPr>
        <w:t>integer</w:t>
      </w:r>
      <w:proofErr w:type="gramEnd"/>
      <w:r w:rsidR="001D2294" w:rsidRPr="00CF0380">
        <w:rPr>
          <w:rFonts w:eastAsia="Times New Roman"/>
          <w:color w:val="4F81BD" w:themeColor="accent1"/>
        </w:rPr>
        <w:t xml:space="preserve"> </w:t>
      </w:r>
      <w:r w:rsidR="001D2294" w:rsidRPr="003B4C60">
        <w:rPr>
          <w:rFonts w:eastAsia="Times New Roman"/>
        </w:rPr>
        <w:t>:= 0;</w:t>
      </w:r>
    </w:p>
    <w:p w14:paraId="5C95EFA4" w14:textId="64DD656C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signal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r_sayac_</w:t>
      </w:r>
      <w:proofErr w:type="gramStart"/>
      <w:r w:rsidR="001D2294" w:rsidRPr="003B4C60">
        <w:rPr>
          <w:rFonts w:eastAsia="Times New Roman"/>
        </w:rPr>
        <w:t xml:space="preserve">disp : </w:t>
      </w:r>
      <w:r w:rsidR="001D2294" w:rsidRPr="00CF0380">
        <w:rPr>
          <w:rFonts w:eastAsia="Times New Roman"/>
          <w:color w:val="4F81BD" w:themeColor="accent1"/>
        </w:rPr>
        <w:t>integer</w:t>
      </w:r>
      <w:proofErr w:type="gramEnd"/>
      <w:r w:rsidR="001D2294" w:rsidRPr="00CF0380">
        <w:rPr>
          <w:rFonts w:eastAsia="Times New Roman"/>
          <w:color w:val="4F81BD" w:themeColor="accent1"/>
        </w:rPr>
        <w:t xml:space="preserve"> </w:t>
      </w:r>
      <w:r w:rsidR="001D2294" w:rsidRPr="003B4C60">
        <w:rPr>
          <w:rFonts w:eastAsia="Times New Roman"/>
        </w:rPr>
        <w:t>:= 0;</w:t>
      </w:r>
    </w:p>
    <w:p w14:paraId="7F17517F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3C9E7D0F" w14:textId="1C88DFB1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function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f_kaydir(in_</w:t>
      </w:r>
      <w:proofErr w:type="gramStart"/>
      <w:r w:rsidR="001D2294" w:rsidRPr="003B4C60">
        <w:rPr>
          <w:rFonts w:eastAsia="Times New Roman"/>
        </w:rPr>
        <w:t xml:space="preserve">giris : </w:t>
      </w:r>
      <w:r w:rsidR="001D2294" w:rsidRPr="00CF0380">
        <w:rPr>
          <w:rFonts w:eastAsia="Times New Roman"/>
          <w:color w:val="4F81BD" w:themeColor="accent1"/>
        </w:rPr>
        <w:t>std</w:t>
      </w:r>
      <w:proofErr w:type="gramEnd"/>
      <w:r w:rsidR="001D2294" w:rsidRPr="00CF0380">
        <w:rPr>
          <w:rFonts w:eastAsia="Times New Roman"/>
          <w:color w:val="4F81BD" w:themeColor="accent1"/>
        </w:rPr>
        <w:t>_logic_vector</w:t>
      </w:r>
      <w:r w:rsidR="001D2294" w:rsidRPr="003B4C60">
        <w:rPr>
          <w:rFonts w:eastAsia="Times New Roman"/>
        </w:rPr>
        <w:t>(</w:t>
      </w:r>
      <w:r w:rsidR="001D2294" w:rsidRPr="00752208">
        <w:rPr>
          <w:rFonts w:eastAsia="Times New Roman"/>
          <w:b/>
          <w:color w:val="F79646" w:themeColor="accent6"/>
        </w:rPr>
        <w:t>3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 xml:space="preserve">); r_RAM_data : t_RAM_data )  </w:t>
      </w:r>
    </w:p>
    <w:p w14:paraId="27306F1C" w14:textId="49FA3BA7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return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t_RAM_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is</w:t>
      </w:r>
    </w:p>
    <w:p w14:paraId="082343AA" w14:textId="1FCF51E8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variable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v_RAM_</w:t>
      </w:r>
      <w:proofErr w:type="gramStart"/>
      <w:r w:rsidR="001D2294" w:rsidRPr="003B4C60">
        <w:rPr>
          <w:rFonts w:eastAsia="Times New Roman"/>
        </w:rPr>
        <w:t>data : t</w:t>
      </w:r>
      <w:proofErr w:type="gramEnd"/>
      <w:r w:rsidR="001D2294" w:rsidRPr="003B4C60">
        <w:rPr>
          <w:rFonts w:eastAsia="Times New Roman"/>
        </w:rPr>
        <w:t>_RAM_data;</w:t>
      </w:r>
    </w:p>
    <w:p w14:paraId="4BE796F7" w14:textId="6F85FBC2" w:rsidR="001D2294" w:rsidRPr="00CF038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begin</w:t>
      </w:r>
    </w:p>
    <w:p w14:paraId="0E976324" w14:textId="02183073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v_RAM_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 xml:space="preserve"> := r_RAM_data;</w:t>
      </w:r>
    </w:p>
    <w:p w14:paraId="60C314A6" w14:textId="75075FB3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for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n_i </w:t>
      </w:r>
      <w:r w:rsidR="001D2294" w:rsidRPr="00CF0380">
        <w:rPr>
          <w:rFonts w:eastAsia="Times New Roman"/>
          <w:b/>
          <w:color w:val="1F497D" w:themeColor="text2"/>
        </w:rPr>
        <w:t>in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752208">
        <w:rPr>
          <w:rFonts w:eastAsia="Times New Roman"/>
          <w:b/>
          <w:color w:val="F79646" w:themeColor="accent6"/>
        </w:rPr>
        <w:t xml:space="preserve">6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3B4C60">
        <w:rPr>
          <w:rFonts w:eastAsia="Times New Roman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loop</w:t>
      </w:r>
    </w:p>
    <w:p w14:paraId="36FC0377" w14:textId="36EF5183" w:rsidR="001D2294" w:rsidRPr="00D208FB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D208FB">
        <w:rPr>
          <w:rFonts w:eastAsia="Times New Roman"/>
        </w:rPr>
        <w:t>v_RAM_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(n_i + 1) := v_RAM_data(n_i);</w:t>
      </w:r>
    </w:p>
    <w:p w14:paraId="7D1DB9ED" w14:textId="1616E655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loop</w:t>
      </w:r>
      <w:r w:rsidR="001D2294" w:rsidRPr="003B4C60">
        <w:rPr>
          <w:rFonts w:eastAsia="Times New Roman"/>
        </w:rPr>
        <w:t>;</w:t>
      </w:r>
    </w:p>
    <w:p w14:paraId="7872C729" w14:textId="078F1942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3B4C60">
        <w:rPr>
          <w:rFonts w:eastAsia="Times New Roman"/>
        </w:rPr>
        <w:t>v_RAM_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>(0) := in_giris;</w:t>
      </w:r>
    </w:p>
    <w:p w14:paraId="664F58B8" w14:textId="17C8AC4E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return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>v_RAM_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 xml:space="preserve">; </w:t>
      </w:r>
    </w:p>
    <w:p w14:paraId="0D0B692F" w14:textId="0886F013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f_kaydir; </w:t>
      </w:r>
    </w:p>
    <w:p w14:paraId="09CED77D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5F2D9EB7" w14:textId="77777777" w:rsidR="001D2294" w:rsidRPr="00CF038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 w:rsidRPr="00CF0380">
        <w:rPr>
          <w:rFonts w:eastAsia="Times New Roman"/>
          <w:b/>
          <w:color w:val="1F497D" w:themeColor="text2"/>
        </w:rPr>
        <w:t>begin</w:t>
      </w:r>
    </w:p>
    <w:p w14:paraId="742EB72E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3F3664B6" w14:textId="3BB4C42C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out_disp_sec &lt;= r_disp_sec;</w:t>
      </w:r>
    </w:p>
    <w:p w14:paraId="24C25D7B" w14:textId="20D69976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3B4C60">
        <w:rPr>
          <w:rFonts w:eastAsia="Times New Roman"/>
        </w:rPr>
        <w:t>out_cikis &lt;= r_cikis;</w:t>
      </w:r>
    </w:p>
    <w:p w14:paraId="4F88F679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5464620A" w14:textId="63CA16A9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process</w:t>
      </w:r>
      <w:r w:rsidR="001D2294" w:rsidRPr="003B4C60">
        <w:rPr>
          <w:rFonts w:eastAsia="Times New Roman"/>
        </w:rPr>
        <w:t>(in_clk, in_rst, in_giris_</w:t>
      </w:r>
      <w:proofErr w:type="gramStart"/>
      <w:r w:rsidR="001D2294" w:rsidRPr="003B4C60">
        <w:rPr>
          <w:rFonts w:eastAsia="Times New Roman"/>
        </w:rPr>
        <w:t>data</w:t>
      </w:r>
      <w:proofErr w:type="gramEnd"/>
      <w:r w:rsidR="001D2294" w:rsidRPr="003B4C60">
        <w:rPr>
          <w:rFonts w:eastAsia="Times New Roman"/>
        </w:rPr>
        <w:t>)</w:t>
      </w:r>
    </w:p>
    <w:p w14:paraId="2A11EA8F" w14:textId="5AD44695" w:rsidR="001D2294" w:rsidRPr="00CF038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begin</w:t>
      </w:r>
    </w:p>
    <w:p w14:paraId="0C602A06" w14:textId="1CA49F44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in_rst = '1'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6038D2E3" w14:textId="727EC513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D208FB">
        <w:rPr>
          <w:rFonts w:eastAsia="Times New Roman"/>
        </w:rPr>
        <w:t>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 xml:space="preserve"> &lt;= (</w:t>
      </w:r>
      <w:r w:rsidR="001D2294" w:rsidRPr="00CF0380">
        <w:rPr>
          <w:rFonts w:eastAsia="Times New Roman"/>
          <w:b/>
          <w:color w:val="1F497D" w:themeColor="text2"/>
        </w:rPr>
        <w:t>others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=&gt; (</w:t>
      </w:r>
      <w:r w:rsidR="001D2294" w:rsidRPr="00CF0380">
        <w:rPr>
          <w:rFonts w:eastAsia="Times New Roman"/>
          <w:b/>
          <w:color w:val="1F497D" w:themeColor="text2"/>
        </w:rPr>
        <w:t>others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=&gt; '0'));</w:t>
      </w:r>
    </w:p>
    <w:p w14:paraId="7EFF3CD5" w14:textId="045B4DC9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_sayac_clk &lt;= 0;</w:t>
      </w:r>
    </w:p>
    <w:p w14:paraId="20CDA693" w14:textId="3DC3D071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elsif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>rising_edge</w:t>
      </w:r>
      <w:r w:rsidR="001D2294" w:rsidRPr="00D208FB">
        <w:rPr>
          <w:rFonts w:eastAsia="Times New Roman"/>
        </w:rPr>
        <w:t xml:space="preserve">(in_clk)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0C7C1E29" w14:textId="1C205047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 xml:space="preserve">r_sayac_clk = BEKLEME * </w:t>
      </w:r>
      <w:proofErr w:type="gramStart"/>
      <w:r w:rsidR="001D2294" w:rsidRPr="00D208FB">
        <w:rPr>
          <w:rFonts w:eastAsia="Times New Roman"/>
        </w:rPr>
        <w:t>100000000</w:t>
      </w:r>
      <w:proofErr w:type="gramEnd"/>
      <w:r w:rsidR="001D2294" w:rsidRPr="00D208FB">
        <w:rPr>
          <w:rFonts w:eastAsia="Times New Roman"/>
        </w:rPr>
        <w:t xml:space="preserve"> - 1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109DCCAF" w14:textId="1EB46360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_sayac_clk &lt;= 0;</w:t>
      </w:r>
    </w:p>
    <w:p w14:paraId="10C21B7C" w14:textId="09551A78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D208FB">
        <w:rPr>
          <w:rFonts w:eastAsia="Times New Roman"/>
        </w:rPr>
        <w:t>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 xml:space="preserve"> &lt;= f_kaydir(in_giris_data, r_RAM_data);</w:t>
      </w:r>
    </w:p>
    <w:p w14:paraId="01A52996" w14:textId="20E510BD" w:rsidR="001D2294" w:rsidRPr="00CF038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    </w:t>
      </w:r>
      <w:proofErr w:type="gramStart"/>
      <w:r w:rsidR="001D2294" w:rsidRPr="00CF0380">
        <w:rPr>
          <w:rFonts w:eastAsia="Times New Roman"/>
          <w:b/>
          <w:color w:val="1F497D" w:themeColor="text2"/>
        </w:rPr>
        <w:t>else</w:t>
      </w:r>
      <w:proofErr w:type="gramEnd"/>
    </w:p>
    <w:p w14:paraId="3839022F" w14:textId="0EBFDD68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 xml:space="preserve">_sayac_clk &lt;= r_sayac_clk + 1; </w:t>
      </w:r>
    </w:p>
    <w:p w14:paraId="7E15A2BB" w14:textId="719DA1D7" w:rsidR="001D2294" w:rsidRPr="00D208FB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D208FB">
        <w:rPr>
          <w:rFonts w:eastAsia="Times New Roman"/>
        </w:rPr>
        <w:t>;</w:t>
      </w:r>
    </w:p>
    <w:p w14:paraId="1F10ED8D" w14:textId="4756A4C0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3B4C60">
        <w:rPr>
          <w:rFonts w:eastAsia="Times New Roman"/>
        </w:rPr>
        <w:t>;</w:t>
      </w:r>
    </w:p>
    <w:p w14:paraId="6775F963" w14:textId="61FB261A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process</w:t>
      </w:r>
      <w:r w:rsidR="001D2294" w:rsidRPr="003B4C60">
        <w:rPr>
          <w:rFonts w:eastAsia="Times New Roman"/>
        </w:rPr>
        <w:t>;</w:t>
      </w:r>
    </w:p>
    <w:p w14:paraId="33ED2987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2C5EDC5D" w14:textId="7AF190CD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process</w:t>
      </w:r>
      <w:r w:rsidR="001D2294" w:rsidRPr="003B4C60">
        <w:rPr>
          <w:rFonts w:eastAsia="Times New Roman"/>
        </w:rPr>
        <w:t>(in_clk, in_rst, r_disp_sec)</w:t>
      </w:r>
    </w:p>
    <w:p w14:paraId="4E3897BA" w14:textId="204D151E" w:rsidR="001D2294" w:rsidRPr="00CF038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begin</w:t>
      </w:r>
    </w:p>
    <w:p w14:paraId="6C21A065" w14:textId="482FD120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in_rst = '1'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61133D1F" w14:textId="6D769F6D" w:rsidR="001D2294" w:rsidRPr="00D208FB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_cikis &lt;= "00000000";</w:t>
      </w:r>
    </w:p>
    <w:p w14:paraId="3A1CC6F9" w14:textId="7ACEFA87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elsif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>rising_edge</w:t>
      </w:r>
      <w:r w:rsidR="001D2294" w:rsidRPr="003B4C60">
        <w:rPr>
          <w:rFonts w:eastAsia="Times New Roman"/>
        </w:rPr>
        <w:t xml:space="preserve">(in_clk)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7D0A09D5" w14:textId="716DF677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CF0380">
        <w:rPr>
          <w:rFonts w:eastAsia="Times New Roman"/>
          <w:b/>
          <w:color w:val="1F497D" w:themeColor="text2"/>
        </w:rPr>
        <w:t>case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 xml:space="preserve">r_disp_sec </w:t>
      </w:r>
      <w:r w:rsidR="001D2294" w:rsidRPr="00CF0380">
        <w:rPr>
          <w:rFonts w:eastAsia="Times New Roman"/>
          <w:b/>
          <w:color w:val="1F497D" w:themeColor="text2"/>
        </w:rPr>
        <w:t>is</w:t>
      </w:r>
    </w:p>
    <w:p w14:paraId="0528263F" w14:textId="229522F3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11111110</w:t>
      </w:r>
      <w:proofErr w:type="gramEnd"/>
      <w:r w:rsidR="001D2294" w:rsidRPr="00D208FB">
        <w:rPr>
          <w:rFonts w:eastAsia="Times New Roman"/>
        </w:rPr>
        <w:t>" =&gt;</w:t>
      </w:r>
    </w:p>
    <w:p w14:paraId="704FE7B8" w14:textId="4E6A9786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(0)));</w:t>
      </w:r>
    </w:p>
    <w:p w14:paraId="44797DD2" w14:textId="17EA56E2" w:rsidR="001D2294" w:rsidRPr="007F789F" w:rsidRDefault="007F789F" w:rsidP="007F789F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7F789F">
        <w:rPr>
          <w:rFonts w:eastAsia="Times New Roman"/>
        </w:rPr>
        <w:t>"</w:t>
      </w:r>
      <w:proofErr w:type="gramStart"/>
      <w:r w:rsidR="001D2294" w:rsidRPr="007F789F">
        <w:rPr>
          <w:rFonts w:eastAsia="Times New Roman"/>
        </w:rPr>
        <w:t>11111101</w:t>
      </w:r>
      <w:proofErr w:type="gramEnd"/>
      <w:r w:rsidR="001D2294" w:rsidRPr="007F789F">
        <w:rPr>
          <w:rFonts w:eastAsia="Times New Roman"/>
        </w:rPr>
        <w:t>" =&gt;</w:t>
      </w:r>
    </w:p>
    <w:p w14:paraId="03DCC46C" w14:textId="1413CB16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(1)));</w:t>
      </w:r>
    </w:p>
    <w:p w14:paraId="476822A0" w14:textId="5662BA32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11111011</w:t>
      </w:r>
      <w:proofErr w:type="gramEnd"/>
      <w:r w:rsidR="001D2294" w:rsidRPr="00D208FB">
        <w:rPr>
          <w:rFonts w:eastAsia="Times New Roman"/>
        </w:rPr>
        <w:t>" =&gt;</w:t>
      </w:r>
    </w:p>
    <w:p w14:paraId="0105213B" w14:textId="248DFAA4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(2)));</w:t>
      </w:r>
    </w:p>
    <w:p w14:paraId="3CD88463" w14:textId="75D51D52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11110111</w:t>
      </w:r>
      <w:proofErr w:type="gramEnd"/>
      <w:r w:rsidR="001D2294" w:rsidRPr="00D208FB">
        <w:rPr>
          <w:rFonts w:eastAsia="Times New Roman"/>
        </w:rPr>
        <w:t>" =&gt;</w:t>
      </w:r>
    </w:p>
    <w:p w14:paraId="595BAD65" w14:textId="0BD2D864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(3)));</w:t>
      </w:r>
    </w:p>
    <w:p w14:paraId="2D17E26B" w14:textId="32C422B6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11101111</w:t>
      </w:r>
      <w:proofErr w:type="gramEnd"/>
      <w:r w:rsidR="001D2294" w:rsidRPr="00D208FB">
        <w:rPr>
          <w:rFonts w:eastAsia="Times New Roman"/>
        </w:rPr>
        <w:t>" =&gt;</w:t>
      </w:r>
    </w:p>
    <w:p w14:paraId="0855FDD6" w14:textId="2974644E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(4)));</w:t>
      </w:r>
    </w:p>
    <w:p w14:paraId="65F7C1D9" w14:textId="7138C30C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11011111</w:t>
      </w:r>
      <w:proofErr w:type="gramEnd"/>
      <w:r w:rsidR="001D2294" w:rsidRPr="00D208FB">
        <w:rPr>
          <w:rFonts w:eastAsia="Times New Roman"/>
        </w:rPr>
        <w:t>" =&gt;</w:t>
      </w:r>
    </w:p>
    <w:p w14:paraId="6CD48A21" w14:textId="299FA4D6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(5)));</w:t>
      </w:r>
    </w:p>
    <w:p w14:paraId="30C40E33" w14:textId="6C837AC9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10111111</w:t>
      </w:r>
      <w:proofErr w:type="gramEnd"/>
      <w:r w:rsidR="001D2294" w:rsidRPr="00D208FB">
        <w:rPr>
          <w:rFonts w:eastAsia="Times New Roman"/>
        </w:rPr>
        <w:t>" =&gt;</w:t>
      </w:r>
    </w:p>
    <w:p w14:paraId="6C6177E4" w14:textId="0B0A5115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>(6)));</w:t>
      </w:r>
    </w:p>
    <w:p w14:paraId="72415CF6" w14:textId="25D54103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"</w:t>
      </w:r>
      <w:proofErr w:type="gramStart"/>
      <w:r w:rsidR="001D2294" w:rsidRPr="00D208FB">
        <w:rPr>
          <w:rFonts w:eastAsia="Times New Roman"/>
        </w:rPr>
        <w:t>01111111</w:t>
      </w:r>
      <w:proofErr w:type="gramEnd"/>
      <w:r w:rsidR="001D2294" w:rsidRPr="00D208FB">
        <w:rPr>
          <w:rFonts w:eastAsia="Times New Roman"/>
        </w:rPr>
        <w:t xml:space="preserve">" =&gt; </w:t>
      </w:r>
    </w:p>
    <w:p w14:paraId="50984260" w14:textId="012BD447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="001D2294" w:rsidRPr="00D208FB">
        <w:rPr>
          <w:rFonts w:eastAsia="Times New Roman"/>
        </w:rPr>
        <w:t>r_cikis &lt;= DISP_EKRAN(</w:t>
      </w:r>
      <w:r w:rsidR="001D2294" w:rsidRPr="00CF0380">
        <w:rPr>
          <w:rFonts w:eastAsia="Times New Roman"/>
          <w:color w:val="4F81BD" w:themeColor="accent1"/>
        </w:rPr>
        <w:t>conv_integer</w:t>
      </w:r>
      <w:r w:rsidR="001D2294" w:rsidRPr="00D208FB">
        <w:rPr>
          <w:rFonts w:eastAsia="Times New Roman"/>
        </w:rPr>
        <w:t>(r_RAM_</w:t>
      </w:r>
      <w:proofErr w:type="gramStart"/>
      <w:r w:rsidR="001D2294" w:rsidRPr="00D208FB">
        <w:rPr>
          <w:rFonts w:eastAsia="Times New Roman"/>
        </w:rPr>
        <w:t>data</w:t>
      </w:r>
      <w:proofErr w:type="gramEnd"/>
      <w:r w:rsidR="001D2294" w:rsidRPr="00D208FB">
        <w:rPr>
          <w:rFonts w:eastAsia="Times New Roman"/>
        </w:rPr>
        <w:t xml:space="preserve">(7)));                </w:t>
      </w:r>
    </w:p>
    <w:p w14:paraId="7C374433" w14:textId="5E186457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  </w:t>
      </w:r>
      <w:r w:rsidR="001D2294" w:rsidRPr="00CF0380">
        <w:rPr>
          <w:rFonts w:eastAsia="Times New Roman"/>
          <w:b/>
          <w:color w:val="1F497D" w:themeColor="text2"/>
        </w:rPr>
        <w:t>when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others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>=&gt;</w:t>
      </w:r>
    </w:p>
    <w:p w14:paraId="6F4044DF" w14:textId="68CE3E26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 xml:space="preserve">_cikis &lt;= "00000000";                                                            </w:t>
      </w:r>
    </w:p>
    <w:p w14:paraId="0F9F1208" w14:textId="4B33268C" w:rsidR="001D2294" w:rsidRPr="00D208FB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case</w:t>
      </w:r>
      <w:r w:rsidR="001D2294" w:rsidRPr="00D208FB">
        <w:rPr>
          <w:rFonts w:eastAsia="Times New Roman"/>
        </w:rPr>
        <w:t>;</w:t>
      </w:r>
    </w:p>
    <w:p w14:paraId="6483697D" w14:textId="045AB489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3B4C60">
        <w:rPr>
          <w:rFonts w:eastAsia="Times New Roman"/>
        </w:rPr>
        <w:t>;</w:t>
      </w:r>
    </w:p>
    <w:p w14:paraId="2072BD2C" w14:textId="26CC9FEC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end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b/>
          <w:color w:val="1F497D" w:themeColor="text2"/>
        </w:rPr>
        <w:t>process</w:t>
      </w:r>
      <w:r w:rsidR="001D2294" w:rsidRPr="003B4C60">
        <w:rPr>
          <w:rFonts w:eastAsia="Times New Roman"/>
        </w:rPr>
        <w:t>;</w:t>
      </w:r>
    </w:p>
    <w:p w14:paraId="6CD015E0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</w:p>
    <w:p w14:paraId="05E42ADD" w14:textId="131FE466" w:rsidR="001D2294" w:rsidRPr="003B4C6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process</w:t>
      </w:r>
      <w:r w:rsidR="001D2294" w:rsidRPr="003B4C60">
        <w:rPr>
          <w:rFonts w:eastAsia="Times New Roman"/>
        </w:rPr>
        <w:t>(in_clk, in_rst)</w:t>
      </w:r>
    </w:p>
    <w:p w14:paraId="1D4D16C3" w14:textId="4989D15B" w:rsidR="001D2294" w:rsidRPr="00CF0380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="001D2294" w:rsidRPr="00CF0380">
        <w:rPr>
          <w:rFonts w:eastAsia="Times New Roman"/>
          <w:b/>
          <w:color w:val="1F497D" w:themeColor="text2"/>
        </w:rPr>
        <w:t>begin</w:t>
      </w:r>
    </w:p>
    <w:p w14:paraId="316EEC57" w14:textId="4C7C3C74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3B4C60">
        <w:rPr>
          <w:rFonts w:eastAsia="Times New Roman"/>
        </w:rPr>
        <w:t xml:space="preserve">in_rst = '1'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076D939C" w14:textId="5528007C" w:rsidR="001D2294" w:rsidRDefault="007F789F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_disp_sec &lt;= "11111110";</w:t>
      </w:r>
    </w:p>
    <w:p w14:paraId="11C47E86" w14:textId="5443274D" w:rsidR="001D2294" w:rsidRPr="00D208FB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_sayac_disp &lt;= 0;</w:t>
      </w:r>
    </w:p>
    <w:p w14:paraId="3A368CA8" w14:textId="2F478E97" w:rsidR="001D2294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="001D2294" w:rsidRPr="00CF0380">
        <w:rPr>
          <w:rFonts w:eastAsia="Times New Roman"/>
          <w:b/>
          <w:color w:val="1F497D" w:themeColor="text2"/>
        </w:rPr>
        <w:t>elsif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>rising_edge</w:t>
      </w:r>
      <w:r w:rsidR="001D2294" w:rsidRPr="003B4C60">
        <w:rPr>
          <w:rFonts w:eastAsia="Times New Roman"/>
        </w:rPr>
        <w:t xml:space="preserve">(in_clk)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59BEE8CA" w14:textId="6735F39F" w:rsidR="001D2294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="001D2294" w:rsidRPr="00CF0380">
        <w:rPr>
          <w:rFonts w:eastAsia="Times New Roman"/>
          <w:b/>
          <w:color w:val="1F497D" w:themeColor="text2"/>
        </w:rPr>
        <w:t>if</w:t>
      </w:r>
      <w:r w:rsidR="001D2294" w:rsidRPr="00CF0380">
        <w:rPr>
          <w:rFonts w:eastAsia="Times New Roman"/>
          <w:color w:val="1F497D" w:themeColor="text2"/>
        </w:rPr>
        <w:t xml:space="preserve"> </w:t>
      </w:r>
      <w:r w:rsidR="001D2294" w:rsidRPr="00D208FB">
        <w:rPr>
          <w:rFonts w:eastAsia="Times New Roman"/>
        </w:rPr>
        <w:t xml:space="preserve">r_sayac_disp = 10000 </w:t>
      </w:r>
      <w:r w:rsidR="001D2294" w:rsidRPr="00CF0380">
        <w:rPr>
          <w:rFonts w:eastAsia="Times New Roman"/>
          <w:b/>
          <w:color w:val="1F497D" w:themeColor="text2"/>
        </w:rPr>
        <w:t>then</w:t>
      </w:r>
    </w:p>
    <w:p w14:paraId="0BF56C78" w14:textId="1BD00084" w:rsidR="001D2294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_sayac_disp &lt;= 0;</w:t>
      </w:r>
    </w:p>
    <w:p w14:paraId="614EFE53" w14:textId="15B0950F" w:rsidR="001D2294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_disp_sec &lt;= r_disp_sec(</w:t>
      </w:r>
      <w:r w:rsidR="001D2294" w:rsidRPr="00752208">
        <w:rPr>
          <w:rFonts w:eastAsia="Times New Roman"/>
          <w:b/>
          <w:color w:val="F79646" w:themeColor="accent6"/>
        </w:rPr>
        <w:t>6</w:t>
      </w:r>
      <w:r w:rsidR="001D2294" w:rsidRPr="00D208FB">
        <w:rPr>
          <w:rFonts w:eastAsia="Times New Roman"/>
        </w:rPr>
        <w:t xml:space="preserve"> </w:t>
      </w:r>
      <w:r w:rsidR="001D2294" w:rsidRPr="00CF0380">
        <w:rPr>
          <w:rFonts w:eastAsia="Times New Roman"/>
          <w:color w:val="4F81BD" w:themeColor="accent1"/>
        </w:rPr>
        <w:t xml:space="preserve">downto </w:t>
      </w:r>
      <w:r w:rsidR="001D2294" w:rsidRPr="00752208">
        <w:rPr>
          <w:rFonts w:eastAsia="Times New Roman"/>
          <w:b/>
          <w:color w:val="F79646" w:themeColor="accent6"/>
        </w:rPr>
        <w:t>0</w:t>
      </w:r>
      <w:r w:rsidR="001D2294" w:rsidRPr="00D208FB">
        <w:rPr>
          <w:rFonts w:eastAsia="Times New Roman"/>
        </w:rPr>
        <w:t>) &amp; r_disp_sec(7);</w:t>
      </w:r>
    </w:p>
    <w:p w14:paraId="2E7FA1FA" w14:textId="77777777" w:rsidR="001D2294" w:rsidRPr="00CF038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  <w:b/>
        </w:rPr>
      </w:pPr>
      <w:proofErr w:type="gramStart"/>
      <w:r w:rsidRPr="00CF0380">
        <w:rPr>
          <w:rFonts w:eastAsia="Times New Roman"/>
          <w:b/>
          <w:color w:val="1F497D" w:themeColor="text2"/>
        </w:rPr>
        <w:t>else</w:t>
      </w:r>
      <w:proofErr w:type="gramEnd"/>
    </w:p>
    <w:p w14:paraId="7175B5E8" w14:textId="32531068" w:rsidR="001D2294" w:rsidRDefault="00A607EA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proofErr w:type="gramStart"/>
      <w:r w:rsidR="001D2294" w:rsidRPr="00D208FB">
        <w:rPr>
          <w:rFonts w:eastAsia="Times New Roman"/>
        </w:rPr>
        <w:t>r</w:t>
      </w:r>
      <w:proofErr w:type="gramEnd"/>
      <w:r w:rsidR="001D2294" w:rsidRPr="00D208FB">
        <w:rPr>
          <w:rFonts w:eastAsia="Times New Roman"/>
        </w:rPr>
        <w:t>_sayac_disp &lt;= r_sayac_disp + 1;</w:t>
      </w:r>
    </w:p>
    <w:p w14:paraId="4BD06710" w14:textId="77777777" w:rsidR="001D2294" w:rsidRPr="00D208FB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F0380">
        <w:rPr>
          <w:rFonts w:eastAsia="Times New Roman"/>
          <w:b/>
          <w:color w:val="1F497D" w:themeColor="text2"/>
        </w:rPr>
        <w:t>end</w:t>
      </w:r>
      <w:r w:rsidRPr="00CF0380">
        <w:rPr>
          <w:rFonts w:eastAsia="Times New Roman"/>
          <w:color w:val="1F497D" w:themeColor="text2"/>
        </w:rPr>
        <w:t xml:space="preserve"> </w:t>
      </w:r>
      <w:r w:rsidRPr="00CF0380">
        <w:rPr>
          <w:rFonts w:eastAsia="Times New Roman"/>
          <w:b/>
          <w:color w:val="1F497D" w:themeColor="text2"/>
        </w:rPr>
        <w:t>if</w:t>
      </w:r>
      <w:r w:rsidRPr="00D208FB">
        <w:rPr>
          <w:rFonts w:eastAsia="Times New Roman"/>
        </w:rPr>
        <w:t>;</w:t>
      </w:r>
    </w:p>
    <w:p w14:paraId="150EAC4E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F0380">
        <w:rPr>
          <w:rFonts w:eastAsia="Times New Roman"/>
          <w:b/>
          <w:color w:val="1F497D" w:themeColor="text2"/>
        </w:rPr>
        <w:t>end</w:t>
      </w:r>
      <w:r w:rsidRPr="00CF0380">
        <w:rPr>
          <w:rFonts w:eastAsia="Times New Roman"/>
          <w:color w:val="1F497D" w:themeColor="text2"/>
        </w:rPr>
        <w:t xml:space="preserve"> </w:t>
      </w:r>
      <w:r w:rsidRPr="00CF0380">
        <w:rPr>
          <w:rFonts w:eastAsia="Times New Roman"/>
          <w:b/>
          <w:color w:val="1F497D" w:themeColor="text2"/>
        </w:rPr>
        <w:t>if</w:t>
      </w:r>
      <w:r w:rsidRPr="003B4C60">
        <w:rPr>
          <w:rFonts w:eastAsia="Times New Roman"/>
        </w:rPr>
        <w:t>;</w:t>
      </w:r>
    </w:p>
    <w:p w14:paraId="6EF4D77E" w14:textId="77777777" w:rsidR="001D2294" w:rsidRPr="003B4C60" w:rsidRDefault="001D2294" w:rsidP="001D2294">
      <w:pPr>
        <w:pStyle w:val="KOD"/>
        <w:numPr>
          <w:ilvl w:val="0"/>
          <w:numId w:val="47"/>
        </w:numPr>
        <w:spacing w:after="60"/>
        <w:ind w:left="680" w:hanging="340"/>
        <w:rPr>
          <w:rFonts w:eastAsia="Times New Roman"/>
        </w:rPr>
      </w:pPr>
      <w:r w:rsidRPr="00CF0380">
        <w:rPr>
          <w:rFonts w:eastAsia="Times New Roman"/>
          <w:b/>
          <w:color w:val="1F497D" w:themeColor="text2"/>
        </w:rPr>
        <w:t>end</w:t>
      </w:r>
      <w:r w:rsidRPr="00CF0380">
        <w:rPr>
          <w:rFonts w:eastAsia="Times New Roman"/>
          <w:color w:val="1F497D" w:themeColor="text2"/>
        </w:rPr>
        <w:t xml:space="preserve"> </w:t>
      </w:r>
      <w:r w:rsidRPr="00CF0380">
        <w:rPr>
          <w:rFonts w:eastAsia="Times New Roman"/>
          <w:b/>
          <w:color w:val="1F497D" w:themeColor="text2"/>
        </w:rPr>
        <w:t>process</w:t>
      </w:r>
      <w:r w:rsidRPr="003B4C60">
        <w:rPr>
          <w:rFonts w:eastAsia="Times New Roman"/>
        </w:rPr>
        <w:t xml:space="preserve">;     </w:t>
      </w:r>
    </w:p>
    <w:p w14:paraId="41FBEE97" w14:textId="77777777" w:rsidR="001D2294" w:rsidRPr="00D208FB" w:rsidRDefault="001D2294" w:rsidP="001D2294">
      <w:pPr>
        <w:pStyle w:val="KOD"/>
        <w:numPr>
          <w:ilvl w:val="0"/>
          <w:numId w:val="47"/>
        </w:numPr>
        <w:spacing w:after="60"/>
        <w:ind w:left="680" w:hanging="340"/>
      </w:pPr>
    </w:p>
    <w:p w14:paraId="78FCED65" w14:textId="77777777" w:rsidR="001D2294" w:rsidRDefault="001D2294" w:rsidP="001D2294">
      <w:pPr>
        <w:pStyle w:val="KOD"/>
        <w:numPr>
          <w:ilvl w:val="0"/>
          <w:numId w:val="47"/>
        </w:numPr>
        <w:spacing w:after="60"/>
        <w:ind w:left="680" w:hanging="340"/>
      </w:pPr>
      <w:r w:rsidRPr="00CF0380">
        <w:rPr>
          <w:rFonts w:eastAsia="Times New Roman"/>
          <w:b/>
          <w:color w:val="1F497D" w:themeColor="text2"/>
        </w:rPr>
        <w:t>end</w:t>
      </w:r>
      <w:r w:rsidRPr="00CF0380">
        <w:rPr>
          <w:rFonts w:eastAsia="Times New Roman"/>
          <w:color w:val="1F497D" w:themeColor="text2"/>
        </w:rPr>
        <w:t xml:space="preserve"> </w:t>
      </w:r>
      <w:r w:rsidRPr="003B4C60">
        <w:rPr>
          <w:rFonts w:eastAsia="Times New Roman"/>
        </w:rPr>
        <w:t>Behavioral;</w:t>
      </w:r>
    </w:p>
    <w:p w14:paraId="1A2C3407" w14:textId="77777777" w:rsidR="001D2294" w:rsidRDefault="001D2294" w:rsidP="001D22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</w:pPr>
    </w:p>
    <w:p w14:paraId="2CD4BF98" w14:textId="77777777" w:rsidR="001D2294" w:rsidRDefault="001D2294" w:rsidP="001D22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/>
        </w:rPr>
      </w:pPr>
      <w:r w:rsidRPr="007B15EA">
        <w:rPr>
          <w:rFonts w:ascii="Courier New" w:hAnsi="Courier New" w:cs="Courier New"/>
          <w:b/>
        </w:rPr>
        <w:t>display</w:t>
      </w:r>
      <w:r>
        <w:t xml:space="preserve"> </w:t>
      </w:r>
      <w:proofErr w:type="gramStart"/>
      <w:r>
        <w:t>modülünün</w:t>
      </w:r>
      <w:proofErr w:type="gramEnd"/>
      <w:r>
        <w:t xml:space="preserve"> </w:t>
      </w:r>
      <w:r>
        <w:rPr>
          <w:rFonts w:eastAsia="Times New Roman"/>
        </w:rPr>
        <w:t xml:space="preserve">modülünün Nexys 4 kartında çalışabilmesi için gerekli port konumları ve port standarları  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_Ref402627871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Tablo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</w:t>
      </w:r>
      <w:r>
        <w:rPr>
          <w:rFonts w:eastAsia="Times New Roman"/>
        </w:rPr>
        <w:fldChar w:fldCharType="end"/>
      </w:r>
      <w:r>
        <w:rPr>
          <w:rFonts w:eastAsia="Times New Roman"/>
        </w:rPr>
        <w:t xml:space="preserve">’de verilmiştir.  </w:t>
      </w:r>
    </w:p>
    <w:p w14:paraId="78C6F5E5" w14:textId="77777777" w:rsidR="001D2294" w:rsidRDefault="001D2294" w:rsidP="001D22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/>
        </w:rPr>
      </w:pPr>
    </w:p>
    <w:p w14:paraId="03D43D91" w14:textId="77777777" w:rsidR="001D2294" w:rsidRDefault="001D2294" w:rsidP="001D22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004AA265" w14:textId="77777777" w:rsidR="001D2294" w:rsidRDefault="001D2294" w:rsidP="001D2294">
      <w:pPr>
        <w:pStyle w:val="ResimYazs"/>
        <w:rPr>
          <w:rFonts w:ascii="Courier New" w:eastAsia="Times New Roman" w:hAnsi="Courier New" w:cs="Courier New"/>
          <w:color w:val="000020"/>
          <w:szCs w:val="20"/>
        </w:rPr>
      </w:pPr>
      <w:r>
        <w:t xml:space="preserve">Tablo </w:t>
      </w:r>
      <w:r w:rsidR="001F512F">
        <w:fldChar w:fldCharType="begin"/>
      </w:r>
      <w:r w:rsidR="001F512F">
        <w:instrText xml:space="preserve"> STYLEREF 1 \s </w:instrText>
      </w:r>
      <w:r w:rsidR="001F512F">
        <w:fldChar w:fldCharType="separate"/>
      </w:r>
      <w:r w:rsidR="00174CBA">
        <w:rPr>
          <w:noProof/>
        </w:rPr>
        <w:t>10</w:t>
      </w:r>
      <w:r w:rsidR="001F512F">
        <w:rPr>
          <w:noProof/>
        </w:rPr>
        <w:fldChar w:fldCharType="end"/>
      </w:r>
      <w:r>
        <w:noBreakHyphen/>
      </w:r>
      <w:r w:rsidR="001F512F">
        <w:fldChar w:fldCharType="begin"/>
      </w:r>
      <w:r w:rsidR="001F512F">
        <w:instrText xml:space="preserve"> SEQ Tablo \* ARABIC \s 1 </w:instrText>
      </w:r>
      <w:r w:rsidR="001F512F">
        <w:fldChar w:fldCharType="separate"/>
      </w:r>
      <w:r w:rsidR="00174CBA">
        <w:rPr>
          <w:noProof/>
        </w:rPr>
        <w:t>4</w:t>
      </w:r>
      <w:r w:rsidR="001F512F">
        <w:rPr>
          <w:noProof/>
        </w:rPr>
        <w:fldChar w:fldCharType="end"/>
      </w:r>
      <w:r>
        <w:t xml:space="preserve"> Display </w:t>
      </w:r>
      <w:proofErr w:type="gramStart"/>
      <w:r>
        <w:t>modülünün</w:t>
      </w:r>
      <w:proofErr w:type="gramEnd"/>
      <w:r>
        <w:t xml:space="preserve"> Nexys 4 kartında bağlantıları</w:t>
      </w:r>
    </w:p>
    <w:tbl>
      <w:tblPr>
        <w:tblStyle w:val="KlavuzTablo2-Vurgu61"/>
        <w:tblW w:w="0" w:type="auto"/>
        <w:jc w:val="center"/>
        <w:tblLook w:val="04A0" w:firstRow="1" w:lastRow="0" w:firstColumn="1" w:lastColumn="0" w:noHBand="0" w:noVBand="1"/>
      </w:tblPr>
      <w:tblGrid>
        <w:gridCol w:w="2137"/>
        <w:gridCol w:w="1960"/>
        <w:gridCol w:w="1812"/>
      </w:tblGrid>
      <w:tr w:rsidR="001D2294" w14:paraId="64D07F0E" w14:textId="77777777" w:rsidTr="007F78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A44B171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Port</w:t>
            </w:r>
          </w:p>
        </w:tc>
        <w:tc>
          <w:tcPr>
            <w:tcW w:w="1960" w:type="dxa"/>
          </w:tcPr>
          <w:p w14:paraId="48581118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Konum</w:t>
            </w:r>
          </w:p>
        </w:tc>
        <w:tc>
          <w:tcPr>
            <w:tcW w:w="1812" w:type="dxa"/>
          </w:tcPr>
          <w:p w14:paraId="7594B429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I/O Standart</w:t>
            </w:r>
          </w:p>
        </w:tc>
      </w:tr>
      <w:tr w:rsidR="001D2294" w14:paraId="6878DFDD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DA72729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_clk</w:t>
            </w:r>
          </w:p>
        </w:tc>
        <w:tc>
          <w:tcPr>
            <w:tcW w:w="1960" w:type="dxa"/>
          </w:tcPr>
          <w:p w14:paraId="00961907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E3</w:t>
            </w:r>
          </w:p>
        </w:tc>
        <w:tc>
          <w:tcPr>
            <w:tcW w:w="1812" w:type="dxa"/>
          </w:tcPr>
          <w:p w14:paraId="194ADFD0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563D3B0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0311A90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in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_rst</w:t>
            </w:r>
          </w:p>
        </w:tc>
        <w:tc>
          <w:tcPr>
            <w:tcW w:w="1960" w:type="dxa"/>
          </w:tcPr>
          <w:p w14:paraId="76D4A614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V10</w:t>
            </w:r>
          </w:p>
        </w:tc>
        <w:tc>
          <w:tcPr>
            <w:tcW w:w="1812" w:type="dxa"/>
          </w:tcPr>
          <w:p w14:paraId="56F44E11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04FD165A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11BD0E4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</w:t>
            </w: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data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1CD8D59E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U9</w:t>
            </w:r>
          </w:p>
        </w:tc>
        <w:tc>
          <w:tcPr>
            <w:tcW w:w="1812" w:type="dxa"/>
          </w:tcPr>
          <w:p w14:paraId="4587C77E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4AA36B3C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C4F2B8C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</w:t>
            </w: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data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04468430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U8</w:t>
            </w:r>
          </w:p>
        </w:tc>
        <w:tc>
          <w:tcPr>
            <w:tcW w:w="1812" w:type="dxa"/>
          </w:tcPr>
          <w:p w14:paraId="2049CF5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22F0299D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A55AC98" w14:textId="77777777" w:rsidR="001D2294" w:rsidRPr="00897B7F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</w:t>
            </w: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data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43CB2E37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R7</w:t>
            </w:r>
          </w:p>
        </w:tc>
        <w:tc>
          <w:tcPr>
            <w:tcW w:w="1812" w:type="dxa"/>
          </w:tcPr>
          <w:p w14:paraId="64B8DC81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89FF214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2794353" w14:textId="77777777" w:rsidR="001D2294" w:rsidRPr="00897B7F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897B7F">
              <w:rPr>
                <w:rFonts w:ascii="Courier New" w:eastAsia="Times New Roman" w:hAnsi="Courier New" w:cs="Courier New"/>
                <w:color w:val="000020"/>
                <w:szCs w:val="20"/>
              </w:rPr>
              <w:t>in_giris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_</w:t>
            </w:r>
            <w:proofErr w:type="gramStart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data</w:t>
            </w:r>
            <w:proofErr w:type="gramEnd"/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3118B872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R6</w:t>
            </w:r>
          </w:p>
        </w:tc>
        <w:tc>
          <w:tcPr>
            <w:tcW w:w="1812" w:type="dxa"/>
          </w:tcPr>
          <w:p w14:paraId="1C68B978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0A47B49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B16E007" w14:textId="77777777" w:rsidR="001D2294" w:rsidRPr="00897B7F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279D42A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N6</w:t>
            </w:r>
          </w:p>
        </w:tc>
        <w:tc>
          <w:tcPr>
            <w:tcW w:w="1812" w:type="dxa"/>
          </w:tcPr>
          <w:p w14:paraId="571235BD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4ECAB3BF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11A8160" w14:textId="77777777" w:rsidR="001D2294" w:rsidRPr="00897B7F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20E22268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M6</w:t>
            </w:r>
          </w:p>
        </w:tc>
        <w:tc>
          <w:tcPr>
            <w:tcW w:w="1812" w:type="dxa"/>
          </w:tcPr>
          <w:p w14:paraId="1E4EC43A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54AC8FF0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515E7596" w14:textId="77777777" w:rsidR="001D2294" w:rsidRPr="00897B7F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2FD1D51C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M3</w:t>
            </w:r>
          </w:p>
        </w:tc>
        <w:tc>
          <w:tcPr>
            <w:tcW w:w="1812" w:type="dxa"/>
          </w:tcPr>
          <w:p w14:paraId="1FE94FF1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490AD15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B1ADDA6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50B625FC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N5</w:t>
            </w:r>
          </w:p>
        </w:tc>
        <w:tc>
          <w:tcPr>
            <w:tcW w:w="1812" w:type="dxa"/>
          </w:tcPr>
          <w:p w14:paraId="76DC17F9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13F358DA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6D4CE1C2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(4)</w:t>
            </w:r>
          </w:p>
        </w:tc>
        <w:tc>
          <w:tcPr>
            <w:tcW w:w="1960" w:type="dxa"/>
          </w:tcPr>
          <w:p w14:paraId="397DB54E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N2</w:t>
            </w:r>
          </w:p>
        </w:tc>
        <w:tc>
          <w:tcPr>
            <w:tcW w:w="1812" w:type="dxa"/>
          </w:tcPr>
          <w:p w14:paraId="26A1457B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1B1DBCC7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9A45C83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(5)</w:t>
            </w:r>
          </w:p>
        </w:tc>
        <w:tc>
          <w:tcPr>
            <w:tcW w:w="1960" w:type="dxa"/>
          </w:tcPr>
          <w:p w14:paraId="317E0C12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N4</w:t>
            </w:r>
          </w:p>
        </w:tc>
        <w:tc>
          <w:tcPr>
            <w:tcW w:w="1812" w:type="dxa"/>
          </w:tcPr>
          <w:p w14:paraId="4BA1D964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4BF10D84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5EDFE3E6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(6)</w:t>
            </w:r>
          </w:p>
        </w:tc>
        <w:tc>
          <w:tcPr>
            <w:tcW w:w="1960" w:type="dxa"/>
          </w:tcPr>
          <w:p w14:paraId="4E36E4F1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L1</w:t>
            </w:r>
          </w:p>
        </w:tc>
        <w:tc>
          <w:tcPr>
            <w:tcW w:w="1812" w:type="dxa"/>
          </w:tcPr>
          <w:p w14:paraId="2AF9CB17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1859A4F6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9A06AD3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out_disp_sec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(7)</w:t>
            </w:r>
          </w:p>
        </w:tc>
        <w:tc>
          <w:tcPr>
            <w:tcW w:w="1960" w:type="dxa"/>
          </w:tcPr>
          <w:p w14:paraId="1A2F13BF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M1</w:t>
            </w:r>
          </w:p>
        </w:tc>
        <w:tc>
          <w:tcPr>
            <w:tcW w:w="1812" w:type="dxa"/>
          </w:tcPr>
          <w:p w14:paraId="1B1539DD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7B6D2AD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21A2465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(0)</w:t>
            </w:r>
          </w:p>
        </w:tc>
        <w:tc>
          <w:tcPr>
            <w:tcW w:w="1960" w:type="dxa"/>
          </w:tcPr>
          <w:p w14:paraId="7FF304EA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L6</w:t>
            </w:r>
          </w:p>
        </w:tc>
        <w:tc>
          <w:tcPr>
            <w:tcW w:w="1812" w:type="dxa"/>
          </w:tcPr>
          <w:p w14:paraId="29107720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C4378BC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3BBD1EB3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(1)</w:t>
            </w:r>
          </w:p>
        </w:tc>
        <w:tc>
          <w:tcPr>
            <w:tcW w:w="1960" w:type="dxa"/>
          </w:tcPr>
          <w:p w14:paraId="614F899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M2</w:t>
            </w:r>
          </w:p>
        </w:tc>
        <w:tc>
          <w:tcPr>
            <w:tcW w:w="1812" w:type="dxa"/>
          </w:tcPr>
          <w:p w14:paraId="435DB05B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6B35ACEC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437BB0CB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(2)</w:t>
            </w:r>
          </w:p>
        </w:tc>
        <w:tc>
          <w:tcPr>
            <w:tcW w:w="1960" w:type="dxa"/>
          </w:tcPr>
          <w:p w14:paraId="7B3A362E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K3</w:t>
            </w:r>
          </w:p>
        </w:tc>
        <w:tc>
          <w:tcPr>
            <w:tcW w:w="1812" w:type="dxa"/>
          </w:tcPr>
          <w:p w14:paraId="033D8C22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71993A30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0537B8E6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(3)</w:t>
            </w:r>
          </w:p>
        </w:tc>
        <w:tc>
          <w:tcPr>
            <w:tcW w:w="1960" w:type="dxa"/>
          </w:tcPr>
          <w:p w14:paraId="45BD0DF8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L4</w:t>
            </w:r>
          </w:p>
        </w:tc>
        <w:tc>
          <w:tcPr>
            <w:tcW w:w="1812" w:type="dxa"/>
          </w:tcPr>
          <w:p w14:paraId="00CDC8B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09181DBE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1E5A485D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(4)</w:t>
            </w:r>
          </w:p>
        </w:tc>
        <w:tc>
          <w:tcPr>
            <w:tcW w:w="1960" w:type="dxa"/>
          </w:tcPr>
          <w:p w14:paraId="0896DFA5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L5</w:t>
            </w:r>
          </w:p>
        </w:tc>
        <w:tc>
          <w:tcPr>
            <w:tcW w:w="1812" w:type="dxa"/>
          </w:tcPr>
          <w:p w14:paraId="1F0E77D6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4B915BAC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7D39C30F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(5)</w:t>
            </w:r>
          </w:p>
        </w:tc>
        <w:tc>
          <w:tcPr>
            <w:tcW w:w="1960" w:type="dxa"/>
          </w:tcPr>
          <w:p w14:paraId="2BFD09C4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N1</w:t>
            </w:r>
          </w:p>
        </w:tc>
        <w:tc>
          <w:tcPr>
            <w:tcW w:w="1812" w:type="dxa"/>
          </w:tcPr>
          <w:p w14:paraId="256C6CA9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092A16E6" w14:textId="77777777" w:rsidTr="007F78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276ABE1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(6)</w:t>
            </w:r>
          </w:p>
        </w:tc>
        <w:tc>
          <w:tcPr>
            <w:tcW w:w="1960" w:type="dxa"/>
          </w:tcPr>
          <w:p w14:paraId="3DAC9AC6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L3</w:t>
            </w:r>
          </w:p>
        </w:tc>
        <w:tc>
          <w:tcPr>
            <w:tcW w:w="1812" w:type="dxa"/>
          </w:tcPr>
          <w:p w14:paraId="21BA7513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  <w:tr w:rsidR="001D2294" w14:paraId="457619C0" w14:textId="77777777" w:rsidTr="007F789F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14:paraId="2EBD237D" w14:textId="77777777" w:rsidR="001D2294" w:rsidRPr="007A3B6B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 w:rsidRPr="007A3B6B">
              <w:rPr>
                <w:rFonts w:ascii="Courier New" w:eastAsia="Times New Roman" w:hAnsi="Courier New" w:cs="Courier New"/>
                <w:color w:val="000020"/>
                <w:szCs w:val="20"/>
              </w:rPr>
              <w:t>out_cikis</w:t>
            </w: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(7)</w:t>
            </w:r>
          </w:p>
        </w:tc>
        <w:tc>
          <w:tcPr>
            <w:tcW w:w="1960" w:type="dxa"/>
          </w:tcPr>
          <w:p w14:paraId="29073326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M4</w:t>
            </w:r>
          </w:p>
        </w:tc>
        <w:tc>
          <w:tcPr>
            <w:tcW w:w="1812" w:type="dxa"/>
          </w:tcPr>
          <w:p w14:paraId="14421040" w14:textId="77777777" w:rsidR="001D2294" w:rsidRDefault="001D2294" w:rsidP="007F7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0000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20"/>
                <w:szCs w:val="20"/>
              </w:rPr>
              <w:t>LVCMOS33</w:t>
            </w:r>
          </w:p>
        </w:tc>
      </w:tr>
    </w:tbl>
    <w:p w14:paraId="68981186" w14:textId="77777777" w:rsidR="001D2294" w:rsidRDefault="001D2294" w:rsidP="007B15EA"/>
    <w:p w14:paraId="23A5E1D6" w14:textId="77777777" w:rsidR="00EB2C24" w:rsidRDefault="00EB2C24" w:rsidP="00EB2C24">
      <w:pPr>
        <w:pStyle w:val="Balk2"/>
        <w:numPr>
          <w:ilvl w:val="1"/>
          <w:numId w:val="1"/>
        </w:numPr>
        <w:jc w:val="left"/>
      </w:pPr>
      <w:bookmarkStart w:id="40" w:name="_Toc394327688"/>
      <w:r w:rsidRPr="008154BC">
        <w:lastRenderedPageBreak/>
        <w:t xml:space="preserve">UART Protokolü Kullanarak </w:t>
      </w:r>
      <w:r>
        <w:t>Data</w:t>
      </w:r>
      <w:r w:rsidRPr="008154BC">
        <w:t xml:space="preserve"> Kontrolü</w:t>
      </w:r>
      <w:bookmarkEnd w:id="40"/>
    </w:p>
    <w:p w14:paraId="2DD586B7" w14:textId="77777777" w:rsidR="00EB2C24" w:rsidRPr="008C32FB" w:rsidRDefault="00EB2C24" w:rsidP="00EB2C24">
      <w:pPr>
        <w:rPr>
          <w:rFonts w:cstheme="minorHAnsi"/>
        </w:rPr>
      </w:pPr>
    </w:p>
    <w:p w14:paraId="739DE841" w14:textId="77777777" w:rsidR="00EB2C24" w:rsidRDefault="00EB2C24" w:rsidP="00EB2C24">
      <w:pPr>
        <w:rPr>
          <w:rFonts w:eastAsia="Times New Roman" w:cstheme="minorHAnsi"/>
          <w:szCs w:val="18"/>
        </w:rPr>
      </w:pPr>
      <w:r w:rsidRPr="008C32FB">
        <w:rPr>
          <w:rFonts w:eastAsia="Times New Roman" w:cstheme="minorHAnsi"/>
          <w:szCs w:val="18"/>
        </w:rPr>
        <w:t>UART</w:t>
      </w:r>
      <w:r>
        <w:rPr>
          <w:rFonts w:eastAsia="Times New Roman" w:cstheme="minorHAnsi"/>
          <w:szCs w:val="18"/>
        </w:rPr>
        <w:t xml:space="preserve"> (</w:t>
      </w:r>
      <w:r w:rsidRPr="002254B5">
        <w:rPr>
          <w:rFonts w:eastAsia="Times New Roman" w:cstheme="minorHAnsi"/>
          <w:szCs w:val="18"/>
        </w:rPr>
        <w:t>Universal asynchronous receiver/transmitter</w:t>
      </w:r>
      <w:r>
        <w:rPr>
          <w:rFonts w:eastAsia="Times New Roman" w:cstheme="minorHAnsi"/>
          <w:szCs w:val="18"/>
        </w:rPr>
        <w:t xml:space="preserve"> – Evrensel eşzamanlı olmaya alıcı/verici) paralel ve seri formlar arasında </w:t>
      </w:r>
      <w:proofErr w:type="gramStart"/>
      <w:r>
        <w:rPr>
          <w:rFonts w:eastAsia="Times New Roman" w:cstheme="minorHAnsi"/>
          <w:szCs w:val="18"/>
        </w:rPr>
        <w:t>data</w:t>
      </w:r>
      <w:proofErr w:type="gramEnd"/>
      <w:r>
        <w:rPr>
          <w:rFonts w:eastAsia="Times New Roman" w:cstheme="minorHAnsi"/>
          <w:szCs w:val="18"/>
        </w:rPr>
        <w:t xml:space="preserve"> çevrim işlemi yapan bilgisayar donanım parçasından biridir. </w:t>
      </w:r>
      <w:r w:rsidRPr="002A658D">
        <w:rPr>
          <w:rFonts w:eastAsia="Times New Roman" w:cstheme="minorHAnsi"/>
          <w:szCs w:val="18"/>
        </w:rPr>
        <w:t xml:space="preserve">UART'lar </w:t>
      </w:r>
      <w:r>
        <w:rPr>
          <w:rFonts w:eastAsia="Times New Roman" w:cstheme="minorHAnsi"/>
          <w:szCs w:val="18"/>
        </w:rPr>
        <w:t xml:space="preserve">RS-232, RS-485 gibi </w:t>
      </w:r>
      <w:r w:rsidRPr="002A658D">
        <w:rPr>
          <w:rFonts w:eastAsia="Times New Roman" w:cstheme="minorHAnsi"/>
          <w:szCs w:val="18"/>
        </w:rPr>
        <w:t>yaygın iletişim standartları ile birlikte kullanılır</w:t>
      </w:r>
      <w:r>
        <w:rPr>
          <w:rFonts w:eastAsia="Times New Roman" w:cstheme="minorHAnsi"/>
          <w:szCs w:val="18"/>
        </w:rPr>
        <w:t>.</w:t>
      </w:r>
    </w:p>
    <w:p w14:paraId="0BE3F449" w14:textId="77777777" w:rsidR="00EB2C24" w:rsidRDefault="00EB2C24" w:rsidP="00EB2C24">
      <w:pPr>
        <w:rPr>
          <w:rFonts w:eastAsia="Times New Roman" w:cstheme="minorHAnsi"/>
          <w:szCs w:val="18"/>
        </w:rPr>
      </w:pPr>
      <w:r>
        <w:rPr>
          <w:rFonts w:eastAsia="Times New Roman" w:cstheme="minorHAnsi"/>
          <w:szCs w:val="18"/>
        </w:rPr>
        <w:t xml:space="preserve">Aşağıda VHDL dilinde UART modülü ile </w:t>
      </w:r>
      <w:proofErr w:type="gramStart"/>
      <w:r>
        <w:rPr>
          <w:rFonts w:eastAsia="Times New Roman" w:cstheme="minorHAnsi"/>
          <w:szCs w:val="18"/>
        </w:rPr>
        <w:t>data</w:t>
      </w:r>
      <w:proofErr w:type="gramEnd"/>
      <w:r>
        <w:rPr>
          <w:rFonts w:eastAsia="Times New Roman" w:cstheme="minorHAnsi"/>
          <w:szCs w:val="18"/>
        </w:rPr>
        <w:t xml:space="preserve"> alma ve gönderme işlemlerinin gerçekleştirildiği örnekler verilmiştir.  </w:t>
      </w:r>
    </w:p>
    <w:p w14:paraId="431F52EF" w14:textId="77777777" w:rsidR="00EB2C24" w:rsidRDefault="00EB2C24" w:rsidP="00EB2C24">
      <w:pPr>
        <w:rPr>
          <w:rFonts w:eastAsia="Times New Roman" w:cstheme="minorHAnsi"/>
          <w:szCs w:val="18"/>
        </w:rPr>
      </w:pPr>
    </w:p>
    <w:p w14:paraId="23BD806E" w14:textId="77777777" w:rsidR="00EB2C24" w:rsidRPr="00DC2157" w:rsidRDefault="00EB2C24" w:rsidP="00EB2C24">
      <w:pPr>
        <w:spacing w:before="60" w:after="180" w:line="269" w:lineRule="atLeast"/>
      </w:pPr>
      <w:r w:rsidRPr="00473395">
        <w:rPr>
          <w:rFonts w:ascii="Courier New" w:eastAsia="Times New Roman" w:hAnsi="Courier New" w:cs="Courier New"/>
          <w:b/>
          <w:color w:val="504E53"/>
          <w:szCs w:val="18"/>
        </w:rPr>
        <w:t xml:space="preserve">Örnek </w:t>
      </w:r>
      <w:r>
        <w:rPr>
          <w:rFonts w:ascii="Courier New" w:eastAsia="Times New Roman" w:hAnsi="Courier New" w:cs="Courier New"/>
          <w:b/>
          <w:color w:val="504E53"/>
          <w:szCs w:val="18"/>
        </w:rPr>
        <w:t>10.1.1</w:t>
      </w:r>
      <w:r>
        <w:rPr>
          <w:rFonts w:ascii="Courier New" w:eastAsia="Times New Roman" w:hAnsi="Courier New" w:cs="Courier New"/>
          <w:color w:val="504E53"/>
          <w:szCs w:val="18"/>
        </w:rPr>
        <w:t xml:space="preserve">: </w:t>
      </w:r>
      <w:r>
        <w:t xml:space="preserve">Aşağıda UART protokoklü kullanarak  </w:t>
      </w:r>
      <w:r w:rsidRPr="00F5093A">
        <w:t xml:space="preserve"> </w:t>
      </w:r>
      <w:r>
        <w:t xml:space="preserve">data gönderim işlemninin yapıldığı </w:t>
      </w:r>
      <w:r>
        <w:rPr>
          <w:rFonts w:ascii="Courier New" w:hAnsi="Courier New" w:cs="Courier New"/>
          <w:b/>
        </w:rPr>
        <w:t>UART_</w:t>
      </w:r>
      <w:proofErr w:type="gramStart"/>
      <w:r>
        <w:rPr>
          <w:rFonts w:ascii="Courier New" w:hAnsi="Courier New" w:cs="Courier New"/>
          <w:b/>
        </w:rPr>
        <w:t>tx</w:t>
      </w:r>
      <w:r w:rsidRPr="00D2354D">
        <w:rPr>
          <w:rFonts w:ascii="Courier New" w:hAnsi="Courier New" w:cs="Courier New"/>
          <w:b/>
        </w:rPr>
        <w:t>.vhd</w:t>
      </w:r>
      <w:proofErr w:type="gramEnd"/>
      <w:r w:rsidRPr="00D2354D">
        <w:rPr>
          <w:rFonts w:ascii="Courier New" w:hAnsi="Courier New" w:cs="Courier New"/>
          <w:b/>
        </w:rPr>
        <w:t xml:space="preserve"> </w:t>
      </w:r>
      <w:r w:rsidRPr="00F5093A">
        <w:t xml:space="preserve">VHDL kodu erilmiştir. </w:t>
      </w:r>
      <w:r>
        <w:rPr>
          <w:rFonts w:ascii="Courier New" w:hAnsi="Courier New" w:cs="Courier New"/>
          <w:b/>
        </w:rPr>
        <w:t>UART_tx</w:t>
      </w:r>
      <w:r w:rsidRPr="00F5093A">
        <w:t xml:space="preserve"> varlığımıza ilişkin generic bildirimleri </w:t>
      </w:r>
      <w:r>
        <w:t>7</w:t>
      </w:r>
      <w:r w:rsidRPr="00F5093A">
        <w:t>-1</w:t>
      </w:r>
      <w:r>
        <w:t>0</w:t>
      </w:r>
      <w:r w:rsidRPr="00F5093A">
        <w:t xml:space="preserve">. </w:t>
      </w:r>
      <w:r>
        <w:t>s</w:t>
      </w:r>
      <w:r w:rsidRPr="00F5093A">
        <w:t>atırlarda</w:t>
      </w:r>
      <w:r>
        <w:t xml:space="preserve"> yapılmıştır. generic bildirimi içerisinde yapılan değerler kullanılarak 23. satırda her bir bit değeri için gerekli saat darbesi sayısı hesaplanmaktadır. Port bildirim işlemleri </w:t>
      </w:r>
      <w:r w:rsidRPr="00F5093A">
        <w:t>1</w:t>
      </w:r>
      <w:r>
        <w:t>1</w:t>
      </w:r>
      <w:r w:rsidRPr="00F5093A">
        <w:t>-</w:t>
      </w:r>
      <w:r>
        <w:t>18</w:t>
      </w:r>
      <w:r w:rsidRPr="00F5093A">
        <w:t xml:space="preserve"> satırları arasında yapılmaktıdır. </w:t>
      </w:r>
      <w:r w:rsidRPr="00E93E98">
        <w:rPr>
          <w:rFonts w:ascii="Courier New" w:hAnsi="Courier New" w:cs="Courier New"/>
          <w:b/>
        </w:rPr>
        <w:t xml:space="preserve">UART_tx </w:t>
      </w:r>
      <w:r>
        <w:t xml:space="preserve">varlığımız 1 bitlik başla biti, 1 bitlik bitir biti ve 8 bitlik </w:t>
      </w:r>
      <w:proofErr w:type="gramStart"/>
      <w:r>
        <w:t>data</w:t>
      </w:r>
      <w:proofErr w:type="gramEnd"/>
      <w:r>
        <w:t xml:space="preserve"> gönderecek şekilde tasarlanmıştır. </w:t>
      </w:r>
      <w:proofErr w:type="gramStart"/>
      <w:r w:rsidRPr="008A1FCF">
        <w:rPr>
          <w:rFonts w:ascii="Courier New" w:eastAsia="Times New Roman" w:hAnsi="Courier New" w:cs="Courier New"/>
          <w:b/>
        </w:rPr>
        <w:t>t</w:t>
      </w:r>
      <w:proofErr w:type="gramEnd"/>
      <w:r w:rsidRPr="008A1FCF">
        <w:rPr>
          <w:rFonts w:ascii="Courier New" w:eastAsia="Times New Roman" w:hAnsi="Courier New" w:cs="Courier New"/>
          <w:b/>
        </w:rPr>
        <w:t>_UART_tx</w:t>
      </w:r>
      <w:r w:rsidRPr="00F912A4">
        <w:rPr>
          <w:rFonts w:eastAsia="Times New Roman"/>
        </w:rPr>
        <w:t xml:space="preserve"> </w:t>
      </w:r>
      <w:r>
        <w:rPr>
          <w:rFonts w:eastAsia="Times New Roman"/>
        </w:rPr>
        <w:t xml:space="preserve">tipinde tanımlı </w:t>
      </w:r>
      <w:r w:rsidRPr="008A1FCF">
        <w:rPr>
          <w:rFonts w:ascii="Courier New" w:eastAsia="Times New Roman" w:hAnsi="Courier New" w:cs="Courier New"/>
          <w:b/>
        </w:rPr>
        <w:t>r_UART_tx</w:t>
      </w:r>
      <w:r>
        <w:rPr>
          <w:rFonts w:eastAsia="Times New Roman"/>
        </w:rPr>
        <w:t xml:space="preserve"> sinyali başlangıç durumunda </w:t>
      </w:r>
      <w:r w:rsidRPr="00AA597F">
        <w:rPr>
          <w:rFonts w:ascii="Courier New" w:eastAsia="Times New Roman" w:hAnsi="Courier New" w:cs="Courier New"/>
          <w:b/>
        </w:rPr>
        <w:t>BOSTA</w:t>
      </w:r>
      <w:r>
        <w:rPr>
          <w:rFonts w:eastAsia="Times New Roman"/>
        </w:rPr>
        <w:t xml:space="preserve"> durumundadır ve </w:t>
      </w:r>
      <w:r w:rsidRPr="00AA597F">
        <w:rPr>
          <w:rFonts w:ascii="Courier New" w:eastAsia="Times New Roman" w:hAnsi="Courier New" w:cs="Courier New"/>
          <w:b/>
        </w:rPr>
        <w:t>in_tx_basla</w:t>
      </w:r>
      <w:r>
        <w:rPr>
          <w:rFonts w:eastAsia="Times New Roman"/>
        </w:rPr>
        <w:t xml:space="preserve"> giriş portu değerinin </w:t>
      </w:r>
      <w:r w:rsidRPr="00AA597F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olmasını beklemektedir</w:t>
      </w:r>
      <w:r w:rsidRPr="00AA597F">
        <w:rPr>
          <w:rFonts w:eastAsia="Times New Roman"/>
        </w:rPr>
        <w:t>.</w:t>
      </w:r>
      <w:r w:rsidRPr="00AA597F">
        <w:rPr>
          <w:rFonts w:eastAsia="Times New Roman"/>
          <w:b/>
        </w:rPr>
        <w:t xml:space="preserve">  </w:t>
      </w:r>
      <w:r w:rsidRPr="00AA597F">
        <w:rPr>
          <w:rFonts w:ascii="Courier New" w:eastAsia="Times New Roman" w:hAnsi="Courier New" w:cs="Courier New"/>
          <w:b/>
        </w:rPr>
        <w:t>in_tx_basla</w:t>
      </w:r>
      <w:r>
        <w:rPr>
          <w:rFonts w:eastAsia="Times New Roman"/>
        </w:rPr>
        <w:t xml:space="preserve"> giriş portu değerinin </w:t>
      </w:r>
      <w:r w:rsidRPr="00D05539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olması ile birlikte, </w:t>
      </w:r>
      <w:r w:rsidRPr="00D05539">
        <w:rPr>
          <w:rFonts w:ascii="Courier New" w:eastAsia="Times New Roman" w:hAnsi="Courier New" w:cs="Courier New"/>
          <w:b/>
        </w:rPr>
        <w:t>r_</w:t>
      </w:r>
      <w:proofErr w:type="gramStart"/>
      <w:r w:rsidRPr="00D05539">
        <w:rPr>
          <w:rFonts w:ascii="Courier New" w:eastAsia="Times New Roman" w:hAnsi="Courier New" w:cs="Courier New"/>
          <w:b/>
        </w:rPr>
        <w:t>data</w:t>
      </w:r>
      <w:proofErr w:type="gramEnd"/>
      <w:r>
        <w:rPr>
          <w:rFonts w:eastAsia="Times New Roman"/>
        </w:rPr>
        <w:t xml:space="preserve"> sinyaline </w:t>
      </w:r>
      <w:r w:rsidRPr="00D05539">
        <w:rPr>
          <w:rFonts w:ascii="Courier New" w:eastAsia="Times New Roman" w:hAnsi="Courier New" w:cs="Courier New"/>
          <w:b/>
        </w:rPr>
        <w:t>in_txt_data</w:t>
      </w:r>
      <w:r>
        <w:rPr>
          <w:rFonts w:eastAsia="Times New Roman"/>
        </w:rPr>
        <w:t xml:space="preserve"> giriş portu değeri atanmaktadır ve </w:t>
      </w:r>
      <w:r w:rsidRPr="0082183C">
        <w:rPr>
          <w:rFonts w:ascii="Courier New" w:eastAsia="Times New Roman" w:hAnsi="Courier New" w:cs="Courier New"/>
          <w:b/>
        </w:rPr>
        <w:t xml:space="preserve">r_UART_tx </w:t>
      </w:r>
      <w:r>
        <w:rPr>
          <w:rFonts w:eastAsia="Times New Roman"/>
        </w:rPr>
        <w:t xml:space="preserve">sinyali </w:t>
      </w:r>
      <w:r w:rsidRPr="00EB6C1A">
        <w:rPr>
          <w:rFonts w:ascii="Courier New" w:eastAsia="Times New Roman" w:hAnsi="Courier New" w:cs="Courier New"/>
          <w:b/>
        </w:rPr>
        <w:t>BASLA</w:t>
      </w:r>
      <w:r>
        <w:rPr>
          <w:rFonts w:eastAsia="Times New Roman"/>
        </w:rPr>
        <w:t xml:space="preserve"> durumuna dallanır. </w:t>
      </w:r>
      <w:r w:rsidRPr="00EB6C1A">
        <w:rPr>
          <w:rFonts w:ascii="Courier New" w:eastAsia="Times New Roman" w:hAnsi="Courier New" w:cs="Courier New"/>
          <w:b/>
        </w:rPr>
        <w:t>BASLA</w:t>
      </w:r>
      <w:r>
        <w:rPr>
          <w:rFonts w:eastAsia="Times New Roman"/>
        </w:rPr>
        <w:t xml:space="preserve"> durumunda başla biti gönderim işlemi yapılmaktadır. Yani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sabitinin değeri kadar saat darbesinde bu durum içerisinde beklenmekte ve </w:t>
      </w:r>
      <w:r>
        <w:rPr>
          <w:rFonts w:ascii="Courier New" w:eastAsia="Times New Roman" w:hAnsi="Courier New" w:cs="Courier New"/>
          <w:b/>
        </w:rPr>
        <w:t>out_tx_cikis</w:t>
      </w:r>
      <w:r>
        <w:rPr>
          <w:rFonts w:eastAsia="Times New Roman"/>
        </w:rPr>
        <w:t xml:space="preserve"> portuna </w:t>
      </w:r>
      <w:r w:rsidRPr="004316E4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değeri gönderilmektedir.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sayısı kadar saat darbesi beklendikten sonra </w:t>
      </w:r>
      <w:r w:rsidRPr="004316E4">
        <w:rPr>
          <w:rFonts w:ascii="Courier New" w:eastAsia="Times New Roman" w:hAnsi="Courier New" w:cs="Courier New"/>
          <w:b/>
        </w:rPr>
        <w:t>r_UART_tx</w:t>
      </w:r>
      <w:r>
        <w:rPr>
          <w:rFonts w:eastAsia="Times New Roman"/>
        </w:rPr>
        <w:t xml:space="preserve"> sinyali </w:t>
      </w:r>
      <w:r w:rsidRPr="004316E4">
        <w:rPr>
          <w:rFonts w:ascii="Courier New" w:eastAsia="Times New Roman" w:hAnsi="Courier New" w:cs="Courier New"/>
          <w:b/>
        </w:rPr>
        <w:t>GONDER</w:t>
      </w:r>
      <w:r>
        <w:rPr>
          <w:rFonts w:eastAsia="Times New Roman"/>
        </w:rPr>
        <w:t xml:space="preserve"> durumuna dallanır. Bu durumda </w:t>
      </w:r>
      <w:r w:rsidRPr="004316E4">
        <w:rPr>
          <w:rFonts w:ascii="Courier New" w:eastAsia="Times New Roman" w:hAnsi="Courier New" w:cs="Courier New"/>
          <w:b/>
        </w:rPr>
        <w:t>r_data</w:t>
      </w:r>
      <w:r>
        <w:rPr>
          <w:rFonts w:eastAsia="Times New Roman"/>
        </w:rPr>
        <w:t xml:space="preserve"> sinyalinin en anlamsız bitinden en anlamlı bitine doğru tüm </w:t>
      </w:r>
      <w:proofErr w:type="gramStart"/>
      <w:r>
        <w:rPr>
          <w:rFonts w:eastAsia="Times New Roman"/>
        </w:rPr>
        <w:t xml:space="preserve">datalar  </w:t>
      </w:r>
      <w:r w:rsidRPr="00EB6C1A">
        <w:rPr>
          <w:rFonts w:ascii="Courier New" w:eastAsia="Times New Roman" w:hAnsi="Courier New" w:cs="Courier New"/>
          <w:b/>
        </w:rPr>
        <w:t>CLK</w:t>
      </w:r>
      <w:proofErr w:type="gramEnd"/>
      <w:r w:rsidRPr="00EB6C1A">
        <w:rPr>
          <w:rFonts w:ascii="Courier New" w:eastAsia="Times New Roman" w:hAnsi="Courier New" w:cs="Courier New"/>
          <w:b/>
        </w:rPr>
        <w:t>_BIT</w:t>
      </w:r>
      <w:r>
        <w:rPr>
          <w:rFonts w:eastAsia="Times New Roman"/>
        </w:rPr>
        <w:t xml:space="preserve"> sayısı kadar saat darbesi süresi ile gönderilmektedir. Yani bu durum içerisinde 8 x</w:t>
      </w:r>
      <w:r w:rsidRPr="00EB6C1A">
        <w:rPr>
          <w:rFonts w:ascii="Courier New" w:eastAsia="Times New Roman" w:hAnsi="Courier New" w:cs="Courier New"/>
          <w:b/>
        </w:rPr>
        <w:t xml:space="preserve"> CLK_BIT</w:t>
      </w:r>
      <w:r>
        <w:rPr>
          <w:rFonts w:eastAsia="Times New Roman"/>
        </w:rPr>
        <w:t xml:space="preserve"> saat darbesi kadar beklenmektedir. Tüm bitlerin gönderim işleminden sonra </w:t>
      </w:r>
      <w:r w:rsidRPr="004316E4">
        <w:rPr>
          <w:rFonts w:ascii="Courier New" w:eastAsia="Times New Roman" w:hAnsi="Courier New" w:cs="Courier New"/>
          <w:b/>
        </w:rPr>
        <w:t xml:space="preserve">r_UART_tx </w:t>
      </w:r>
      <w:r>
        <w:rPr>
          <w:rFonts w:eastAsia="Times New Roman"/>
        </w:rPr>
        <w:t xml:space="preserve">sinyali </w:t>
      </w:r>
      <w:r w:rsidRPr="004316E4">
        <w:rPr>
          <w:rFonts w:ascii="Courier New" w:eastAsia="Times New Roman" w:hAnsi="Courier New" w:cs="Courier New"/>
          <w:b/>
        </w:rPr>
        <w:t>BITIR</w:t>
      </w:r>
      <w:r>
        <w:rPr>
          <w:rFonts w:eastAsia="Times New Roman"/>
        </w:rPr>
        <w:t xml:space="preserve"> durumuna dallanır. Bu durum içerisinde bitir biti gönderim işlemi yapılmaktadır. Yani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sabitinin değeri kadar saat darbesinde bu durum içerisinde beklenmekte ve </w:t>
      </w:r>
      <w:r>
        <w:rPr>
          <w:rFonts w:ascii="Courier New" w:eastAsia="Times New Roman" w:hAnsi="Courier New" w:cs="Courier New"/>
          <w:b/>
        </w:rPr>
        <w:t>out_tx_cikis</w:t>
      </w:r>
      <w:r>
        <w:rPr>
          <w:rFonts w:eastAsia="Times New Roman"/>
        </w:rPr>
        <w:t xml:space="preserve"> portuna </w:t>
      </w:r>
      <w:r w:rsidRPr="004C4178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değeri gönderilmektedir.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sayısı kadar saat darbesi beklendikten sonra </w:t>
      </w:r>
      <w:r w:rsidRPr="004C4178">
        <w:rPr>
          <w:rFonts w:ascii="Courier New" w:eastAsia="Times New Roman" w:hAnsi="Courier New" w:cs="Courier New"/>
          <w:b/>
        </w:rPr>
        <w:t>r_UART_tx</w:t>
      </w:r>
      <w:r>
        <w:rPr>
          <w:rFonts w:eastAsia="Times New Roman"/>
        </w:rPr>
        <w:t xml:space="preserve"> sinyali </w:t>
      </w:r>
      <w:r w:rsidRPr="004C4178">
        <w:rPr>
          <w:rFonts w:ascii="Courier New" w:eastAsia="Times New Roman" w:hAnsi="Courier New" w:cs="Courier New"/>
          <w:b/>
        </w:rPr>
        <w:t>TAMAM</w:t>
      </w:r>
      <w:r>
        <w:rPr>
          <w:rFonts w:eastAsia="Times New Roman"/>
        </w:rPr>
        <w:t xml:space="preserve"> durumuna dallanır. </w:t>
      </w:r>
      <w:r w:rsidRPr="004316E4">
        <w:rPr>
          <w:rFonts w:ascii="Courier New" w:eastAsia="Times New Roman" w:hAnsi="Courier New" w:cs="Courier New"/>
          <w:b/>
        </w:rPr>
        <w:t>TAMAM</w:t>
      </w:r>
      <w:r>
        <w:rPr>
          <w:rFonts w:eastAsia="Times New Roman"/>
        </w:rPr>
        <w:t xml:space="preserve"> durumunda </w:t>
      </w:r>
      <w:r w:rsidRPr="00680CF2">
        <w:rPr>
          <w:rFonts w:ascii="Courier New" w:eastAsia="Times New Roman" w:hAnsi="Courier New" w:cs="Courier New"/>
          <w:b/>
        </w:rPr>
        <w:t>r_tx_tamam</w:t>
      </w:r>
      <w:r>
        <w:rPr>
          <w:rFonts w:eastAsia="Times New Roman"/>
        </w:rPr>
        <w:t xml:space="preserve"> sinyali </w:t>
      </w:r>
      <w:r w:rsidRPr="00680CF2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değerini alarak </w:t>
      </w:r>
      <w:proofErr w:type="gramStart"/>
      <w:r>
        <w:rPr>
          <w:rFonts w:eastAsia="Times New Roman"/>
        </w:rPr>
        <w:t>data</w:t>
      </w:r>
      <w:proofErr w:type="gramEnd"/>
      <w:r>
        <w:rPr>
          <w:rFonts w:eastAsia="Times New Roman"/>
        </w:rPr>
        <w:t xml:space="preserve"> gönderim işleminin bittiği bildirilmektedir ve </w:t>
      </w:r>
      <w:r w:rsidRPr="00680CF2">
        <w:rPr>
          <w:rFonts w:ascii="Courier New" w:eastAsia="Times New Roman" w:hAnsi="Courier New" w:cs="Courier New"/>
          <w:b/>
        </w:rPr>
        <w:t>r_UART_tx</w:t>
      </w:r>
      <w:r>
        <w:rPr>
          <w:rFonts w:eastAsia="Times New Roman"/>
        </w:rPr>
        <w:t xml:space="preserve"> sinyali </w:t>
      </w:r>
      <w:r w:rsidRPr="00E76D74">
        <w:rPr>
          <w:rFonts w:ascii="Courier New" w:eastAsia="Times New Roman" w:hAnsi="Courier New" w:cs="Courier New"/>
          <w:b/>
        </w:rPr>
        <w:t>BOSTA</w:t>
      </w:r>
      <w:r>
        <w:rPr>
          <w:rFonts w:eastAsia="Times New Roman"/>
        </w:rPr>
        <w:t xml:space="preserve"> durumuna dallanır.</w:t>
      </w:r>
    </w:p>
    <w:p w14:paraId="37F4BB20" w14:textId="77777777" w:rsidR="00EB2C24" w:rsidRPr="00F912A4" w:rsidRDefault="00EB2C24" w:rsidP="00EB2C24">
      <w:pPr>
        <w:pStyle w:val="KOD"/>
        <w:rPr>
          <w:rFonts w:eastAsia="Times New Roman"/>
        </w:rPr>
      </w:pPr>
    </w:p>
    <w:p w14:paraId="42BB992F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57463B">
        <w:rPr>
          <w:rFonts w:eastAsia="Times New Roman"/>
          <w:b/>
          <w:color w:val="800000"/>
        </w:rPr>
        <w:t>library</w:t>
      </w:r>
      <w:r w:rsidRPr="00F912A4">
        <w:rPr>
          <w:rFonts w:eastAsia="Times New Roman"/>
        </w:rPr>
        <w:t xml:space="preserve"> IEEE;</w:t>
      </w:r>
    </w:p>
    <w:p w14:paraId="31F082C2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57463B">
        <w:rPr>
          <w:rFonts w:eastAsia="Times New Roman"/>
          <w:b/>
          <w:color w:val="800000"/>
        </w:rPr>
        <w:t>use</w:t>
      </w:r>
      <w:r w:rsidRPr="00F912A4">
        <w:rPr>
          <w:rFonts w:eastAsia="Times New Roman"/>
        </w:rPr>
        <w:t xml:space="preserve"> </w:t>
      </w:r>
      <w:proofErr w:type="gramStart"/>
      <w:r w:rsidRPr="00F912A4">
        <w:rPr>
          <w:rFonts w:eastAsia="Times New Roman"/>
        </w:rPr>
        <w:t>IEEE.STD</w:t>
      </w:r>
      <w:proofErr w:type="gramEnd"/>
      <w:r w:rsidRPr="00F912A4">
        <w:rPr>
          <w:rFonts w:eastAsia="Times New Roman"/>
        </w:rPr>
        <w:t>_LOGIC_1164.ALL;</w:t>
      </w:r>
    </w:p>
    <w:p w14:paraId="72D5086B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57463B">
        <w:rPr>
          <w:rFonts w:eastAsia="Times New Roman"/>
          <w:b/>
          <w:color w:val="800000"/>
        </w:rPr>
        <w:t>use</w:t>
      </w:r>
      <w:r w:rsidRPr="00F912A4">
        <w:rPr>
          <w:rFonts w:eastAsia="Times New Roman"/>
        </w:rPr>
        <w:t xml:space="preserve"> </w:t>
      </w:r>
      <w:proofErr w:type="gramStart"/>
      <w:r w:rsidRPr="00F912A4">
        <w:rPr>
          <w:rFonts w:eastAsia="Times New Roman"/>
        </w:rPr>
        <w:t>IEEE.STD</w:t>
      </w:r>
      <w:proofErr w:type="gramEnd"/>
      <w:r w:rsidRPr="00F912A4">
        <w:rPr>
          <w:rFonts w:eastAsia="Times New Roman"/>
        </w:rPr>
        <w:t>_LOGIC_SIGNED.ALL;</w:t>
      </w:r>
    </w:p>
    <w:p w14:paraId="71B0D6B2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57463B">
        <w:rPr>
          <w:rFonts w:eastAsia="Times New Roman"/>
          <w:b/>
          <w:color w:val="800000"/>
        </w:rPr>
        <w:t>use</w:t>
      </w:r>
      <w:r w:rsidRPr="00F912A4">
        <w:rPr>
          <w:rFonts w:eastAsia="Times New Roman"/>
        </w:rPr>
        <w:t xml:space="preserve"> </w:t>
      </w:r>
      <w:proofErr w:type="gramStart"/>
      <w:r w:rsidRPr="00F912A4">
        <w:rPr>
          <w:rFonts w:eastAsia="Times New Roman"/>
        </w:rPr>
        <w:t>IEEE.STD</w:t>
      </w:r>
      <w:proofErr w:type="gramEnd"/>
      <w:r w:rsidRPr="00F912A4">
        <w:rPr>
          <w:rFonts w:eastAsia="Times New Roman"/>
        </w:rPr>
        <w:t>_LOGIC_ARITH.ALL;</w:t>
      </w:r>
    </w:p>
    <w:p w14:paraId="2829652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571B2239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354667">
        <w:rPr>
          <w:rFonts w:eastAsia="Times New Roman"/>
          <w:b/>
          <w:color w:val="1F497D" w:themeColor="text2"/>
        </w:rPr>
        <w:t>entity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 xml:space="preserve">UART_tx </w:t>
      </w:r>
      <w:r w:rsidRPr="00354667">
        <w:rPr>
          <w:rFonts w:eastAsia="Times New Roman"/>
          <w:b/>
          <w:color w:val="1F497D" w:themeColor="text2"/>
        </w:rPr>
        <w:t>is</w:t>
      </w:r>
    </w:p>
    <w:p w14:paraId="46FCCB5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Generic</w:t>
      </w:r>
      <w:r w:rsidRPr="00354667">
        <w:rPr>
          <w:rFonts w:eastAsia="Times New Roman"/>
          <w:color w:val="1F497D" w:themeColor="text2"/>
        </w:rPr>
        <w:t xml:space="preserve"> </w:t>
      </w:r>
      <w:proofErr w:type="gramStart"/>
      <w:r w:rsidRPr="00F912A4">
        <w:rPr>
          <w:rFonts w:eastAsia="Times New Roman"/>
        </w:rPr>
        <w:t>(</w:t>
      </w:r>
      <w:proofErr w:type="gramEnd"/>
      <w:r w:rsidRPr="00F912A4">
        <w:rPr>
          <w:rFonts w:eastAsia="Times New Roman"/>
        </w:rPr>
        <w:t xml:space="preserve"> </w:t>
      </w:r>
    </w:p>
    <w:p w14:paraId="6B125C6A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341913">
        <w:rPr>
          <w:rFonts w:eastAsia="Times New Roman"/>
        </w:rPr>
        <w:t>CLK_</w:t>
      </w:r>
      <w:proofErr w:type="gramStart"/>
      <w:r w:rsidRPr="00341913">
        <w:rPr>
          <w:rFonts w:eastAsia="Times New Roman"/>
        </w:rPr>
        <w:t xml:space="preserve">FREKANS : </w:t>
      </w:r>
      <w:r w:rsidRPr="00354667">
        <w:rPr>
          <w:rFonts w:eastAsia="Times New Roman"/>
          <w:color w:val="4F81BD" w:themeColor="accent1"/>
        </w:rPr>
        <w:t>integer</w:t>
      </w:r>
      <w:proofErr w:type="gramEnd"/>
      <w:r w:rsidRPr="00354667">
        <w:rPr>
          <w:rFonts w:eastAsia="Times New Roman"/>
          <w:color w:val="4F81BD" w:themeColor="accent1"/>
        </w:rPr>
        <w:t xml:space="preserve"> </w:t>
      </w:r>
      <w:r w:rsidRPr="00341913">
        <w:rPr>
          <w:rFonts w:eastAsia="Times New Roman"/>
        </w:rPr>
        <w:t>:= 100000000;</w:t>
      </w:r>
      <w:r>
        <w:rPr>
          <w:rFonts w:eastAsia="Times New Roman"/>
        </w:rPr>
        <w:t xml:space="preserve"> -- 100 MHz</w:t>
      </w:r>
    </w:p>
    <w:p w14:paraId="3A70401A" w14:textId="77777777" w:rsidR="00EB2C24" w:rsidRPr="00341913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341913">
        <w:rPr>
          <w:rFonts w:eastAsia="Times New Roman"/>
        </w:rPr>
        <w:t xml:space="preserve">BOUDRATE : </w:t>
      </w:r>
      <w:r w:rsidRPr="00354667">
        <w:rPr>
          <w:rFonts w:eastAsia="Times New Roman"/>
          <w:color w:val="4F81BD" w:themeColor="accent1"/>
        </w:rPr>
        <w:t>integer</w:t>
      </w:r>
      <w:proofErr w:type="gramEnd"/>
      <w:r w:rsidRPr="00354667">
        <w:rPr>
          <w:rFonts w:eastAsia="Times New Roman"/>
          <w:color w:val="4F81BD" w:themeColor="accent1"/>
        </w:rPr>
        <w:t xml:space="preserve"> </w:t>
      </w:r>
      <w:r w:rsidRPr="00341913">
        <w:rPr>
          <w:rFonts w:eastAsia="Times New Roman"/>
        </w:rPr>
        <w:t>:= 115200</w:t>
      </w:r>
    </w:p>
    <w:p w14:paraId="7F57E701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F912A4">
        <w:rPr>
          <w:rFonts w:eastAsia="Times New Roman"/>
        </w:rPr>
        <w:t>);</w:t>
      </w:r>
    </w:p>
    <w:p w14:paraId="6A460F1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Port</w:t>
      </w:r>
      <w:proofErr w:type="gramStart"/>
      <w:r w:rsidRPr="00F912A4">
        <w:rPr>
          <w:rFonts w:eastAsia="Times New Roman"/>
        </w:rPr>
        <w:t>(</w:t>
      </w:r>
      <w:proofErr w:type="gramEnd"/>
    </w:p>
    <w:p w14:paraId="1CBDDDC5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in_</w:t>
      </w:r>
      <w:proofErr w:type="gramStart"/>
      <w:r w:rsidRPr="0056188A">
        <w:rPr>
          <w:rFonts w:eastAsia="Times New Roman"/>
        </w:rPr>
        <w:t xml:space="preserve">clk : </w:t>
      </w:r>
      <w:r w:rsidRPr="00354667">
        <w:rPr>
          <w:rFonts w:eastAsia="Times New Roman"/>
          <w:b/>
          <w:color w:val="1F497D" w:themeColor="text2"/>
        </w:rPr>
        <w:t>in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</w:t>
      </w:r>
      <w:r w:rsidRPr="0056188A">
        <w:rPr>
          <w:rFonts w:eastAsia="Times New Roman"/>
        </w:rPr>
        <w:t>;</w:t>
      </w:r>
    </w:p>
    <w:p w14:paraId="3AF17E12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in_</w:t>
      </w:r>
      <w:proofErr w:type="gramStart"/>
      <w:r w:rsidRPr="0056188A">
        <w:rPr>
          <w:rFonts w:eastAsia="Times New Roman"/>
        </w:rPr>
        <w:t xml:space="preserve">rst : </w:t>
      </w:r>
      <w:r w:rsidRPr="00354667">
        <w:rPr>
          <w:rFonts w:eastAsia="Times New Roman"/>
          <w:b/>
          <w:color w:val="1F497D" w:themeColor="text2"/>
        </w:rPr>
        <w:t>in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</w:t>
      </w:r>
      <w:r w:rsidRPr="0056188A">
        <w:rPr>
          <w:rFonts w:eastAsia="Times New Roman"/>
        </w:rPr>
        <w:t>;</w:t>
      </w:r>
    </w:p>
    <w:p w14:paraId="5D7E5885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color w:val="4F81BD" w:themeColor="accent1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in_tx_</w:t>
      </w:r>
      <w:proofErr w:type="gramStart"/>
      <w:r w:rsidRPr="0056188A">
        <w:rPr>
          <w:rFonts w:eastAsia="Times New Roman"/>
        </w:rPr>
        <w:t xml:space="preserve">basla : </w:t>
      </w:r>
      <w:r w:rsidRPr="00354667">
        <w:rPr>
          <w:rFonts w:eastAsia="Times New Roman"/>
          <w:b/>
          <w:color w:val="1F497D" w:themeColor="text2"/>
        </w:rPr>
        <w:t>in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</w:t>
      </w:r>
      <w:r w:rsidRPr="0056188A">
        <w:rPr>
          <w:rFonts w:eastAsia="Times New Roman"/>
        </w:rPr>
        <w:t>;</w:t>
      </w:r>
    </w:p>
    <w:p w14:paraId="5316DA4E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in_tx_</w:t>
      </w:r>
      <w:proofErr w:type="gramStart"/>
      <w:r w:rsidRPr="0056188A">
        <w:rPr>
          <w:rFonts w:eastAsia="Times New Roman"/>
        </w:rPr>
        <w:t xml:space="preserve">data : </w:t>
      </w:r>
      <w:r w:rsidRPr="00354667">
        <w:rPr>
          <w:rFonts w:eastAsia="Times New Roman"/>
          <w:b/>
          <w:color w:val="1F497D" w:themeColor="text2"/>
        </w:rPr>
        <w:t>in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std_logic_vector</w:t>
      </w:r>
      <w:r w:rsidRPr="0056188A">
        <w:rPr>
          <w:rFonts w:eastAsia="Times New Roman"/>
        </w:rPr>
        <w:t>(</w:t>
      </w:r>
      <w:r w:rsidRPr="00816BF5">
        <w:rPr>
          <w:rFonts w:eastAsia="Times New Roman"/>
          <w:b/>
          <w:color w:val="F79646" w:themeColor="accent6"/>
        </w:rPr>
        <w:t>7</w:t>
      </w:r>
      <w:r w:rsidRPr="0056188A">
        <w:rPr>
          <w:rFonts w:eastAsia="Times New Roman"/>
        </w:rPr>
        <w:t xml:space="preserve"> </w:t>
      </w:r>
      <w:r w:rsidRPr="00354667">
        <w:rPr>
          <w:rFonts w:eastAsia="Times New Roman"/>
          <w:color w:val="4F81BD" w:themeColor="accent1"/>
        </w:rPr>
        <w:t xml:space="preserve">downto </w:t>
      </w:r>
      <w:r w:rsidRPr="00816BF5">
        <w:rPr>
          <w:rFonts w:eastAsia="Times New Roman"/>
          <w:b/>
          <w:color w:val="F79646" w:themeColor="accent6"/>
        </w:rPr>
        <w:t>0</w:t>
      </w:r>
      <w:r w:rsidRPr="0056188A">
        <w:rPr>
          <w:rFonts w:eastAsia="Times New Roman"/>
        </w:rPr>
        <w:t>);</w:t>
      </w:r>
    </w:p>
    <w:p w14:paraId="2EC1C312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out_</w:t>
      </w:r>
      <w:proofErr w:type="gramStart"/>
      <w:r w:rsidRPr="0056188A">
        <w:rPr>
          <w:rFonts w:eastAsia="Times New Roman"/>
        </w:rPr>
        <w:t xml:space="preserve">tx : </w:t>
      </w:r>
      <w:r w:rsidRPr="00354667">
        <w:rPr>
          <w:rFonts w:eastAsia="Times New Roman"/>
          <w:b/>
          <w:color w:val="1F497D" w:themeColor="text2"/>
        </w:rPr>
        <w:t>out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</w:t>
      </w:r>
      <w:r w:rsidRPr="0056188A">
        <w:rPr>
          <w:rFonts w:eastAsia="Times New Roman"/>
        </w:rPr>
        <w:t>;</w:t>
      </w:r>
    </w:p>
    <w:p w14:paraId="5A65501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6188A">
        <w:rPr>
          <w:rFonts w:eastAsia="Times New Roman"/>
        </w:rPr>
        <w:t>out_tx_</w:t>
      </w:r>
      <w:proofErr w:type="gramStart"/>
      <w:r w:rsidRPr="0056188A">
        <w:rPr>
          <w:rFonts w:eastAsia="Times New Roman"/>
        </w:rPr>
        <w:t xml:space="preserve">tamam : </w:t>
      </w:r>
      <w:r w:rsidRPr="00354667">
        <w:rPr>
          <w:rFonts w:eastAsia="Times New Roman"/>
          <w:b/>
          <w:color w:val="1F497D" w:themeColor="text2"/>
        </w:rPr>
        <w:t>out</w:t>
      </w:r>
      <w:proofErr w:type="gramEnd"/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color w:val="4F81BD" w:themeColor="accent1"/>
        </w:rPr>
        <w:t>std_logic</w:t>
      </w:r>
    </w:p>
    <w:p w14:paraId="7BBF9325" w14:textId="77777777" w:rsidR="00EB2C24" w:rsidRPr="0056188A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</w:t>
      </w:r>
      <w:r w:rsidRPr="0056188A">
        <w:rPr>
          <w:rFonts w:eastAsia="Times New Roman"/>
        </w:rPr>
        <w:t>);</w:t>
      </w:r>
    </w:p>
    <w:p w14:paraId="7F7CE321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UART_tx;</w:t>
      </w:r>
    </w:p>
    <w:p w14:paraId="75227061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453E4222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354667">
        <w:rPr>
          <w:rFonts w:eastAsia="Times New Roman"/>
          <w:b/>
          <w:color w:val="1F497D" w:themeColor="text2"/>
        </w:rPr>
        <w:t>architecture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 xml:space="preserve">Behavioral </w:t>
      </w:r>
      <w:r w:rsidRPr="00354667">
        <w:rPr>
          <w:rFonts w:eastAsia="Times New Roman"/>
          <w:b/>
          <w:color w:val="1F497D" w:themeColor="text2"/>
        </w:rPr>
        <w:t>of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 xml:space="preserve">UART_tx </w:t>
      </w:r>
      <w:r w:rsidRPr="00354667">
        <w:rPr>
          <w:rFonts w:eastAsia="Times New Roman"/>
          <w:b/>
          <w:color w:val="1F497D" w:themeColor="text2"/>
        </w:rPr>
        <w:t>is</w:t>
      </w:r>
    </w:p>
    <w:p w14:paraId="007BE6C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2C51EEC9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constant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CLK_</w:t>
      </w:r>
      <w:proofErr w:type="gramStart"/>
      <w:r w:rsidRPr="00F912A4">
        <w:rPr>
          <w:rFonts w:eastAsia="Times New Roman"/>
        </w:rPr>
        <w:t xml:space="preserve">BIT : </w:t>
      </w:r>
      <w:r w:rsidRPr="00354667">
        <w:rPr>
          <w:rFonts w:eastAsia="Times New Roman"/>
          <w:color w:val="4F81BD" w:themeColor="accent1"/>
        </w:rPr>
        <w:t>integer</w:t>
      </w:r>
      <w:proofErr w:type="gramEnd"/>
      <w:r w:rsidRPr="00354667">
        <w:rPr>
          <w:rFonts w:eastAsia="Times New Roman"/>
          <w:color w:val="4F81BD" w:themeColor="accent1"/>
        </w:rPr>
        <w:t xml:space="preserve"> </w:t>
      </w:r>
      <w:r w:rsidRPr="00F912A4">
        <w:rPr>
          <w:rFonts w:eastAsia="Times New Roman"/>
        </w:rPr>
        <w:t>:= CLK_FREKANS / BOUDRATE + 1;</w:t>
      </w:r>
    </w:p>
    <w:p w14:paraId="5E426438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340B9D76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type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 xml:space="preserve">t_UART_tx </w:t>
      </w:r>
      <w:r w:rsidRPr="009124AD">
        <w:rPr>
          <w:rFonts w:eastAsia="Times New Roman"/>
          <w:b/>
          <w:color w:val="1F497D" w:themeColor="text2"/>
        </w:rPr>
        <w:t>is</w:t>
      </w:r>
      <w:r w:rsidRPr="00F912A4">
        <w:rPr>
          <w:rFonts w:eastAsia="Times New Roman"/>
        </w:rPr>
        <w:t xml:space="preserve"> (BOSTA, BASLA, GONDER, BITIR, TAMAM);</w:t>
      </w:r>
    </w:p>
    <w:p w14:paraId="3CA4833F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r_UART_</w:t>
      </w:r>
      <w:proofErr w:type="gramStart"/>
      <w:r w:rsidRPr="00F912A4">
        <w:rPr>
          <w:rFonts w:eastAsia="Times New Roman"/>
        </w:rPr>
        <w:t>tx : t</w:t>
      </w:r>
      <w:proofErr w:type="gramEnd"/>
      <w:r w:rsidRPr="00F912A4">
        <w:rPr>
          <w:rFonts w:eastAsia="Times New Roman"/>
        </w:rPr>
        <w:t>_UART_tx := BOSTA;</w:t>
      </w:r>
    </w:p>
    <w:p w14:paraId="0E4BD764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r_clk_</w:t>
      </w:r>
      <w:proofErr w:type="gramStart"/>
      <w:r w:rsidRPr="00F912A4">
        <w:rPr>
          <w:rFonts w:eastAsia="Times New Roman"/>
        </w:rPr>
        <w:t xml:space="preserve">sayac : </w:t>
      </w:r>
      <w:r w:rsidRPr="00354667">
        <w:rPr>
          <w:rFonts w:eastAsia="Times New Roman"/>
          <w:color w:val="4F81BD" w:themeColor="accent1"/>
        </w:rPr>
        <w:t>integer</w:t>
      </w:r>
      <w:proofErr w:type="gramEnd"/>
      <w:r w:rsidRPr="00354667">
        <w:rPr>
          <w:rFonts w:eastAsia="Times New Roman"/>
          <w:color w:val="4F81BD" w:themeColor="accent1"/>
        </w:rPr>
        <w:t xml:space="preserve"> range </w:t>
      </w:r>
      <w:r w:rsidRPr="00816BF5">
        <w:rPr>
          <w:rFonts w:eastAsia="Times New Roman"/>
          <w:b/>
          <w:color w:val="F79646" w:themeColor="accent6"/>
        </w:rPr>
        <w:t>0</w:t>
      </w:r>
      <w:r w:rsidRPr="00F912A4">
        <w:rPr>
          <w:rFonts w:eastAsia="Times New Roman"/>
        </w:rPr>
        <w:t xml:space="preserve"> </w:t>
      </w:r>
      <w:r w:rsidRPr="00354667">
        <w:rPr>
          <w:rFonts w:eastAsia="Times New Roman"/>
          <w:color w:val="4F81BD" w:themeColor="accent1"/>
        </w:rPr>
        <w:t xml:space="preserve">to </w:t>
      </w:r>
      <w:r w:rsidRPr="00816BF5">
        <w:rPr>
          <w:rFonts w:eastAsia="Times New Roman"/>
          <w:b/>
          <w:color w:val="F79646" w:themeColor="accent6"/>
        </w:rPr>
        <w:t xml:space="preserve">CLK_BIT - 1 </w:t>
      </w:r>
      <w:r w:rsidRPr="00F912A4">
        <w:rPr>
          <w:rFonts w:eastAsia="Times New Roman"/>
        </w:rPr>
        <w:t>:= 0;</w:t>
      </w:r>
    </w:p>
    <w:p w14:paraId="0E92C018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r_data_</w:t>
      </w:r>
      <w:proofErr w:type="gramStart"/>
      <w:r w:rsidRPr="00F912A4">
        <w:rPr>
          <w:rFonts w:eastAsia="Times New Roman"/>
        </w:rPr>
        <w:t xml:space="preserve">ind : </w:t>
      </w:r>
      <w:r w:rsidRPr="00354667">
        <w:rPr>
          <w:rFonts w:eastAsia="Times New Roman"/>
          <w:color w:val="4F81BD" w:themeColor="accent1"/>
        </w:rPr>
        <w:t>integer</w:t>
      </w:r>
      <w:proofErr w:type="gramEnd"/>
      <w:r w:rsidRPr="00354667">
        <w:rPr>
          <w:rFonts w:eastAsia="Times New Roman"/>
          <w:color w:val="4F81BD" w:themeColor="accent1"/>
        </w:rPr>
        <w:t xml:space="preserve"> range </w:t>
      </w:r>
      <w:r w:rsidRPr="00816BF5">
        <w:rPr>
          <w:rFonts w:eastAsia="Times New Roman"/>
          <w:b/>
          <w:color w:val="F79646" w:themeColor="accent6"/>
        </w:rPr>
        <w:t>0</w:t>
      </w:r>
      <w:r w:rsidRPr="00F912A4">
        <w:rPr>
          <w:rFonts w:eastAsia="Times New Roman"/>
        </w:rPr>
        <w:t xml:space="preserve"> </w:t>
      </w:r>
      <w:r w:rsidRPr="00354667">
        <w:rPr>
          <w:rFonts w:eastAsia="Times New Roman"/>
          <w:color w:val="4F81BD" w:themeColor="accent1"/>
        </w:rPr>
        <w:t xml:space="preserve">to </w:t>
      </w:r>
      <w:r w:rsidRPr="00816BF5">
        <w:rPr>
          <w:rFonts w:eastAsia="Times New Roman"/>
          <w:b/>
          <w:color w:val="F79646" w:themeColor="accent6"/>
        </w:rPr>
        <w:t>7</w:t>
      </w:r>
      <w:r w:rsidRPr="00F912A4">
        <w:rPr>
          <w:rFonts w:eastAsia="Times New Roman"/>
        </w:rPr>
        <w:t xml:space="preserve"> := 0; </w:t>
      </w:r>
    </w:p>
    <w:p w14:paraId="2EE00501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</w:t>
      </w:r>
      <w:proofErr w:type="gramStart"/>
      <w:r w:rsidRPr="00F912A4">
        <w:rPr>
          <w:rFonts w:eastAsia="Times New Roman"/>
        </w:rPr>
        <w:t xml:space="preserve">data   : </w:t>
      </w:r>
      <w:r w:rsidRPr="00354667">
        <w:rPr>
          <w:rFonts w:eastAsia="Times New Roman"/>
          <w:color w:val="4F81BD" w:themeColor="accent1"/>
        </w:rPr>
        <w:t>std</w:t>
      </w:r>
      <w:proofErr w:type="gramEnd"/>
      <w:r w:rsidRPr="00354667">
        <w:rPr>
          <w:rFonts w:eastAsia="Times New Roman"/>
          <w:color w:val="4F81BD" w:themeColor="accent1"/>
        </w:rPr>
        <w:t>_logic_vector</w:t>
      </w:r>
      <w:r w:rsidRPr="00F912A4">
        <w:rPr>
          <w:rFonts w:eastAsia="Times New Roman"/>
        </w:rPr>
        <w:t>(</w:t>
      </w:r>
      <w:r w:rsidRPr="00816BF5">
        <w:rPr>
          <w:rFonts w:eastAsia="Times New Roman"/>
          <w:b/>
          <w:color w:val="F79646" w:themeColor="accent6"/>
        </w:rPr>
        <w:t>7</w:t>
      </w:r>
      <w:r w:rsidRPr="00F912A4">
        <w:rPr>
          <w:rFonts w:eastAsia="Times New Roman"/>
        </w:rPr>
        <w:t xml:space="preserve"> </w:t>
      </w:r>
      <w:r w:rsidRPr="00354667">
        <w:rPr>
          <w:rFonts w:eastAsia="Times New Roman"/>
          <w:color w:val="4F81BD" w:themeColor="accent1"/>
        </w:rPr>
        <w:t xml:space="preserve">downto </w:t>
      </w:r>
      <w:r w:rsidRPr="00816BF5">
        <w:rPr>
          <w:rFonts w:eastAsia="Times New Roman"/>
          <w:b/>
          <w:color w:val="F79646" w:themeColor="accent6"/>
        </w:rPr>
        <w:t>0</w:t>
      </w:r>
      <w:r w:rsidRPr="00F912A4">
        <w:rPr>
          <w:rFonts w:eastAsia="Times New Roman"/>
        </w:rPr>
        <w:t>) := (</w:t>
      </w:r>
      <w:r w:rsidRPr="00354667">
        <w:rPr>
          <w:rFonts w:eastAsia="Times New Roman"/>
          <w:b/>
          <w:color w:val="1F497D" w:themeColor="text2"/>
        </w:rPr>
        <w:t>others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=&gt; '0');</w:t>
      </w:r>
    </w:p>
    <w:p w14:paraId="632CB840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</w:t>
      </w:r>
      <w:proofErr w:type="gramStart"/>
      <w:r w:rsidRPr="00F912A4">
        <w:rPr>
          <w:rFonts w:eastAsia="Times New Roman"/>
        </w:rPr>
        <w:t xml:space="preserve">tx : </w:t>
      </w:r>
      <w:r w:rsidRPr="00354667">
        <w:rPr>
          <w:rFonts w:eastAsia="Times New Roman"/>
          <w:color w:val="4F81BD" w:themeColor="accent1"/>
        </w:rPr>
        <w:t>std</w:t>
      </w:r>
      <w:proofErr w:type="gramEnd"/>
      <w:r w:rsidRPr="00354667">
        <w:rPr>
          <w:rFonts w:eastAsia="Times New Roman"/>
          <w:color w:val="4F81BD" w:themeColor="accent1"/>
        </w:rPr>
        <w:t xml:space="preserve">_logic </w:t>
      </w:r>
      <w:r w:rsidRPr="00F912A4">
        <w:rPr>
          <w:rFonts w:eastAsia="Times New Roman"/>
        </w:rPr>
        <w:t>:= '1';</w:t>
      </w:r>
    </w:p>
    <w:p w14:paraId="45A554A1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signal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r_tx_</w:t>
      </w:r>
      <w:proofErr w:type="gramStart"/>
      <w:r w:rsidRPr="00F912A4">
        <w:rPr>
          <w:rFonts w:eastAsia="Times New Roman"/>
        </w:rPr>
        <w:t xml:space="preserve">tamam : </w:t>
      </w:r>
      <w:r w:rsidRPr="00354667">
        <w:rPr>
          <w:rFonts w:eastAsia="Times New Roman"/>
          <w:color w:val="4F81BD" w:themeColor="accent1"/>
        </w:rPr>
        <w:t>std</w:t>
      </w:r>
      <w:proofErr w:type="gramEnd"/>
      <w:r w:rsidRPr="00354667">
        <w:rPr>
          <w:rFonts w:eastAsia="Times New Roman"/>
          <w:color w:val="4F81BD" w:themeColor="accent1"/>
        </w:rPr>
        <w:t xml:space="preserve">_logic </w:t>
      </w:r>
      <w:r w:rsidRPr="00F912A4">
        <w:rPr>
          <w:rFonts w:eastAsia="Times New Roman"/>
        </w:rPr>
        <w:t xml:space="preserve">:= '0';    </w:t>
      </w:r>
    </w:p>
    <w:p w14:paraId="72AC751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5D159E18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 w:rsidRPr="00354667">
        <w:rPr>
          <w:rFonts w:eastAsia="Times New Roman"/>
          <w:b/>
          <w:color w:val="1F497D" w:themeColor="text2"/>
        </w:rPr>
        <w:t>begin</w:t>
      </w:r>
    </w:p>
    <w:p w14:paraId="215EE05A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4FD1AA2C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F912A4">
        <w:rPr>
          <w:rFonts w:eastAsia="Times New Roman"/>
        </w:rPr>
        <w:t>out_tx &lt;= r_tx;</w:t>
      </w:r>
    </w:p>
    <w:p w14:paraId="397A2CC8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F912A4">
        <w:rPr>
          <w:rFonts w:eastAsia="Times New Roman"/>
        </w:rPr>
        <w:t>out_tx_tamam &lt;= r_tx_tamam;</w:t>
      </w:r>
    </w:p>
    <w:p w14:paraId="1F14C37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7A9C22D1" w14:textId="77777777" w:rsidR="00EB2C24" w:rsidRPr="00F912A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process</w:t>
      </w:r>
      <w:r w:rsidRPr="00F912A4">
        <w:rPr>
          <w:rFonts w:eastAsia="Times New Roman"/>
        </w:rPr>
        <w:t>(in_clk, in_rst)</w:t>
      </w:r>
    </w:p>
    <w:p w14:paraId="52F0A3A9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Pr="00354667">
        <w:rPr>
          <w:rFonts w:eastAsia="Times New Roman"/>
          <w:b/>
          <w:color w:val="1F497D" w:themeColor="text2"/>
        </w:rPr>
        <w:t>begin</w:t>
      </w:r>
    </w:p>
    <w:p w14:paraId="74C36E6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in_rst = '1'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087011E2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_UART_tx &lt;= BOSTA;</w:t>
      </w:r>
    </w:p>
    <w:p w14:paraId="4E6ACD43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0;</w:t>
      </w:r>
    </w:p>
    <w:p w14:paraId="72516C1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>_ind &lt;= 0;</w:t>
      </w:r>
    </w:p>
    <w:p w14:paraId="38AC85A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 xml:space="preserve"> &lt;= (</w:t>
      </w:r>
      <w:r w:rsidRPr="00354667">
        <w:rPr>
          <w:rFonts w:eastAsia="Times New Roman"/>
          <w:b/>
          <w:color w:val="1F497D" w:themeColor="text2"/>
        </w:rPr>
        <w:t>others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=&gt; '0');</w:t>
      </w:r>
    </w:p>
    <w:p w14:paraId="4D8FFC4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 &lt;= '1';</w:t>
      </w:r>
    </w:p>
    <w:p w14:paraId="27CF35B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_tx_tamam &lt;= '0';</w:t>
      </w:r>
    </w:p>
    <w:p w14:paraId="534CB793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412B532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354667">
        <w:rPr>
          <w:rFonts w:eastAsia="Times New Roman"/>
          <w:b/>
          <w:color w:val="1F497D" w:themeColor="text2"/>
        </w:rPr>
        <w:t>elsif</w:t>
      </w:r>
      <w:r w:rsidRPr="00354667">
        <w:rPr>
          <w:rFonts w:eastAsia="Times New Roman"/>
          <w:color w:val="1F497D" w:themeColor="text2"/>
        </w:rPr>
        <w:t xml:space="preserve"> </w:t>
      </w:r>
      <w:r w:rsidRPr="009D2E51">
        <w:rPr>
          <w:rFonts w:eastAsia="Times New Roman"/>
          <w:color w:val="4F81BD" w:themeColor="accent1"/>
        </w:rPr>
        <w:t>rising_edge</w:t>
      </w:r>
      <w:r w:rsidRPr="006F040F">
        <w:rPr>
          <w:rFonts w:eastAsia="Times New Roman"/>
        </w:rPr>
        <w:t xml:space="preserve">(in_clk)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3622B7D8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_tx_tamam &lt;= '0';</w:t>
      </w:r>
    </w:p>
    <w:p w14:paraId="6CF3B2C8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354667">
        <w:rPr>
          <w:rFonts w:eastAsia="Times New Roman"/>
          <w:b/>
          <w:color w:val="1F497D" w:themeColor="text2"/>
        </w:rPr>
        <w:t>case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r_UART_tx </w:t>
      </w:r>
      <w:r w:rsidRPr="00354667">
        <w:rPr>
          <w:rFonts w:eastAsia="Times New Roman"/>
          <w:b/>
          <w:color w:val="1F497D" w:themeColor="text2"/>
        </w:rPr>
        <w:t>is</w:t>
      </w:r>
    </w:p>
    <w:p w14:paraId="5C1E904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BOSTA =&gt;</w:t>
      </w:r>
    </w:p>
    <w:p w14:paraId="1B91C3BE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 xml:space="preserve">_tx &lt;= '1'; </w:t>
      </w:r>
    </w:p>
    <w:p w14:paraId="420F2298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0;</w:t>
      </w:r>
    </w:p>
    <w:p w14:paraId="59AF018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>_ind &lt;= 0;</w:t>
      </w:r>
    </w:p>
    <w:p w14:paraId="29D9750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in_tx_basla = '1'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166A514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 xml:space="preserve"> &lt;= in_tx_data;</w:t>
      </w:r>
    </w:p>
    <w:p w14:paraId="07BBCC5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_UART_tx &lt;= BASLA;</w:t>
      </w:r>
    </w:p>
    <w:p w14:paraId="4A9AA8A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</w:t>
      </w:r>
      <w:r w:rsidRPr="006F040F">
        <w:rPr>
          <w:rFonts w:eastAsia="Times New Roman"/>
        </w:rPr>
        <w:t xml:space="preserve">;  </w:t>
      </w:r>
    </w:p>
    <w:p w14:paraId="2A45DFD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55A949FE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BASLA =&gt;</w:t>
      </w:r>
    </w:p>
    <w:p w14:paraId="5A887E0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 &lt;= '0';</w:t>
      </w:r>
    </w:p>
    <w:p w14:paraId="4157837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r_clk_sayac = CLK_BIT - 1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555B83E2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0;</w:t>
      </w:r>
    </w:p>
    <w:p w14:paraId="32DF6785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 xml:space="preserve">_UART_tx &lt;= GONDER;                        </w:t>
      </w:r>
    </w:p>
    <w:p w14:paraId="3F931ACE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>
        <w:rPr>
          <w:rFonts w:eastAsia="Times New Roman"/>
        </w:rPr>
        <w:t xml:space="preserve">          </w:t>
      </w:r>
      <w:proofErr w:type="gramStart"/>
      <w:r w:rsidRPr="00354667">
        <w:rPr>
          <w:rFonts w:eastAsia="Times New Roman"/>
          <w:b/>
          <w:color w:val="1F497D" w:themeColor="text2"/>
        </w:rPr>
        <w:t>else</w:t>
      </w:r>
      <w:proofErr w:type="gramEnd"/>
    </w:p>
    <w:p w14:paraId="0978213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r_clk_sayac + 1;</w:t>
      </w:r>
    </w:p>
    <w:p w14:paraId="609FD0D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</w:t>
      </w:r>
      <w:r w:rsidRPr="006F040F">
        <w:rPr>
          <w:rFonts w:eastAsia="Times New Roman"/>
        </w:rPr>
        <w:t>;</w:t>
      </w:r>
    </w:p>
    <w:p w14:paraId="6E1AA97B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0FE4BF6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GONDER =&gt;      </w:t>
      </w:r>
    </w:p>
    <w:p w14:paraId="5590C09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6F040F">
        <w:rPr>
          <w:rFonts w:eastAsia="Times New Roman"/>
        </w:rPr>
        <w:t>r_tx  &lt;= 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>(r_data_ind);</w:t>
      </w:r>
    </w:p>
    <w:p w14:paraId="2D3954B2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r_clk_sayac = CLK_BIT - 1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0B73037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0;</w:t>
      </w:r>
    </w:p>
    <w:p w14:paraId="565894B1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 xml:space="preserve">_ind = 7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1F4D277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>_ind &lt;= 0;</w:t>
      </w:r>
    </w:p>
    <w:p w14:paraId="6DEEC50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_UART_tx &lt;= BITIR;</w:t>
      </w:r>
    </w:p>
    <w:p w14:paraId="7C0AB453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>
        <w:rPr>
          <w:rFonts w:eastAsia="Times New Roman"/>
        </w:rPr>
        <w:t xml:space="preserve">            </w:t>
      </w:r>
      <w:proofErr w:type="gramStart"/>
      <w:r w:rsidRPr="00354667">
        <w:rPr>
          <w:rFonts w:eastAsia="Times New Roman"/>
          <w:b/>
          <w:color w:val="1F497D" w:themeColor="text2"/>
        </w:rPr>
        <w:t>else</w:t>
      </w:r>
      <w:proofErr w:type="gramEnd"/>
    </w:p>
    <w:p w14:paraId="41B4D94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r w:rsidRPr="006F040F">
        <w:rPr>
          <w:rFonts w:eastAsia="Times New Roman"/>
        </w:rPr>
        <w:t>r_</w:t>
      </w:r>
      <w:proofErr w:type="gramStart"/>
      <w:r w:rsidRPr="006F040F">
        <w:rPr>
          <w:rFonts w:eastAsia="Times New Roman"/>
        </w:rPr>
        <w:t>data</w:t>
      </w:r>
      <w:proofErr w:type="gramEnd"/>
      <w:r w:rsidRPr="006F040F">
        <w:rPr>
          <w:rFonts w:eastAsia="Times New Roman"/>
        </w:rPr>
        <w:t>_ind &lt;= r_data_ind + 1;</w:t>
      </w:r>
    </w:p>
    <w:p w14:paraId="52013045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</w:t>
      </w:r>
      <w:r w:rsidRPr="006F040F">
        <w:rPr>
          <w:rFonts w:eastAsia="Times New Roman"/>
        </w:rPr>
        <w:t>;</w:t>
      </w:r>
    </w:p>
    <w:p w14:paraId="12A5A3FB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>
        <w:rPr>
          <w:rFonts w:eastAsia="Times New Roman"/>
        </w:rPr>
        <w:t xml:space="preserve">          </w:t>
      </w:r>
      <w:proofErr w:type="gramStart"/>
      <w:r w:rsidRPr="00354667">
        <w:rPr>
          <w:rFonts w:eastAsia="Times New Roman"/>
          <w:b/>
          <w:color w:val="1F497D" w:themeColor="text2"/>
        </w:rPr>
        <w:t>else</w:t>
      </w:r>
      <w:proofErr w:type="gramEnd"/>
    </w:p>
    <w:p w14:paraId="779090A6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r_clk_sayac + 1;</w:t>
      </w:r>
    </w:p>
    <w:p w14:paraId="000A208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</w:t>
      </w:r>
      <w:r w:rsidRPr="006F040F">
        <w:rPr>
          <w:rFonts w:eastAsia="Times New Roman"/>
        </w:rPr>
        <w:t xml:space="preserve">;                    </w:t>
      </w:r>
    </w:p>
    <w:p w14:paraId="1F8F789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5E1241F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BITIR =&gt;</w:t>
      </w:r>
    </w:p>
    <w:p w14:paraId="7D79E45D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  &lt;= '1';</w:t>
      </w:r>
    </w:p>
    <w:p w14:paraId="483ACE1A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if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r_clk_sayac = CLK_BIT - 1 </w:t>
      </w:r>
      <w:r w:rsidRPr="00354667">
        <w:rPr>
          <w:rFonts w:eastAsia="Times New Roman"/>
          <w:b/>
          <w:color w:val="1F497D" w:themeColor="text2"/>
        </w:rPr>
        <w:t>then</w:t>
      </w:r>
    </w:p>
    <w:p w14:paraId="1301A14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0;</w:t>
      </w:r>
    </w:p>
    <w:p w14:paraId="4094CE80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 xml:space="preserve">_UART_tx &lt;= TAMAM;                        </w:t>
      </w:r>
    </w:p>
    <w:p w14:paraId="27C2D6B3" w14:textId="77777777" w:rsidR="00EB2C24" w:rsidRPr="0035466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  <w:b/>
        </w:rPr>
      </w:pPr>
      <w:r>
        <w:rPr>
          <w:rFonts w:eastAsia="Times New Roman"/>
        </w:rPr>
        <w:t xml:space="preserve">          </w:t>
      </w:r>
      <w:proofErr w:type="gramStart"/>
      <w:r w:rsidRPr="00354667">
        <w:rPr>
          <w:rFonts w:eastAsia="Times New Roman"/>
          <w:b/>
          <w:color w:val="1F497D" w:themeColor="text2"/>
        </w:rPr>
        <w:t>else</w:t>
      </w:r>
      <w:proofErr w:type="gramEnd"/>
    </w:p>
    <w:p w14:paraId="78B34E7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_clk_sayac &lt;= r_clk_sayac + 1;</w:t>
      </w:r>
    </w:p>
    <w:p w14:paraId="11D62957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</w:t>
      </w:r>
      <w:r w:rsidRPr="006F040F">
        <w:rPr>
          <w:rFonts w:eastAsia="Times New Roman"/>
        </w:rPr>
        <w:t>;</w:t>
      </w:r>
    </w:p>
    <w:p w14:paraId="5FFC96B1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782DE4F5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>TAMAM =&gt;</w:t>
      </w:r>
    </w:p>
    <w:p w14:paraId="13B570FC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  &lt;= '1';</w:t>
      </w:r>
    </w:p>
    <w:p w14:paraId="32BC2F44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>_tx_tamam &lt;= '1';</w:t>
      </w:r>
    </w:p>
    <w:p w14:paraId="786E149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6F040F">
        <w:rPr>
          <w:rFonts w:eastAsia="Times New Roman"/>
        </w:rPr>
        <w:t>r</w:t>
      </w:r>
      <w:proofErr w:type="gramEnd"/>
      <w:r w:rsidRPr="006F040F">
        <w:rPr>
          <w:rFonts w:eastAsia="Times New Roman"/>
        </w:rPr>
        <w:t xml:space="preserve">_UART_tx &lt;= BOSTA;  </w:t>
      </w:r>
    </w:p>
    <w:p w14:paraId="321A1E8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</w:p>
    <w:p w14:paraId="2F13251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354667">
        <w:rPr>
          <w:rFonts w:eastAsia="Times New Roman"/>
          <w:b/>
          <w:color w:val="1F497D" w:themeColor="text2"/>
        </w:rPr>
        <w:t>when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others</w:t>
      </w:r>
      <w:r w:rsidRPr="00354667">
        <w:rPr>
          <w:rFonts w:eastAsia="Times New Roman"/>
          <w:color w:val="1F497D" w:themeColor="text2"/>
        </w:rPr>
        <w:t xml:space="preserve"> </w:t>
      </w:r>
      <w:r w:rsidRPr="006F040F">
        <w:rPr>
          <w:rFonts w:eastAsia="Times New Roman"/>
        </w:rPr>
        <w:t xml:space="preserve">=&gt; </w:t>
      </w:r>
      <w:r w:rsidRPr="00354667">
        <w:rPr>
          <w:rFonts w:eastAsia="Times New Roman"/>
          <w:b/>
          <w:color w:val="1F497D" w:themeColor="text2"/>
        </w:rPr>
        <w:t>NULL</w:t>
      </w:r>
      <w:r w:rsidRPr="006F040F">
        <w:rPr>
          <w:rFonts w:eastAsia="Times New Roman"/>
        </w:rPr>
        <w:t>;</w:t>
      </w:r>
    </w:p>
    <w:p w14:paraId="0C82FF0F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case</w:t>
      </w:r>
      <w:r w:rsidRPr="006F040F">
        <w:rPr>
          <w:rFonts w:eastAsia="Times New Roman"/>
        </w:rPr>
        <w:t>;</w:t>
      </w:r>
    </w:p>
    <w:p w14:paraId="187FA729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if;</w:t>
      </w:r>
    </w:p>
    <w:p w14:paraId="743C9906" w14:textId="77777777" w:rsidR="00EB2C24" w:rsidRPr="00AC4977" w:rsidRDefault="00EB2C24" w:rsidP="00EB2C24">
      <w:pPr>
        <w:pStyle w:val="KOD"/>
        <w:numPr>
          <w:ilvl w:val="0"/>
          <w:numId w:val="38"/>
        </w:numPr>
        <w:ind w:left="624" w:hanging="340"/>
        <w:rPr>
          <w:rFonts w:eastAsia="Times New Roman"/>
        </w:rPr>
      </w:pP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354667">
        <w:rPr>
          <w:rFonts w:eastAsia="Times New Roman"/>
          <w:b/>
          <w:color w:val="1F497D" w:themeColor="text2"/>
        </w:rPr>
        <w:t>process</w:t>
      </w:r>
      <w:r w:rsidRPr="00AC4977">
        <w:rPr>
          <w:rFonts w:eastAsia="Times New Roman"/>
        </w:rPr>
        <w:t>;</w:t>
      </w:r>
    </w:p>
    <w:p w14:paraId="53C75FCF" w14:textId="77777777" w:rsidR="00EB2C24" w:rsidRPr="00AC4977" w:rsidRDefault="00EB2C24" w:rsidP="00EB2C24">
      <w:pPr>
        <w:pStyle w:val="KOD"/>
        <w:numPr>
          <w:ilvl w:val="0"/>
          <w:numId w:val="38"/>
        </w:numPr>
        <w:ind w:left="624" w:hanging="340"/>
      </w:pPr>
    </w:p>
    <w:p w14:paraId="22B35FF1" w14:textId="77777777" w:rsidR="00EB2C24" w:rsidRDefault="00EB2C24" w:rsidP="00EB2C24">
      <w:pPr>
        <w:pStyle w:val="KOD"/>
        <w:numPr>
          <w:ilvl w:val="0"/>
          <w:numId w:val="38"/>
        </w:numPr>
        <w:ind w:left="624" w:hanging="340"/>
      </w:pPr>
      <w:r w:rsidRPr="00354667">
        <w:rPr>
          <w:rFonts w:eastAsia="Times New Roman"/>
          <w:b/>
          <w:color w:val="1F497D" w:themeColor="text2"/>
        </w:rPr>
        <w:t>end</w:t>
      </w:r>
      <w:r w:rsidRPr="00354667">
        <w:rPr>
          <w:rFonts w:eastAsia="Times New Roman"/>
          <w:color w:val="1F497D" w:themeColor="text2"/>
        </w:rPr>
        <w:t xml:space="preserve"> </w:t>
      </w:r>
      <w:r w:rsidRPr="00F912A4">
        <w:rPr>
          <w:rFonts w:eastAsia="Times New Roman"/>
        </w:rPr>
        <w:t>Behavioral;</w:t>
      </w:r>
    </w:p>
    <w:p w14:paraId="56746EED" w14:textId="77777777" w:rsidR="00EB2C24" w:rsidRDefault="00EB2C24" w:rsidP="00EB2C24">
      <w:pPr>
        <w:spacing w:before="60" w:after="180" w:line="269" w:lineRule="atLeast"/>
        <w:rPr>
          <w:rFonts w:ascii="Courier New" w:eastAsia="Times New Roman" w:hAnsi="Courier New" w:cs="Courier New"/>
          <w:b/>
          <w:color w:val="504E53"/>
          <w:szCs w:val="18"/>
        </w:rPr>
      </w:pPr>
    </w:p>
    <w:p w14:paraId="4BD053C9" w14:textId="77777777" w:rsidR="00EB2C24" w:rsidRDefault="00EB2C24" w:rsidP="00EB2C24">
      <w:pPr>
        <w:spacing w:before="60" w:after="180" w:line="269" w:lineRule="atLeast"/>
        <w:rPr>
          <w:rFonts w:eastAsia="Times New Roman"/>
        </w:rPr>
      </w:pPr>
      <w:r w:rsidRPr="00473395">
        <w:rPr>
          <w:rFonts w:ascii="Courier New" w:eastAsia="Times New Roman" w:hAnsi="Courier New" w:cs="Courier New"/>
          <w:b/>
          <w:color w:val="504E53"/>
          <w:szCs w:val="18"/>
        </w:rPr>
        <w:t xml:space="preserve">Örnek </w:t>
      </w:r>
      <w:r>
        <w:rPr>
          <w:rFonts w:ascii="Courier New" w:eastAsia="Times New Roman" w:hAnsi="Courier New" w:cs="Courier New"/>
          <w:b/>
          <w:color w:val="504E53"/>
          <w:szCs w:val="18"/>
        </w:rPr>
        <w:t>10.1.2</w:t>
      </w:r>
      <w:r>
        <w:rPr>
          <w:rFonts w:ascii="Courier New" w:eastAsia="Times New Roman" w:hAnsi="Courier New" w:cs="Courier New"/>
          <w:color w:val="504E53"/>
          <w:szCs w:val="18"/>
        </w:rPr>
        <w:t xml:space="preserve">: </w:t>
      </w:r>
      <w:r>
        <w:t xml:space="preserve">Aşağıda UART protokoklü kullanarak  </w:t>
      </w:r>
      <w:r w:rsidRPr="00F5093A">
        <w:t xml:space="preserve"> </w:t>
      </w:r>
      <w:r>
        <w:t xml:space="preserve">data alım işlemininin yapıldığı </w:t>
      </w:r>
      <w:r>
        <w:rPr>
          <w:rFonts w:ascii="Courier New" w:hAnsi="Courier New" w:cs="Courier New"/>
          <w:b/>
        </w:rPr>
        <w:t>UART_</w:t>
      </w:r>
      <w:proofErr w:type="gramStart"/>
      <w:r>
        <w:rPr>
          <w:rFonts w:ascii="Courier New" w:hAnsi="Courier New" w:cs="Courier New"/>
          <w:b/>
        </w:rPr>
        <w:t>rx</w:t>
      </w:r>
      <w:r w:rsidRPr="00D2354D">
        <w:rPr>
          <w:rFonts w:ascii="Courier New" w:hAnsi="Courier New" w:cs="Courier New"/>
          <w:b/>
        </w:rPr>
        <w:t>.vhd</w:t>
      </w:r>
      <w:proofErr w:type="gramEnd"/>
      <w:r w:rsidRPr="00D2354D">
        <w:rPr>
          <w:rFonts w:ascii="Courier New" w:hAnsi="Courier New" w:cs="Courier New"/>
          <w:b/>
        </w:rPr>
        <w:t xml:space="preserve"> </w:t>
      </w:r>
      <w:r w:rsidRPr="00F5093A">
        <w:t xml:space="preserve">VHDL kodu erilmiştir. </w:t>
      </w:r>
      <w:r>
        <w:rPr>
          <w:rFonts w:ascii="Courier New" w:hAnsi="Courier New" w:cs="Courier New"/>
          <w:b/>
        </w:rPr>
        <w:t>UART_rx</w:t>
      </w:r>
      <w:r w:rsidRPr="00F5093A">
        <w:t xml:space="preserve"> varlığımıza ilişkin generic bildirimleri </w:t>
      </w:r>
      <w:r>
        <w:t>7</w:t>
      </w:r>
      <w:r w:rsidRPr="00F5093A">
        <w:t>-1</w:t>
      </w:r>
      <w:r>
        <w:t>0</w:t>
      </w:r>
      <w:r w:rsidRPr="00F5093A">
        <w:t xml:space="preserve">. </w:t>
      </w:r>
      <w:r>
        <w:t>s</w:t>
      </w:r>
      <w:r w:rsidRPr="00F5093A">
        <w:t>atırlarda</w:t>
      </w:r>
      <w:r>
        <w:t xml:space="preserve"> yapılmıştır. generic bildirimi içerisinde yapılan değerler kullanılarak 22. satırda her bir bit değeri için gerekli saat darbesi sayısı hesaplanmaktadır. Port bildirim işlemleri </w:t>
      </w:r>
      <w:r w:rsidRPr="00F5093A">
        <w:t>1</w:t>
      </w:r>
      <w:r>
        <w:t>1</w:t>
      </w:r>
      <w:r w:rsidRPr="00F5093A">
        <w:t>-</w:t>
      </w:r>
      <w:r>
        <w:t>17</w:t>
      </w:r>
      <w:r w:rsidRPr="00F5093A">
        <w:t xml:space="preserve"> satırları arasında yapılmaktıdır. </w:t>
      </w:r>
      <w:r w:rsidRPr="00E93E98">
        <w:rPr>
          <w:rFonts w:ascii="Courier New" w:hAnsi="Courier New" w:cs="Courier New"/>
          <w:b/>
        </w:rPr>
        <w:t>UART_</w:t>
      </w:r>
      <w:r>
        <w:rPr>
          <w:rFonts w:ascii="Courier New" w:hAnsi="Courier New" w:cs="Courier New"/>
          <w:b/>
        </w:rPr>
        <w:t>r</w:t>
      </w:r>
      <w:r w:rsidRPr="00E93E98">
        <w:rPr>
          <w:rFonts w:ascii="Courier New" w:hAnsi="Courier New" w:cs="Courier New"/>
          <w:b/>
        </w:rPr>
        <w:t xml:space="preserve">x </w:t>
      </w:r>
      <w:r>
        <w:t xml:space="preserve">varlığımız 8 bitlik </w:t>
      </w:r>
      <w:proofErr w:type="gramStart"/>
      <w:r>
        <w:t>data</w:t>
      </w:r>
      <w:proofErr w:type="gramEnd"/>
      <w:r>
        <w:t xml:space="preserve"> alacak şekilde tasarlanmıştır. 48. satırda saat darbelerinin farklı olmasından dolayı domain eşleştirme işlemi yapılmaktadır. </w:t>
      </w:r>
      <w:proofErr w:type="gramStart"/>
      <w:r w:rsidRPr="008A1FCF">
        <w:rPr>
          <w:rFonts w:ascii="Courier New" w:eastAsia="Times New Roman" w:hAnsi="Courier New" w:cs="Courier New"/>
          <w:b/>
        </w:rPr>
        <w:t>t</w:t>
      </w:r>
      <w:proofErr w:type="gramEnd"/>
      <w:r w:rsidRPr="008A1FCF">
        <w:rPr>
          <w:rFonts w:ascii="Courier New" w:eastAsia="Times New Roman" w:hAnsi="Courier New" w:cs="Courier New"/>
          <w:b/>
        </w:rPr>
        <w:t>_UART_</w:t>
      </w:r>
      <w:r>
        <w:rPr>
          <w:rFonts w:ascii="Courier New" w:eastAsia="Times New Roman" w:hAnsi="Courier New" w:cs="Courier New"/>
          <w:b/>
        </w:rPr>
        <w:t>r</w:t>
      </w:r>
      <w:r w:rsidRPr="008A1FCF">
        <w:rPr>
          <w:rFonts w:ascii="Courier New" w:eastAsia="Times New Roman" w:hAnsi="Courier New" w:cs="Courier New"/>
          <w:b/>
        </w:rPr>
        <w:t>x</w:t>
      </w:r>
      <w:r w:rsidRPr="00F912A4">
        <w:rPr>
          <w:rFonts w:eastAsia="Times New Roman"/>
        </w:rPr>
        <w:t xml:space="preserve"> </w:t>
      </w:r>
      <w:r>
        <w:rPr>
          <w:rFonts w:eastAsia="Times New Roman"/>
        </w:rPr>
        <w:t xml:space="preserve">tipinde tanımlı </w:t>
      </w:r>
      <w:r w:rsidRPr="008A1FCF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8A1FCF">
        <w:rPr>
          <w:rFonts w:ascii="Courier New" w:eastAsia="Times New Roman" w:hAnsi="Courier New" w:cs="Courier New"/>
          <w:b/>
        </w:rPr>
        <w:t>x</w:t>
      </w:r>
      <w:r>
        <w:rPr>
          <w:rFonts w:eastAsia="Times New Roman"/>
        </w:rPr>
        <w:t xml:space="preserve"> sinyali başlangıç durumunda </w:t>
      </w:r>
      <w:r w:rsidRPr="00AA597F">
        <w:rPr>
          <w:rFonts w:ascii="Courier New" w:eastAsia="Times New Roman" w:hAnsi="Courier New" w:cs="Courier New"/>
          <w:b/>
        </w:rPr>
        <w:t>BOSTA</w:t>
      </w:r>
      <w:r>
        <w:rPr>
          <w:rFonts w:eastAsia="Times New Roman"/>
        </w:rPr>
        <w:t xml:space="preserve"> durumundadır ve </w:t>
      </w:r>
      <w:r w:rsidRPr="00F468C8">
        <w:rPr>
          <w:rFonts w:ascii="Courier New" w:eastAsia="Times New Roman" w:hAnsi="Courier New" w:cs="Courier New"/>
          <w:b/>
        </w:rPr>
        <w:t xml:space="preserve">r_rx_cnt </w:t>
      </w:r>
      <w:r>
        <w:rPr>
          <w:rFonts w:eastAsia="Times New Roman"/>
        </w:rPr>
        <w:t xml:space="preserve">sinyalin ilk 2 bitinin değerinin </w:t>
      </w:r>
      <w:r>
        <w:rPr>
          <w:rFonts w:ascii="Courier New" w:eastAsia="Times New Roman" w:hAnsi="Courier New" w:cs="Courier New"/>
          <w:b/>
        </w:rPr>
        <w:t>“</w:t>
      </w:r>
      <w:r w:rsidRPr="00AA597F">
        <w:rPr>
          <w:rFonts w:ascii="Courier New" w:eastAsia="Times New Roman" w:hAnsi="Courier New" w:cs="Courier New"/>
          <w:b/>
        </w:rPr>
        <w:t>1</w:t>
      </w:r>
      <w:r>
        <w:rPr>
          <w:rFonts w:ascii="Courier New" w:eastAsia="Times New Roman" w:hAnsi="Courier New" w:cs="Courier New"/>
          <w:b/>
        </w:rPr>
        <w:t>0”</w:t>
      </w:r>
      <w:r>
        <w:rPr>
          <w:rFonts w:eastAsia="Times New Roman"/>
        </w:rPr>
        <w:t xml:space="preserve"> olması beklemektedir</w:t>
      </w:r>
      <w:r w:rsidRPr="00AA597F">
        <w:rPr>
          <w:rFonts w:eastAsia="Times New Roman"/>
        </w:rPr>
        <w:t>.</w:t>
      </w:r>
      <w:r w:rsidRPr="00AA597F">
        <w:rPr>
          <w:rFonts w:eastAsia="Times New Roman"/>
          <w:b/>
        </w:rPr>
        <w:t xml:space="preserve"> </w:t>
      </w:r>
      <w:proofErr w:type="gramStart"/>
      <w:r w:rsidRPr="00F468C8">
        <w:rPr>
          <w:rFonts w:ascii="Courier New" w:eastAsia="Times New Roman" w:hAnsi="Courier New" w:cs="Courier New"/>
          <w:b/>
        </w:rPr>
        <w:t>r</w:t>
      </w:r>
      <w:proofErr w:type="gramEnd"/>
      <w:r w:rsidRPr="00F468C8">
        <w:rPr>
          <w:rFonts w:ascii="Courier New" w:eastAsia="Times New Roman" w:hAnsi="Courier New" w:cs="Courier New"/>
          <w:b/>
        </w:rPr>
        <w:t xml:space="preserve">_rx_cnt </w:t>
      </w:r>
      <w:r>
        <w:rPr>
          <w:rFonts w:eastAsia="Times New Roman"/>
        </w:rPr>
        <w:t xml:space="preserve">sinyalin ilk 2 bitinin değerinin </w:t>
      </w:r>
      <w:r>
        <w:rPr>
          <w:rFonts w:ascii="Courier New" w:eastAsia="Times New Roman" w:hAnsi="Courier New" w:cs="Courier New"/>
          <w:b/>
        </w:rPr>
        <w:t>“</w:t>
      </w:r>
      <w:r w:rsidRPr="00AA597F">
        <w:rPr>
          <w:rFonts w:ascii="Courier New" w:eastAsia="Times New Roman" w:hAnsi="Courier New" w:cs="Courier New"/>
          <w:b/>
        </w:rPr>
        <w:t>1</w:t>
      </w:r>
      <w:r>
        <w:rPr>
          <w:rFonts w:ascii="Courier New" w:eastAsia="Times New Roman" w:hAnsi="Courier New" w:cs="Courier New"/>
          <w:b/>
        </w:rPr>
        <w:t>0”</w:t>
      </w:r>
      <w:r>
        <w:rPr>
          <w:rFonts w:eastAsia="Times New Roman"/>
        </w:rPr>
        <w:t xml:space="preserve"> olması ile </w:t>
      </w:r>
      <w:r w:rsidRPr="0082183C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82183C">
        <w:rPr>
          <w:rFonts w:ascii="Courier New" w:eastAsia="Times New Roman" w:hAnsi="Courier New" w:cs="Courier New"/>
          <w:b/>
        </w:rPr>
        <w:t xml:space="preserve">x </w:t>
      </w:r>
      <w:r>
        <w:rPr>
          <w:rFonts w:eastAsia="Times New Roman"/>
        </w:rPr>
        <w:t xml:space="preserve">sinyali </w:t>
      </w:r>
      <w:r w:rsidRPr="00EB6C1A">
        <w:rPr>
          <w:rFonts w:ascii="Courier New" w:eastAsia="Times New Roman" w:hAnsi="Courier New" w:cs="Courier New"/>
          <w:b/>
        </w:rPr>
        <w:t>BASLA</w:t>
      </w:r>
      <w:r>
        <w:rPr>
          <w:rFonts w:eastAsia="Times New Roman"/>
        </w:rPr>
        <w:t xml:space="preserve"> durumuna dallanır. </w:t>
      </w:r>
      <w:r w:rsidRPr="00EB6C1A">
        <w:rPr>
          <w:rFonts w:ascii="Courier New" w:eastAsia="Times New Roman" w:hAnsi="Courier New" w:cs="Courier New"/>
          <w:b/>
        </w:rPr>
        <w:t>BASLA</w:t>
      </w:r>
      <w:r>
        <w:rPr>
          <w:rFonts w:eastAsia="Times New Roman"/>
        </w:rPr>
        <w:t xml:space="preserve"> durumunda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sabitinin değerinin yarısı kadar beklenmektedir.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ascii="Courier New" w:eastAsia="Times New Roman" w:hAnsi="Courier New" w:cs="Courier New"/>
          <w:b/>
        </w:rPr>
        <w:t>/2</w:t>
      </w:r>
      <w:r>
        <w:rPr>
          <w:rFonts w:eastAsia="Times New Roman"/>
        </w:rPr>
        <w:t xml:space="preserve"> sayısı kadar saat darbesi beklendikten sonra </w:t>
      </w:r>
      <w:r w:rsidRPr="004316E4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4316E4">
        <w:rPr>
          <w:rFonts w:ascii="Courier New" w:eastAsia="Times New Roman" w:hAnsi="Courier New" w:cs="Courier New"/>
          <w:b/>
        </w:rPr>
        <w:t>x</w:t>
      </w:r>
      <w:r>
        <w:rPr>
          <w:rFonts w:eastAsia="Times New Roman"/>
        </w:rPr>
        <w:t xml:space="preserve"> sinyali </w:t>
      </w:r>
      <w:r>
        <w:rPr>
          <w:rFonts w:ascii="Courier New" w:eastAsia="Times New Roman" w:hAnsi="Courier New" w:cs="Courier New"/>
          <w:b/>
        </w:rPr>
        <w:t>DATA_AL</w:t>
      </w:r>
      <w:r>
        <w:rPr>
          <w:rFonts w:eastAsia="Times New Roman"/>
        </w:rPr>
        <w:t xml:space="preserve"> durumuna dallanır. Bu durumda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sayısı kadar saat darbesi süresi kadar beklendikten sonra </w:t>
      </w:r>
      <w:r w:rsidRPr="004316E4">
        <w:rPr>
          <w:rFonts w:ascii="Courier New" w:eastAsia="Times New Roman" w:hAnsi="Courier New" w:cs="Courier New"/>
          <w:b/>
        </w:rPr>
        <w:t>r_</w:t>
      </w:r>
      <w:proofErr w:type="gramStart"/>
      <w:r w:rsidRPr="004316E4">
        <w:rPr>
          <w:rFonts w:ascii="Courier New" w:eastAsia="Times New Roman" w:hAnsi="Courier New" w:cs="Courier New"/>
          <w:b/>
        </w:rPr>
        <w:t>data</w:t>
      </w:r>
      <w:proofErr w:type="gramEnd"/>
      <w:r>
        <w:rPr>
          <w:rFonts w:eastAsia="Times New Roman"/>
        </w:rPr>
        <w:t xml:space="preserve"> sinyalinin en anlamsız bitinden en anlamlı bitine doğru datalar yazılmaktadır. Yani bu durum içerisinde 8 x</w:t>
      </w:r>
      <w:r w:rsidRPr="00EB6C1A">
        <w:rPr>
          <w:rFonts w:ascii="Courier New" w:eastAsia="Times New Roman" w:hAnsi="Courier New" w:cs="Courier New"/>
          <w:b/>
        </w:rPr>
        <w:t xml:space="preserve"> CLK_BIT</w:t>
      </w:r>
      <w:r>
        <w:rPr>
          <w:rFonts w:eastAsia="Times New Roman"/>
        </w:rPr>
        <w:t xml:space="preserve"> saat darbesi kadar beklenmektedir. Tüm bitlerin alınma işleminden sonra </w:t>
      </w:r>
      <w:r w:rsidRPr="004316E4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4316E4">
        <w:rPr>
          <w:rFonts w:ascii="Courier New" w:eastAsia="Times New Roman" w:hAnsi="Courier New" w:cs="Courier New"/>
          <w:b/>
        </w:rPr>
        <w:t xml:space="preserve">x </w:t>
      </w:r>
      <w:r>
        <w:rPr>
          <w:rFonts w:eastAsia="Times New Roman"/>
        </w:rPr>
        <w:t xml:space="preserve">sinyali </w:t>
      </w:r>
      <w:r w:rsidRPr="004316E4">
        <w:rPr>
          <w:rFonts w:ascii="Courier New" w:eastAsia="Times New Roman" w:hAnsi="Courier New" w:cs="Courier New"/>
          <w:b/>
        </w:rPr>
        <w:t>BITIR</w:t>
      </w:r>
      <w:r>
        <w:rPr>
          <w:rFonts w:eastAsia="Times New Roman"/>
        </w:rPr>
        <w:t xml:space="preserve"> durumuna dallanır. Bu durum içerisinde bitir </w:t>
      </w:r>
      <w:r w:rsidRPr="00EB6C1A">
        <w:rPr>
          <w:rFonts w:ascii="Courier New" w:eastAsia="Times New Roman" w:hAnsi="Courier New" w:cs="Courier New"/>
          <w:b/>
        </w:rPr>
        <w:t>CLK_BIT</w:t>
      </w:r>
      <w:r>
        <w:rPr>
          <w:rFonts w:eastAsia="Times New Roman"/>
        </w:rPr>
        <w:t xml:space="preserve"> sabitinin değeri kadar saat darbesi beklendikten sonra </w:t>
      </w:r>
      <w:r w:rsidRPr="004C4178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4C4178">
        <w:rPr>
          <w:rFonts w:ascii="Courier New" w:eastAsia="Times New Roman" w:hAnsi="Courier New" w:cs="Courier New"/>
          <w:b/>
        </w:rPr>
        <w:t>x</w:t>
      </w:r>
      <w:r>
        <w:rPr>
          <w:rFonts w:eastAsia="Times New Roman"/>
        </w:rPr>
        <w:t xml:space="preserve"> sinyali </w:t>
      </w:r>
      <w:r w:rsidRPr="004C4178">
        <w:rPr>
          <w:rFonts w:ascii="Courier New" w:eastAsia="Times New Roman" w:hAnsi="Courier New" w:cs="Courier New"/>
          <w:b/>
        </w:rPr>
        <w:t>TAMAM</w:t>
      </w:r>
      <w:r>
        <w:rPr>
          <w:rFonts w:eastAsia="Times New Roman"/>
        </w:rPr>
        <w:t xml:space="preserve"> durumuna dallanır. </w:t>
      </w:r>
      <w:r w:rsidRPr="004316E4">
        <w:rPr>
          <w:rFonts w:ascii="Courier New" w:eastAsia="Times New Roman" w:hAnsi="Courier New" w:cs="Courier New"/>
          <w:b/>
        </w:rPr>
        <w:t>TAMAM</w:t>
      </w:r>
      <w:r>
        <w:rPr>
          <w:rFonts w:eastAsia="Times New Roman"/>
        </w:rPr>
        <w:t xml:space="preserve"> durumunda </w:t>
      </w:r>
      <w:r w:rsidRPr="00680CF2">
        <w:rPr>
          <w:rFonts w:ascii="Courier New" w:eastAsia="Times New Roman" w:hAnsi="Courier New" w:cs="Courier New"/>
          <w:b/>
        </w:rPr>
        <w:t>r_</w:t>
      </w:r>
      <w:r>
        <w:rPr>
          <w:rFonts w:ascii="Courier New" w:eastAsia="Times New Roman" w:hAnsi="Courier New" w:cs="Courier New"/>
          <w:b/>
        </w:rPr>
        <w:t>r</w:t>
      </w:r>
      <w:r w:rsidRPr="00680CF2">
        <w:rPr>
          <w:rFonts w:ascii="Courier New" w:eastAsia="Times New Roman" w:hAnsi="Courier New" w:cs="Courier New"/>
          <w:b/>
        </w:rPr>
        <w:t>x_tamam</w:t>
      </w:r>
      <w:r>
        <w:rPr>
          <w:rFonts w:eastAsia="Times New Roman"/>
        </w:rPr>
        <w:t xml:space="preserve"> sinyali </w:t>
      </w:r>
      <w:r w:rsidRPr="00680CF2">
        <w:rPr>
          <w:rFonts w:ascii="Courier New" w:eastAsia="Times New Roman" w:hAnsi="Courier New" w:cs="Courier New"/>
          <w:b/>
        </w:rPr>
        <w:t>‘1’</w:t>
      </w:r>
      <w:r>
        <w:rPr>
          <w:rFonts w:eastAsia="Times New Roman"/>
        </w:rPr>
        <w:t xml:space="preserve"> değerini alarak </w:t>
      </w:r>
      <w:proofErr w:type="gramStart"/>
      <w:r>
        <w:rPr>
          <w:rFonts w:eastAsia="Times New Roman"/>
        </w:rPr>
        <w:t>data</w:t>
      </w:r>
      <w:proofErr w:type="gramEnd"/>
      <w:r>
        <w:rPr>
          <w:rFonts w:eastAsia="Times New Roman"/>
        </w:rPr>
        <w:t xml:space="preserve"> alım işleminin bittiği bildirilmektedir ve </w:t>
      </w:r>
      <w:r w:rsidRPr="00680CF2">
        <w:rPr>
          <w:rFonts w:ascii="Courier New" w:eastAsia="Times New Roman" w:hAnsi="Courier New" w:cs="Courier New"/>
          <w:b/>
        </w:rPr>
        <w:t>r_UART_</w:t>
      </w:r>
      <w:r>
        <w:rPr>
          <w:rFonts w:ascii="Courier New" w:eastAsia="Times New Roman" w:hAnsi="Courier New" w:cs="Courier New"/>
          <w:b/>
        </w:rPr>
        <w:t>r</w:t>
      </w:r>
      <w:r w:rsidRPr="00680CF2">
        <w:rPr>
          <w:rFonts w:ascii="Courier New" w:eastAsia="Times New Roman" w:hAnsi="Courier New" w:cs="Courier New"/>
          <w:b/>
        </w:rPr>
        <w:t>x</w:t>
      </w:r>
      <w:r>
        <w:rPr>
          <w:rFonts w:eastAsia="Times New Roman"/>
        </w:rPr>
        <w:t xml:space="preserve"> sinyali </w:t>
      </w:r>
      <w:r w:rsidRPr="00E76D74">
        <w:rPr>
          <w:rFonts w:ascii="Courier New" w:eastAsia="Times New Roman" w:hAnsi="Courier New" w:cs="Courier New"/>
          <w:b/>
        </w:rPr>
        <w:t>BOSTA</w:t>
      </w:r>
      <w:r>
        <w:rPr>
          <w:rFonts w:eastAsia="Times New Roman"/>
        </w:rPr>
        <w:t xml:space="preserve"> durumuna dallanır.</w:t>
      </w:r>
    </w:p>
    <w:p w14:paraId="122B301F" w14:textId="77777777" w:rsidR="00EB2C24" w:rsidRDefault="00EB2C24" w:rsidP="00EB2C24">
      <w:pPr>
        <w:spacing w:before="60" w:after="180" w:line="269" w:lineRule="atLeast"/>
        <w:rPr>
          <w:rFonts w:eastAsia="Times New Roman"/>
        </w:rPr>
      </w:pPr>
    </w:p>
    <w:p w14:paraId="1DE1D088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DA196B">
        <w:rPr>
          <w:rFonts w:eastAsia="Times New Roman"/>
          <w:b/>
          <w:color w:val="800000"/>
        </w:rPr>
        <w:t>library</w:t>
      </w:r>
      <w:r w:rsidRPr="00DA196B">
        <w:rPr>
          <w:rFonts w:eastAsia="Times New Roman"/>
          <w:color w:val="800000"/>
        </w:rPr>
        <w:t xml:space="preserve"> </w:t>
      </w:r>
      <w:r w:rsidRPr="00254301">
        <w:rPr>
          <w:rFonts w:eastAsia="Times New Roman"/>
        </w:rPr>
        <w:t>IEEE;</w:t>
      </w:r>
    </w:p>
    <w:p w14:paraId="7B09BEE1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DA196B">
        <w:rPr>
          <w:rFonts w:eastAsia="Times New Roman"/>
          <w:b/>
          <w:color w:val="800000"/>
        </w:rPr>
        <w:t>use</w:t>
      </w:r>
      <w:r w:rsidRPr="00DA196B">
        <w:rPr>
          <w:rFonts w:eastAsia="Times New Roman"/>
          <w:color w:val="800000"/>
        </w:rPr>
        <w:t xml:space="preserve"> </w:t>
      </w:r>
      <w:proofErr w:type="gramStart"/>
      <w:r w:rsidRPr="00254301">
        <w:rPr>
          <w:rFonts w:eastAsia="Times New Roman"/>
        </w:rPr>
        <w:t>IEEE.STD</w:t>
      </w:r>
      <w:proofErr w:type="gramEnd"/>
      <w:r w:rsidRPr="00254301">
        <w:rPr>
          <w:rFonts w:eastAsia="Times New Roman"/>
        </w:rPr>
        <w:t>_LOGIC_1164.ALL;</w:t>
      </w:r>
    </w:p>
    <w:p w14:paraId="3FECB6E6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DA196B">
        <w:rPr>
          <w:rFonts w:eastAsia="Times New Roman"/>
          <w:b/>
          <w:color w:val="800000"/>
        </w:rPr>
        <w:t>use</w:t>
      </w:r>
      <w:r w:rsidRPr="00DA196B">
        <w:rPr>
          <w:rFonts w:eastAsia="Times New Roman"/>
          <w:color w:val="800000"/>
        </w:rPr>
        <w:t xml:space="preserve"> </w:t>
      </w:r>
      <w:proofErr w:type="gramStart"/>
      <w:r w:rsidRPr="00254301">
        <w:rPr>
          <w:rFonts w:eastAsia="Times New Roman"/>
        </w:rPr>
        <w:t>IEEE.STD</w:t>
      </w:r>
      <w:proofErr w:type="gramEnd"/>
      <w:r w:rsidRPr="00254301">
        <w:rPr>
          <w:rFonts w:eastAsia="Times New Roman"/>
        </w:rPr>
        <w:t>_LOGIC_SIGNED.ALL;</w:t>
      </w:r>
    </w:p>
    <w:p w14:paraId="77316473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DA196B">
        <w:rPr>
          <w:rFonts w:eastAsia="Times New Roman"/>
          <w:b/>
          <w:color w:val="800000"/>
        </w:rPr>
        <w:t>use</w:t>
      </w:r>
      <w:r w:rsidRPr="00DA196B">
        <w:rPr>
          <w:rFonts w:eastAsia="Times New Roman"/>
          <w:color w:val="800000"/>
        </w:rPr>
        <w:t xml:space="preserve"> </w:t>
      </w:r>
      <w:proofErr w:type="gramStart"/>
      <w:r w:rsidRPr="00254301">
        <w:rPr>
          <w:rFonts w:eastAsia="Times New Roman"/>
        </w:rPr>
        <w:t>IEEE.STD</w:t>
      </w:r>
      <w:proofErr w:type="gramEnd"/>
      <w:r w:rsidRPr="00254301">
        <w:rPr>
          <w:rFonts w:eastAsia="Times New Roman"/>
        </w:rPr>
        <w:t>_LOGIC_ARITH.ALL;</w:t>
      </w:r>
    </w:p>
    <w:p w14:paraId="3CE79A3F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1C153024" w14:textId="77777777" w:rsidR="00EB2C24" w:rsidRPr="00DA196B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  <w:color w:val="1F497D" w:themeColor="text2"/>
        </w:rPr>
      </w:pPr>
      <w:r w:rsidRPr="00DA196B">
        <w:rPr>
          <w:rFonts w:eastAsia="Times New Roman"/>
          <w:b/>
          <w:color w:val="1F497D" w:themeColor="text2"/>
        </w:rPr>
        <w:t>entity</w:t>
      </w:r>
      <w:r w:rsidRPr="00DA196B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UART_rx is</w:t>
      </w:r>
    </w:p>
    <w:p w14:paraId="73E492F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DA196B">
        <w:rPr>
          <w:rFonts w:eastAsia="Times New Roman"/>
          <w:b/>
          <w:color w:val="1F497D" w:themeColor="text2"/>
        </w:rPr>
        <w:t>Generic</w:t>
      </w:r>
      <w:r w:rsidRPr="00DA196B">
        <w:rPr>
          <w:rFonts w:eastAsia="Times New Roman"/>
          <w:color w:val="1F497D" w:themeColor="text2"/>
        </w:rPr>
        <w:t xml:space="preserve"> </w:t>
      </w:r>
      <w:proofErr w:type="gramStart"/>
      <w:r w:rsidRPr="00254301">
        <w:rPr>
          <w:rFonts w:eastAsia="Times New Roman"/>
        </w:rPr>
        <w:t>(</w:t>
      </w:r>
      <w:proofErr w:type="gramEnd"/>
      <w:r w:rsidRPr="00254301">
        <w:rPr>
          <w:rFonts w:eastAsia="Times New Roman"/>
        </w:rPr>
        <w:t xml:space="preserve"> </w:t>
      </w:r>
    </w:p>
    <w:p w14:paraId="22E70F49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CLK_</w:t>
      </w:r>
      <w:proofErr w:type="gramStart"/>
      <w:r w:rsidRPr="00446C39">
        <w:rPr>
          <w:rFonts w:eastAsia="Times New Roman"/>
        </w:rPr>
        <w:t xml:space="preserve">FREKANS : </w:t>
      </w:r>
      <w:r w:rsidRPr="00E071F0">
        <w:rPr>
          <w:rFonts w:eastAsia="Times New Roman"/>
          <w:color w:val="4F81BD" w:themeColor="accent1"/>
        </w:rPr>
        <w:t>integer</w:t>
      </w:r>
      <w:proofErr w:type="gramEnd"/>
      <w:r w:rsidRPr="00E071F0">
        <w:rPr>
          <w:rFonts w:eastAsia="Times New Roman"/>
          <w:color w:val="4F81BD" w:themeColor="accent1"/>
        </w:rPr>
        <w:t xml:space="preserve"> </w:t>
      </w:r>
      <w:r w:rsidRPr="00446C39">
        <w:rPr>
          <w:rFonts w:eastAsia="Times New Roman"/>
        </w:rPr>
        <w:t>:= 100000000;</w:t>
      </w:r>
    </w:p>
    <w:p w14:paraId="1542193F" w14:textId="77777777" w:rsidR="00EB2C24" w:rsidRPr="00446C39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446C39">
        <w:rPr>
          <w:rFonts w:eastAsia="Times New Roman"/>
        </w:rPr>
        <w:t xml:space="preserve">BOUDRATE : </w:t>
      </w:r>
      <w:r w:rsidRPr="00E071F0">
        <w:rPr>
          <w:rFonts w:eastAsia="Times New Roman"/>
          <w:color w:val="4F81BD" w:themeColor="accent1"/>
        </w:rPr>
        <w:t>integer</w:t>
      </w:r>
      <w:proofErr w:type="gramEnd"/>
      <w:r w:rsidRPr="00E071F0">
        <w:rPr>
          <w:rFonts w:eastAsia="Times New Roman"/>
          <w:color w:val="4F81BD" w:themeColor="accent1"/>
        </w:rPr>
        <w:t xml:space="preserve"> </w:t>
      </w:r>
      <w:r w:rsidRPr="00446C39">
        <w:rPr>
          <w:rFonts w:eastAsia="Times New Roman"/>
        </w:rPr>
        <w:t>:= 115200</w:t>
      </w:r>
    </w:p>
    <w:p w14:paraId="23CF426E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254301">
        <w:rPr>
          <w:rFonts w:eastAsia="Times New Roman"/>
        </w:rPr>
        <w:t>);</w:t>
      </w:r>
    </w:p>
    <w:p w14:paraId="613446CF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DA196B">
        <w:rPr>
          <w:rFonts w:eastAsia="Times New Roman"/>
          <w:b/>
          <w:color w:val="1F497D" w:themeColor="text2"/>
        </w:rPr>
        <w:t>Port</w:t>
      </w:r>
      <w:proofErr w:type="gramStart"/>
      <w:r w:rsidRPr="00254301">
        <w:rPr>
          <w:rFonts w:eastAsia="Times New Roman"/>
        </w:rPr>
        <w:t>(</w:t>
      </w:r>
      <w:proofErr w:type="gramEnd"/>
    </w:p>
    <w:p w14:paraId="2D8D4CAA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in_</w:t>
      </w:r>
      <w:proofErr w:type="gramStart"/>
      <w:r w:rsidRPr="00446C39">
        <w:rPr>
          <w:rFonts w:eastAsia="Times New Roman"/>
        </w:rPr>
        <w:t xml:space="preserve">clk : </w:t>
      </w:r>
      <w:r w:rsidRPr="00DA196B">
        <w:rPr>
          <w:rFonts w:eastAsia="Times New Roman"/>
          <w:b/>
          <w:color w:val="1F497D" w:themeColor="text2"/>
        </w:rPr>
        <w:t>in</w:t>
      </w:r>
      <w:proofErr w:type="gramEnd"/>
      <w:r w:rsidRPr="00DA196B">
        <w:rPr>
          <w:rFonts w:eastAsia="Times New Roman"/>
          <w:color w:val="1F497D" w:themeColor="text2"/>
        </w:rPr>
        <w:t xml:space="preserve"> </w:t>
      </w:r>
      <w:r w:rsidRPr="00E071F0">
        <w:rPr>
          <w:rFonts w:eastAsia="Times New Roman"/>
          <w:color w:val="4F81BD" w:themeColor="accent1"/>
        </w:rPr>
        <w:t>std_logic</w:t>
      </w:r>
      <w:r w:rsidRPr="00446C39">
        <w:rPr>
          <w:rFonts w:eastAsia="Times New Roman"/>
        </w:rPr>
        <w:t>;</w:t>
      </w:r>
    </w:p>
    <w:p w14:paraId="20C2EAF4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in_</w:t>
      </w:r>
      <w:proofErr w:type="gramStart"/>
      <w:r w:rsidRPr="00446C39">
        <w:rPr>
          <w:rFonts w:eastAsia="Times New Roman"/>
        </w:rPr>
        <w:t xml:space="preserve">rst : </w:t>
      </w:r>
      <w:r w:rsidRPr="00DA196B">
        <w:rPr>
          <w:rFonts w:eastAsia="Times New Roman"/>
          <w:b/>
          <w:color w:val="1F497D" w:themeColor="text2"/>
        </w:rPr>
        <w:t>in</w:t>
      </w:r>
      <w:proofErr w:type="gramEnd"/>
      <w:r w:rsidRPr="00DA196B">
        <w:rPr>
          <w:rFonts w:eastAsia="Times New Roman"/>
          <w:color w:val="1F497D" w:themeColor="text2"/>
        </w:rPr>
        <w:t xml:space="preserve"> </w:t>
      </w:r>
      <w:r w:rsidRPr="00E071F0">
        <w:rPr>
          <w:rFonts w:eastAsia="Times New Roman"/>
          <w:color w:val="4F81BD" w:themeColor="accent1"/>
        </w:rPr>
        <w:t>std_logic</w:t>
      </w:r>
      <w:r w:rsidRPr="00446C39">
        <w:rPr>
          <w:rFonts w:eastAsia="Times New Roman"/>
        </w:rPr>
        <w:t>;</w:t>
      </w:r>
    </w:p>
    <w:p w14:paraId="70BC5A45" w14:textId="77777777" w:rsidR="00EB2C24" w:rsidRPr="00E071F0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color w:val="4F81BD" w:themeColor="accent1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in_</w:t>
      </w:r>
      <w:proofErr w:type="gramStart"/>
      <w:r w:rsidRPr="00446C39">
        <w:rPr>
          <w:rFonts w:eastAsia="Times New Roman"/>
        </w:rPr>
        <w:t xml:space="preserve">rx : </w:t>
      </w:r>
      <w:r w:rsidRPr="00DA196B">
        <w:rPr>
          <w:rFonts w:eastAsia="Times New Roman"/>
          <w:b/>
          <w:color w:val="1F497D" w:themeColor="text2"/>
        </w:rPr>
        <w:t>in</w:t>
      </w:r>
      <w:proofErr w:type="gramEnd"/>
      <w:r w:rsidRPr="00DA196B">
        <w:rPr>
          <w:rFonts w:eastAsia="Times New Roman"/>
          <w:color w:val="1F497D" w:themeColor="text2"/>
        </w:rPr>
        <w:t xml:space="preserve"> </w:t>
      </w:r>
      <w:r w:rsidRPr="00E071F0">
        <w:rPr>
          <w:rFonts w:eastAsia="Times New Roman"/>
          <w:color w:val="4F81BD" w:themeColor="accent1"/>
        </w:rPr>
        <w:t>std_logic</w:t>
      </w:r>
      <w:r w:rsidRPr="00E071F0">
        <w:rPr>
          <w:rFonts w:eastAsia="Times New Roman"/>
          <w:color w:val="000000" w:themeColor="text1"/>
        </w:rPr>
        <w:t>;</w:t>
      </w:r>
    </w:p>
    <w:p w14:paraId="04DFFBC9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out_rx_</w:t>
      </w:r>
      <w:proofErr w:type="gramStart"/>
      <w:r w:rsidRPr="00446C39">
        <w:rPr>
          <w:rFonts w:eastAsia="Times New Roman"/>
        </w:rPr>
        <w:t xml:space="preserve">data : </w:t>
      </w:r>
      <w:r w:rsidRPr="00DA196B">
        <w:rPr>
          <w:rFonts w:eastAsia="Times New Roman"/>
          <w:b/>
          <w:color w:val="1F497D" w:themeColor="text2"/>
        </w:rPr>
        <w:t>out</w:t>
      </w:r>
      <w:proofErr w:type="gramEnd"/>
      <w:r w:rsidRPr="00DA196B">
        <w:rPr>
          <w:rFonts w:eastAsia="Times New Roman"/>
          <w:color w:val="1F497D" w:themeColor="text2"/>
        </w:rPr>
        <w:t xml:space="preserve"> </w:t>
      </w:r>
      <w:r w:rsidRPr="00E071F0">
        <w:rPr>
          <w:rFonts w:eastAsia="Times New Roman"/>
          <w:color w:val="4F81BD" w:themeColor="accent1"/>
        </w:rPr>
        <w:t>std_logic_vector</w:t>
      </w:r>
      <w:r w:rsidRPr="00446C39">
        <w:rPr>
          <w:rFonts w:eastAsia="Times New Roman"/>
        </w:rPr>
        <w:t>(</w:t>
      </w:r>
      <w:r w:rsidRPr="00E071F0">
        <w:rPr>
          <w:rFonts w:eastAsia="Times New Roman"/>
          <w:b/>
          <w:color w:val="F79646" w:themeColor="accent6"/>
        </w:rPr>
        <w:t>7</w:t>
      </w:r>
      <w:r w:rsidRPr="00446C39">
        <w:rPr>
          <w:rFonts w:eastAsia="Times New Roman"/>
        </w:rPr>
        <w:t xml:space="preserve"> </w:t>
      </w:r>
      <w:r w:rsidRPr="00E071F0">
        <w:rPr>
          <w:rFonts w:eastAsia="Times New Roman"/>
          <w:color w:val="4F81BD" w:themeColor="accent1"/>
        </w:rPr>
        <w:t xml:space="preserve">downto </w:t>
      </w:r>
      <w:r w:rsidRPr="00E071F0">
        <w:rPr>
          <w:rFonts w:eastAsia="Times New Roman"/>
          <w:b/>
          <w:color w:val="F79646" w:themeColor="accent6"/>
        </w:rPr>
        <w:t>0</w:t>
      </w:r>
      <w:r w:rsidRPr="00446C39">
        <w:rPr>
          <w:rFonts w:eastAsia="Times New Roman"/>
        </w:rPr>
        <w:t>);</w:t>
      </w:r>
    </w:p>
    <w:p w14:paraId="1FCB0518" w14:textId="77777777" w:rsidR="00EB2C24" w:rsidRPr="00446C39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446C39">
        <w:rPr>
          <w:rFonts w:eastAsia="Times New Roman"/>
        </w:rPr>
        <w:t>out_rx_</w:t>
      </w:r>
      <w:proofErr w:type="gramStart"/>
      <w:r w:rsidRPr="00446C39">
        <w:rPr>
          <w:rFonts w:eastAsia="Times New Roman"/>
        </w:rPr>
        <w:t xml:space="preserve">tamam : </w:t>
      </w:r>
      <w:r w:rsidRPr="00DA196B">
        <w:rPr>
          <w:rFonts w:eastAsia="Times New Roman"/>
          <w:b/>
          <w:color w:val="1F497D" w:themeColor="text2"/>
        </w:rPr>
        <w:t>out</w:t>
      </w:r>
      <w:proofErr w:type="gramEnd"/>
      <w:r w:rsidRPr="00DA196B">
        <w:rPr>
          <w:rFonts w:eastAsia="Times New Roman"/>
          <w:color w:val="1F497D" w:themeColor="text2"/>
        </w:rPr>
        <w:t xml:space="preserve"> </w:t>
      </w:r>
      <w:r w:rsidRPr="00E071F0">
        <w:rPr>
          <w:rFonts w:eastAsia="Times New Roman"/>
          <w:color w:val="4F81BD" w:themeColor="accent1"/>
        </w:rPr>
        <w:t>std_logic</w:t>
      </w:r>
    </w:p>
    <w:p w14:paraId="4A8F309A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254301">
        <w:rPr>
          <w:rFonts w:eastAsia="Times New Roman"/>
        </w:rPr>
        <w:t>);</w:t>
      </w:r>
    </w:p>
    <w:p w14:paraId="72485756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DA196B">
        <w:rPr>
          <w:rFonts w:eastAsia="Times New Roman"/>
          <w:b/>
          <w:color w:val="1F497D" w:themeColor="text2"/>
        </w:rPr>
        <w:t>end</w:t>
      </w:r>
      <w:r w:rsidRPr="00DA196B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UART_rx;</w:t>
      </w:r>
    </w:p>
    <w:p w14:paraId="5C4B84D0" w14:textId="77777777" w:rsidR="00EB2C24" w:rsidRPr="006E2B47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58330218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941A28">
        <w:rPr>
          <w:rFonts w:eastAsia="Times New Roman"/>
          <w:b/>
          <w:color w:val="1F497D" w:themeColor="text2"/>
        </w:rPr>
        <w:t>architecture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 xml:space="preserve">Behavioral </w:t>
      </w:r>
      <w:r w:rsidRPr="00941A28">
        <w:rPr>
          <w:rFonts w:eastAsia="Times New Roman"/>
          <w:b/>
          <w:color w:val="1F497D" w:themeColor="text2"/>
        </w:rPr>
        <w:t>of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 xml:space="preserve">UART_rx </w:t>
      </w:r>
      <w:r w:rsidRPr="00941A28">
        <w:rPr>
          <w:rFonts w:eastAsia="Times New Roman"/>
          <w:b/>
          <w:color w:val="1F497D" w:themeColor="text2"/>
        </w:rPr>
        <w:t>is</w:t>
      </w:r>
    </w:p>
    <w:p w14:paraId="37E4271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46BC6510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constant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CLK_</w:t>
      </w:r>
      <w:proofErr w:type="gramStart"/>
      <w:r w:rsidRPr="00254301">
        <w:rPr>
          <w:rFonts w:eastAsia="Times New Roman"/>
        </w:rPr>
        <w:t xml:space="preserve">BIT : </w:t>
      </w:r>
      <w:r w:rsidRPr="0025061B">
        <w:rPr>
          <w:rFonts w:eastAsia="Times New Roman"/>
          <w:color w:val="4F81BD" w:themeColor="accent1"/>
        </w:rPr>
        <w:t>integer</w:t>
      </w:r>
      <w:proofErr w:type="gramEnd"/>
      <w:r w:rsidRPr="0025061B">
        <w:rPr>
          <w:rFonts w:eastAsia="Times New Roman"/>
          <w:color w:val="4F81BD" w:themeColor="accent1"/>
        </w:rPr>
        <w:t xml:space="preserve"> </w:t>
      </w:r>
      <w:r w:rsidRPr="00254301">
        <w:rPr>
          <w:rFonts w:eastAsia="Times New Roman"/>
        </w:rPr>
        <w:t>:= CLK_FREKANS / BOUDRATE + 1;</w:t>
      </w:r>
    </w:p>
    <w:p w14:paraId="447DEA22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2D8BF398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type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 xml:space="preserve">t_UART_rx </w:t>
      </w:r>
      <w:r w:rsidRPr="00941A28">
        <w:rPr>
          <w:rFonts w:eastAsia="Times New Roman"/>
          <w:b/>
          <w:color w:val="1F497D" w:themeColor="text2"/>
        </w:rPr>
        <w:t>is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(BOSTA, BASLA, DATA_AL, BITIR, TAMAM);</w:t>
      </w:r>
    </w:p>
    <w:p w14:paraId="6D0CCE81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r_UART_</w:t>
      </w:r>
      <w:proofErr w:type="gramStart"/>
      <w:r w:rsidRPr="00254301">
        <w:rPr>
          <w:rFonts w:eastAsia="Times New Roman"/>
        </w:rPr>
        <w:t>rx : t</w:t>
      </w:r>
      <w:proofErr w:type="gramEnd"/>
      <w:r w:rsidRPr="00254301">
        <w:rPr>
          <w:rFonts w:eastAsia="Times New Roman"/>
        </w:rPr>
        <w:t>_UART_rx := BOSTA;</w:t>
      </w:r>
    </w:p>
    <w:p w14:paraId="1F5B2539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r_clk_</w:t>
      </w:r>
      <w:proofErr w:type="gramStart"/>
      <w:r w:rsidRPr="00254301">
        <w:rPr>
          <w:rFonts w:eastAsia="Times New Roman"/>
        </w:rPr>
        <w:t xml:space="preserve">sayac : </w:t>
      </w:r>
      <w:r w:rsidRPr="0025061B">
        <w:rPr>
          <w:rFonts w:eastAsia="Times New Roman"/>
          <w:color w:val="4F81BD" w:themeColor="accent1"/>
        </w:rPr>
        <w:t>integer</w:t>
      </w:r>
      <w:proofErr w:type="gramEnd"/>
      <w:r w:rsidRPr="0025061B">
        <w:rPr>
          <w:rFonts w:eastAsia="Times New Roman"/>
          <w:color w:val="4F81BD" w:themeColor="accent1"/>
        </w:rPr>
        <w:t xml:space="preserve"> range </w:t>
      </w:r>
      <w:r w:rsidRPr="0025061B">
        <w:rPr>
          <w:rFonts w:eastAsia="Times New Roman"/>
          <w:b/>
          <w:color w:val="F79646" w:themeColor="accent6"/>
        </w:rPr>
        <w:t>0</w:t>
      </w:r>
      <w:r w:rsidRPr="00254301">
        <w:rPr>
          <w:rFonts w:eastAsia="Times New Roman"/>
        </w:rPr>
        <w:t xml:space="preserve"> </w:t>
      </w:r>
      <w:r w:rsidRPr="0025061B">
        <w:rPr>
          <w:rFonts w:eastAsia="Times New Roman"/>
          <w:color w:val="4F81BD" w:themeColor="accent1"/>
        </w:rPr>
        <w:t xml:space="preserve">to </w:t>
      </w:r>
      <w:r w:rsidRPr="0025061B">
        <w:rPr>
          <w:rFonts w:eastAsia="Times New Roman"/>
          <w:b/>
          <w:color w:val="F79646" w:themeColor="accent6"/>
        </w:rPr>
        <w:t xml:space="preserve">CLK_BIT - 1 </w:t>
      </w:r>
      <w:r w:rsidRPr="00254301">
        <w:rPr>
          <w:rFonts w:eastAsia="Times New Roman"/>
        </w:rPr>
        <w:t>:= 0;</w:t>
      </w:r>
    </w:p>
    <w:p w14:paraId="06AFC704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r_data_</w:t>
      </w:r>
      <w:proofErr w:type="gramStart"/>
      <w:r w:rsidRPr="00254301">
        <w:rPr>
          <w:rFonts w:eastAsia="Times New Roman"/>
        </w:rPr>
        <w:t xml:space="preserve">ind : </w:t>
      </w:r>
      <w:r w:rsidRPr="0025061B">
        <w:rPr>
          <w:rFonts w:eastAsia="Times New Roman"/>
          <w:color w:val="4F81BD" w:themeColor="accent1"/>
        </w:rPr>
        <w:t>integer</w:t>
      </w:r>
      <w:proofErr w:type="gramEnd"/>
      <w:r w:rsidRPr="0025061B">
        <w:rPr>
          <w:rFonts w:eastAsia="Times New Roman"/>
          <w:color w:val="4F81BD" w:themeColor="accent1"/>
        </w:rPr>
        <w:t xml:space="preserve"> range </w:t>
      </w:r>
      <w:r w:rsidRPr="0025061B">
        <w:rPr>
          <w:rFonts w:eastAsia="Times New Roman"/>
          <w:b/>
          <w:color w:val="F79646" w:themeColor="accent6"/>
        </w:rPr>
        <w:t>0</w:t>
      </w:r>
      <w:r w:rsidRPr="00254301">
        <w:rPr>
          <w:rFonts w:eastAsia="Times New Roman"/>
        </w:rPr>
        <w:t xml:space="preserve"> </w:t>
      </w:r>
      <w:r w:rsidRPr="0025061B">
        <w:rPr>
          <w:rFonts w:eastAsia="Times New Roman"/>
          <w:color w:val="4F81BD" w:themeColor="accent1"/>
        </w:rPr>
        <w:t xml:space="preserve">to </w:t>
      </w:r>
      <w:r w:rsidRPr="0025061B">
        <w:rPr>
          <w:rFonts w:eastAsia="Times New Roman"/>
          <w:b/>
          <w:color w:val="F79646" w:themeColor="accent6"/>
        </w:rPr>
        <w:t>7</w:t>
      </w:r>
      <w:r w:rsidRPr="00254301">
        <w:rPr>
          <w:rFonts w:eastAsia="Times New Roman"/>
        </w:rPr>
        <w:t xml:space="preserve"> := 0; </w:t>
      </w:r>
    </w:p>
    <w:p w14:paraId="2072869F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</w:t>
      </w:r>
      <w:proofErr w:type="gramStart"/>
      <w:r w:rsidRPr="00254301">
        <w:rPr>
          <w:rFonts w:eastAsia="Times New Roman"/>
        </w:rPr>
        <w:t xml:space="preserve">data   : </w:t>
      </w:r>
      <w:r w:rsidRPr="0025061B">
        <w:rPr>
          <w:rFonts w:eastAsia="Times New Roman"/>
          <w:color w:val="4F81BD" w:themeColor="accent1"/>
        </w:rPr>
        <w:t>std</w:t>
      </w:r>
      <w:proofErr w:type="gramEnd"/>
      <w:r w:rsidRPr="0025061B">
        <w:rPr>
          <w:rFonts w:eastAsia="Times New Roman"/>
          <w:color w:val="4F81BD" w:themeColor="accent1"/>
        </w:rPr>
        <w:t>_logic_vector</w:t>
      </w:r>
      <w:r w:rsidRPr="00254301">
        <w:rPr>
          <w:rFonts w:eastAsia="Times New Roman"/>
        </w:rPr>
        <w:t>(</w:t>
      </w:r>
      <w:r w:rsidRPr="0025061B">
        <w:rPr>
          <w:rFonts w:eastAsia="Times New Roman"/>
          <w:b/>
          <w:color w:val="F79646" w:themeColor="accent6"/>
        </w:rPr>
        <w:t>7</w:t>
      </w:r>
      <w:r w:rsidRPr="00254301">
        <w:rPr>
          <w:rFonts w:eastAsia="Times New Roman"/>
        </w:rPr>
        <w:t xml:space="preserve"> </w:t>
      </w:r>
      <w:r w:rsidRPr="0025061B">
        <w:rPr>
          <w:rFonts w:eastAsia="Times New Roman"/>
          <w:color w:val="4F81BD" w:themeColor="accent1"/>
        </w:rPr>
        <w:t xml:space="preserve">downto </w:t>
      </w:r>
      <w:r w:rsidRPr="0025061B">
        <w:rPr>
          <w:rFonts w:eastAsia="Times New Roman"/>
          <w:b/>
          <w:color w:val="F79646" w:themeColor="accent6"/>
        </w:rPr>
        <w:t>0</w:t>
      </w:r>
      <w:r w:rsidRPr="00254301">
        <w:rPr>
          <w:rFonts w:eastAsia="Times New Roman"/>
        </w:rPr>
        <w:t>) := (</w:t>
      </w:r>
      <w:r w:rsidRPr="0025061B">
        <w:rPr>
          <w:rFonts w:eastAsia="Times New Roman"/>
          <w:b/>
          <w:color w:val="1F497D" w:themeColor="text2"/>
        </w:rPr>
        <w:t>others</w:t>
      </w:r>
      <w:r w:rsidRPr="0025061B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=&gt; '0');</w:t>
      </w:r>
    </w:p>
    <w:p w14:paraId="64A35501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r_rx_</w:t>
      </w:r>
      <w:proofErr w:type="gramStart"/>
      <w:r w:rsidRPr="00254301">
        <w:rPr>
          <w:rFonts w:eastAsia="Times New Roman"/>
        </w:rPr>
        <w:t xml:space="preserve">tamam : </w:t>
      </w:r>
      <w:r w:rsidRPr="0025061B">
        <w:rPr>
          <w:rFonts w:eastAsia="Times New Roman"/>
          <w:color w:val="4F81BD" w:themeColor="accent1"/>
        </w:rPr>
        <w:t>std</w:t>
      </w:r>
      <w:proofErr w:type="gramEnd"/>
      <w:r w:rsidRPr="0025061B">
        <w:rPr>
          <w:rFonts w:eastAsia="Times New Roman"/>
          <w:color w:val="4F81BD" w:themeColor="accent1"/>
        </w:rPr>
        <w:t xml:space="preserve">_logic </w:t>
      </w:r>
      <w:r w:rsidRPr="00254301">
        <w:rPr>
          <w:rFonts w:eastAsia="Times New Roman"/>
        </w:rPr>
        <w:t xml:space="preserve">:= '0';  </w:t>
      </w:r>
    </w:p>
    <w:p w14:paraId="6900FFFF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41A28">
        <w:rPr>
          <w:rFonts w:eastAsia="Times New Roman"/>
          <w:b/>
          <w:color w:val="1F497D" w:themeColor="text2"/>
        </w:rPr>
        <w:t>signal</w:t>
      </w:r>
      <w:r w:rsidRPr="00941A28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r_rx_</w:t>
      </w:r>
      <w:proofErr w:type="gramStart"/>
      <w:r w:rsidRPr="00254301">
        <w:rPr>
          <w:rFonts w:eastAsia="Times New Roman"/>
        </w:rPr>
        <w:t xml:space="preserve">cnt : </w:t>
      </w:r>
      <w:r w:rsidRPr="0025061B">
        <w:rPr>
          <w:rFonts w:eastAsia="Times New Roman"/>
          <w:color w:val="4F81BD" w:themeColor="accent1"/>
        </w:rPr>
        <w:t>std</w:t>
      </w:r>
      <w:proofErr w:type="gramEnd"/>
      <w:r w:rsidRPr="0025061B">
        <w:rPr>
          <w:rFonts w:eastAsia="Times New Roman"/>
          <w:color w:val="4F81BD" w:themeColor="accent1"/>
        </w:rPr>
        <w:t>_logic_vector</w:t>
      </w:r>
      <w:r w:rsidRPr="00254301">
        <w:rPr>
          <w:rFonts w:eastAsia="Times New Roman"/>
        </w:rPr>
        <w:t>(</w:t>
      </w:r>
      <w:r w:rsidRPr="0025061B">
        <w:rPr>
          <w:rFonts w:eastAsia="Times New Roman"/>
          <w:b/>
          <w:color w:val="F79646" w:themeColor="accent6"/>
        </w:rPr>
        <w:t>2</w:t>
      </w:r>
      <w:r w:rsidRPr="00254301">
        <w:rPr>
          <w:rFonts w:eastAsia="Times New Roman"/>
        </w:rPr>
        <w:t xml:space="preserve"> </w:t>
      </w:r>
      <w:r w:rsidRPr="0025061B">
        <w:rPr>
          <w:rFonts w:eastAsia="Times New Roman"/>
          <w:color w:val="4F81BD" w:themeColor="accent1"/>
        </w:rPr>
        <w:t xml:space="preserve">downto </w:t>
      </w:r>
      <w:r w:rsidRPr="0025061B">
        <w:rPr>
          <w:rFonts w:eastAsia="Times New Roman"/>
          <w:b/>
          <w:color w:val="F79646" w:themeColor="accent6"/>
        </w:rPr>
        <w:t>0</w:t>
      </w:r>
      <w:r w:rsidRPr="00254301">
        <w:rPr>
          <w:rFonts w:eastAsia="Times New Roman"/>
        </w:rPr>
        <w:t>) := (</w:t>
      </w:r>
      <w:r w:rsidRPr="0025061B">
        <w:rPr>
          <w:rFonts w:eastAsia="Times New Roman"/>
          <w:b/>
          <w:color w:val="1F497D" w:themeColor="text2"/>
        </w:rPr>
        <w:t>others</w:t>
      </w:r>
      <w:r w:rsidRPr="0025061B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 xml:space="preserve">=&gt; '0'); </w:t>
      </w:r>
    </w:p>
    <w:p w14:paraId="6669C468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02A0C3C5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 w:rsidRPr="0075526F">
        <w:rPr>
          <w:rFonts w:eastAsia="Times New Roman"/>
          <w:b/>
          <w:color w:val="1F497D" w:themeColor="text2"/>
        </w:rPr>
        <w:t>begin</w:t>
      </w:r>
    </w:p>
    <w:p w14:paraId="6C8304F3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7961DACF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254301">
        <w:rPr>
          <w:rFonts w:eastAsia="Times New Roman"/>
        </w:rPr>
        <w:t>out_rx_</w:t>
      </w:r>
      <w:proofErr w:type="gramStart"/>
      <w:r w:rsidRPr="00254301">
        <w:rPr>
          <w:rFonts w:eastAsia="Times New Roman"/>
        </w:rPr>
        <w:t>data</w:t>
      </w:r>
      <w:proofErr w:type="gramEnd"/>
      <w:r w:rsidRPr="00254301">
        <w:rPr>
          <w:rFonts w:eastAsia="Times New Roman"/>
        </w:rPr>
        <w:t xml:space="preserve"> &lt;= r_data;</w:t>
      </w:r>
    </w:p>
    <w:p w14:paraId="3A1423C5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254301">
        <w:rPr>
          <w:rFonts w:eastAsia="Times New Roman"/>
        </w:rPr>
        <w:t>out_rx_tamam &lt;= r_rx_tamam;</w:t>
      </w:r>
    </w:p>
    <w:p w14:paraId="31AD1E0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59669843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75526F">
        <w:rPr>
          <w:rFonts w:eastAsia="Times New Roman"/>
          <w:b/>
          <w:color w:val="1F497D" w:themeColor="text2"/>
        </w:rPr>
        <w:t>process</w:t>
      </w:r>
      <w:r w:rsidRPr="00254301">
        <w:rPr>
          <w:rFonts w:eastAsia="Times New Roman"/>
        </w:rPr>
        <w:t>(in_clk)</w:t>
      </w:r>
    </w:p>
    <w:p w14:paraId="4FEC1D61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Pr="0075526F">
        <w:rPr>
          <w:rFonts w:eastAsia="Times New Roman"/>
          <w:b/>
          <w:color w:val="1F497D" w:themeColor="text2"/>
        </w:rPr>
        <w:t>begin</w:t>
      </w:r>
    </w:p>
    <w:p w14:paraId="302FE051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in_rst = '1'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37BD413E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_UART_rx &lt;= BOSTA;</w:t>
      </w:r>
    </w:p>
    <w:p w14:paraId="727CBBB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0;</w:t>
      </w:r>
    </w:p>
    <w:p w14:paraId="363B4828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>_ind &lt;= 0;</w:t>
      </w:r>
    </w:p>
    <w:p w14:paraId="1B4C022C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 xml:space="preserve"> &lt;= (</w:t>
      </w:r>
      <w:r w:rsidRPr="0075526F">
        <w:rPr>
          <w:rFonts w:eastAsia="Times New Roman"/>
          <w:b/>
          <w:color w:val="1F497D" w:themeColor="text2"/>
        </w:rPr>
        <w:t>others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=&gt; '0');</w:t>
      </w:r>
    </w:p>
    <w:p w14:paraId="4DFC0B14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_rx_cnt &lt;= (</w:t>
      </w:r>
      <w:r w:rsidRPr="0075526F">
        <w:rPr>
          <w:rFonts w:eastAsia="Times New Roman"/>
          <w:b/>
          <w:color w:val="1F497D" w:themeColor="text2"/>
        </w:rPr>
        <w:t>others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=&gt; '0');</w:t>
      </w:r>
    </w:p>
    <w:p w14:paraId="5941E7D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_rx_tamam &lt;= '0';</w:t>
      </w:r>
    </w:p>
    <w:p w14:paraId="5067FA52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3FFB061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75526F">
        <w:rPr>
          <w:rFonts w:eastAsia="Times New Roman"/>
          <w:b/>
          <w:color w:val="1F497D" w:themeColor="text2"/>
        </w:rPr>
        <w:t>elsif</w:t>
      </w:r>
      <w:r w:rsidRPr="0075526F">
        <w:rPr>
          <w:rFonts w:eastAsia="Times New Roman"/>
          <w:color w:val="1F497D" w:themeColor="text2"/>
        </w:rPr>
        <w:t xml:space="preserve"> </w:t>
      </w:r>
      <w:r w:rsidRPr="00E5304F">
        <w:rPr>
          <w:rFonts w:eastAsia="Times New Roman"/>
          <w:color w:val="4F81BD" w:themeColor="accent1"/>
        </w:rPr>
        <w:t>rising_edge</w:t>
      </w:r>
      <w:r w:rsidRPr="00C0539A">
        <w:rPr>
          <w:rFonts w:eastAsia="Times New Roman"/>
        </w:rPr>
        <w:t xml:space="preserve">(in_clk)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1C2656B6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_rx_cnt &lt;= r_rx_cnt(</w:t>
      </w:r>
      <w:r w:rsidRPr="00E5304F">
        <w:rPr>
          <w:rFonts w:eastAsia="Times New Roman"/>
          <w:b/>
          <w:color w:val="F79646" w:themeColor="accent6"/>
        </w:rPr>
        <w:t>1</w:t>
      </w:r>
      <w:r w:rsidRPr="00C0539A">
        <w:rPr>
          <w:rFonts w:eastAsia="Times New Roman"/>
        </w:rPr>
        <w:t xml:space="preserve"> </w:t>
      </w:r>
      <w:r w:rsidRPr="00E5304F">
        <w:rPr>
          <w:rFonts w:eastAsia="Times New Roman"/>
          <w:color w:val="4F81BD" w:themeColor="accent1"/>
        </w:rPr>
        <w:t xml:space="preserve">downto </w:t>
      </w:r>
      <w:r w:rsidRPr="00E5304F">
        <w:rPr>
          <w:rFonts w:eastAsia="Times New Roman"/>
          <w:b/>
          <w:color w:val="F79646" w:themeColor="accent6"/>
        </w:rPr>
        <w:t>0</w:t>
      </w:r>
      <w:r w:rsidRPr="00C0539A">
        <w:rPr>
          <w:rFonts w:eastAsia="Times New Roman"/>
        </w:rPr>
        <w:t>) &amp; in_rx;</w:t>
      </w:r>
    </w:p>
    <w:p w14:paraId="05D9453C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_rx_tamam &lt;= '0';</w:t>
      </w:r>
    </w:p>
    <w:p w14:paraId="7B41BC5A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23E3B352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75526F">
        <w:rPr>
          <w:rFonts w:eastAsia="Times New Roman"/>
          <w:b/>
          <w:color w:val="1F497D" w:themeColor="text2"/>
        </w:rPr>
        <w:t>case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r_UART_rx </w:t>
      </w:r>
      <w:r w:rsidRPr="0075526F">
        <w:rPr>
          <w:rFonts w:eastAsia="Times New Roman"/>
          <w:b/>
          <w:color w:val="1F497D" w:themeColor="text2"/>
        </w:rPr>
        <w:t>is</w:t>
      </w:r>
    </w:p>
    <w:p w14:paraId="7163168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BOSTA =&gt; </w:t>
      </w:r>
    </w:p>
    <w:p w14:paraId="0164D6D3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r_rx_cnt(</w:t>
      </w:r>
      <w:r w:rsidRPr="00E5304F">
        <w:rPr>
          <w:rFonts w:eastAsia="Times New Roman"/>
          <w:b/>
          <w:color w:val="F79646" w:themeColor="accent6"/>
        </w:rPr>
        <w:t>2</w:t>
      </w:r>
      <w:r w:rsidRPr="00C0539A">
        <w:rPr>
          <w:rFonts w:eastAsia="Times New Roman"/>
        </w:rPr>
        <w:t xml:space="preserve"> </w:t>
      </w:r>
      <w:r w:rsidRPr="00E5304F">
        <w:rPr>
          <w:rFonts w:eastAsia="Times New Roman"/>
          <w:color w:val="4F81BD" w:themeColor="accent1"/>
        </w:rPr>
        <w:t xml:space="preserve">downto </w:t>
      </w:r>
      <w:r w:rsidRPr="00E5304F">
        <w:rPr>
          <w:rFonts w:eastAsia="Times New Roman"/>
          <w:b/>
          <w:color w:val="F79646" w:themeColor="accent6"/>
        </w:rPr>
        <w:t>1</w:t>
      </w:r>
      <w:r w:rsidRPr="00C0539A">
        <w:rPr>
          <w:rFonts w:eastAsia="Times New Roman"/>
        </w:rPr>
        <w:t xml:space="preserve">) = "10"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149207B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_UART_rx &lt;= BASLA;</w:t>
      </w:r>
      <w:r w:rsidRPr="00C0539A">
        <w:rPr>
          <w:rFonts w:eastAsia="Times New Roman"/>
        </w:rPr>
        <w:tab/>
      </w:r>
      <w:r w:rsidRPr="00C0539A">
        <w:rPr>
          <w:rFonts w:eastAsia="Times New Roman"/>
        </w:rPr>
        <w:tab/>
      </w:r>
      <w:r w:rsidRPr="00C0539A">
        <w:rPr>
          <w:rFonts w:eastAsia="Times New Roman"/>
        </w:rPr>
        <w:tab/>
      </w:r>
    </w:p>
    <w:p w14:paraId="413FA225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if</w:t>
      </w:r>
      <w:r w:rsidRPr="00C0539A">
        <w:rPr>
          <w:rFonts w:eastAsia="Times New Roman"/>
        </w:rPr>
        <w:t>;</w:t>
      </w:r>
    </w:p>
    <w:p w14:paraId="413C4B88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412A79B9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BASLA =&gt;</w:t>
      </w:r>
    </w:p>
    <w:p w14:paraId="158C757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r_clk_sayac = (CLK_BIT - 1) / 2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4883261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0;</w:t>
      </w:r>
    </w:p>
    <w:p w14:paraId="6A59A569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 xml:space="preserve">_UART_rx &lt;= DATA_AL;                        </w:t>
      </w:r>
    </w:p>
    <w:p w14:paraId="0C2B918D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lastRenderedPageBreak/>
        <w:t xml:space="preserve">          </w:t>
      </w:r>
      <w:proofErr w:type="gramStart"/>
      <w:r w:rsidRPr="0075526F">
        <w:rPr>
          <w:rFonts w:eastAsia="Times New Roman"/>
          <w:b/>
          <w:color w:val="1F497D" w:themeColor="text2"/>
        </w:rPr>
        <w:t>else</w:t>
      </w:r>
      <w:proofErr w:type="gramEnd"/>
    </w:p>
    <w:p w14:paraId="7E7B90F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r_clk_sayac + 1;</w:t>
      </w:r>
    </w:p>
    <w:p w14:paraId="6575E751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if</w:t>
      </w:r>
      <w:r w:rsidRPr="00C0539A">
        <w:rPr>
          <w:rFonts w:eastAsia="Times New Roman"/>
        </w:rPr>
        <w:t>;</w:t>
      </w:r>
    </w:p>
    <w:p w14:paraId="7737EB42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37494534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DATA_AL =&gt;</w:t>
      </w:r>
      <w:r w:rsidRPr="00C0539A">
        <w:rPr>
          <w:rFonts w:eastAsia="Times New Roman"/>
        </w:rPr>
        <w:tab/>
      </w:r>
    </w:p>
    <w:p w14:paraId="10F0AA0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>(r_data_ind) &lt;= r_rx_cnt(2);</w:t>
      </w:r>
    </w:p>
    <w:p w14:paraId="7BB82CC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r_clk_sayac = CLK_BIT - 1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639AC4C1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0;</w:t>
      </w:r>
    </w:p>
    <w:p w14:paraId="437B00B2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 xml:space="preserve">_ind = 7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60D68BAC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>_ind &lt;= 0;</w:t>
      </w:r>
    </w:p>
    <w:p w14:paraId="21B92B9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 xml:space="preserve">_UART_rx &lt;= BITIR;                           </w:t>
      </w:r>
    </w:p>
    <w:p w14:paraId="57CAEF9D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          </w:t>
      </w:r>
      <w:proofErr w:type="gramStart"/>
      <w:r w:rsidRPr="0075526F">
        <w:rPr>
          <w:rFonts w:eastAsia="Times New Roman"/>
          <w:b/>
          <w:color w:val="1F497D" w:themeColor="text2"/>
        </w:rPr>
        <w:t>else</w:t>
      </w:r>
      <w:proofErr w:type="gramEnd"/>
    </w:p>
    <w:p w14:paraId="1F57421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  </w:t>
      </w:r>
      <w:r w:rsidRPr="00C0539A">
        <w:rPr>
          <w:rFonts w:eastAsia="Times New Roman"/>
        </w:rPr>
        <w:t>r_</w:t>
      </w:r>
      <w:proofErr w:type="gramStart"/>
      <w:r w:rsidRPr="00C0539A">
        <w:rPr>
          <w:rFonts w:eastAsia="Times New Roman"/>
        </w:rPr>
        <w:t>data</w:t>
      </w:r>
      <w:proofErr w:type="gramEnd"/>
      <w:r w:rsidRPr="00C0539A">
        <w:rPr>
          <w:rFonts w:eastAsia="Times New Roman"/>
        </w:rPr>
        <w:t>_ind &lt;= r_data_ind + 1;</w:t>
      </w:r>
    </w:p>
    <w:p w14:paraId="71901179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75526F">
        <w:rPr>
          <w:rFonts w:eastAsia="Times New Roman"/>
          <w:b/>
          <w:color w:val="1F497D" w:themeColor="text2"/>
        </w:rPr>
        <w:t>end if</w:t>
      </w:r>
      <w:r w:rsidRPr="0075526F">
        <w:rPr>
          <w:rFonts w:eastAsia="Times New Roman"/>
          <w:b/>
          <w:color w:val="000000" w:themeColor="text1"/>
        </w:rPr>
        <w:t>;</w:t>
      </w:r>
    </w:p>
    <w:p w14:paraId="3EFB3EFA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        </w:t>
      </w:r>
      <w:proofErr w:type="gramStart"/>
      <w:r w:rsidRPr="0075526F">
        <w:rPr>
          <w:rFonts w:eastAsia="Times New Roman"/>
          <w:b/>
          <w:color w:val="1F497D" w:themeColor="text2"/>
        </w:rPr>
        <w:t>else</w:t>
      </w:r>
      <w:proofErr w:type="gramEnd"/>
    </w:p>
    <w:p w14:paraId="47ABC593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r_clk_sayac + 1;</w:t>
      </w:r>
    </w:p>
    <w:p w14:paraId="23C7808E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if</w:t>
      </w:r>
      <w:r w:rsidRPr="00C0539A">
        <w:rPr>
          <w:rFonts w:eastAsia="Times New Roman"/>
        </w:rPr>
        <w:t xml:space="preserve">; </w:t>
      </w:r>
    </w:p>
    <w:p w14:paraId="379B8D7F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659006A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>BITIR =&gt;</w:t>
      </w:r>
    </w:p>
    <w:p w14:paraId="615CBD8A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if</w:t>
      </w:r>
      <w:r w:rsidRPr="0075526F">
        <w:rPr>
          <w:rFonts w:eastAsia="Times New Roman"/>
          <w:color w:val="1F497D" w:themeColor="text2"/>
        </w:rPr>
        <w:t xml:space="preserve"> </w:t>
      </w:r>
      <w:r w:rsidRPr="00C0539A">
        <w:rPr>
          <w:rFonts w:eastAsia="Times New Roman"/>
        </w:rPr>
        <w:t xml:space="preserve">r_clk_sayac = CLK_BIT - 1 </w:t>
      </w:r>
      <w:r w:rsidRPr="0075526F">
        <w:rPr>
          <w:rFonts w:eastAsia="Times New Roman"/>
          <w:b/>
          <w:color w:val="1F497D" w:themeColor="text2"/>
        </w:rPr>
        <w:t>then</w:t>
      </w:r>
    </w:p>
    <w:p w14:paraId="3DE034CB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C0539A">
        <w:rPr>
          <w:rFonts w:eastAsia="Times New Roman"/>
        </w:rPr>
        <w:t>r</w:t>
      </w:r>
      <w:proofErr w:type="gramEnd"/>
      <w:r w:rsidRPr="00C0539A">
        <w:rPr>
          <w:rFonts w:eastAsia="Times New Roman"/>
        </w:rPr>
        <w:t>_clk_sayac &lt;= 0;</w:t>
      </w:r>
    </w:p>
    <w:p w14:paraId="5D562B88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8A53FC">
        <w:rPr>
          <w:rFonts w:eastAsia="Times New Roman"/>
        </w:rPr>
        <w:t>r</w:t>
      </w:r>
      <w:proofErr w:type="gramEnd"/>
      <w:r w:rsidRPr="008A53FC">
        <w:rPr>
          <w:rFonts w:eastAsia="Times New Roman"/>
        </w:rPr>
        <w:t xml:space="preserve">_UART_rx &lt;= TAMAM;                        </w:t>
      </w:r>
    </w:p>
    <w:p w14:paraId="4DD0EDCD" w14:textId="77777777" w:rsidR="00EB2C24" w:rsidRPr="0075526F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        </w:t>
      </w:r>
      <w:proofErr w:type="gramStart"/>
      <w:r w:rsidRPr="0075526F">
        <w:rPr>
          <w:rFonts w:eastAsia="Times New Roman"/>
          <w:b/>
          <w:color w:val="1F497D" w:themeColor="text2"/>
        </w:rPr>
        <w:t>else</w:t>
      </w:r>
      <w:proofErr w:type="gramEnd"/>
    </w:p>
    <w:p w14:paraId="633FB2CD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8A53FC">
        <w:rPr>
          <w:rFonts w:eastAsia="Times New Roman"/>
        </w:rPr>
        <w:t>r</w:t>
      </w:r>
      <w:proofErr w:type="gramEnd"/>
      <w:r w:rsidRPr="008A53FC">
        <w:rPr>
          <w:rFonts w:eastAsia="Times New Roman"/>
        </w:rPr>
        <w:t>_clk_sayac &lt;= r_clk_sayac + 1;</w:t>
      </w:r>
    </w:p>
    <w:p w14:paraId="1DBB60CE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if</w:t>
      </w:r>
      <w:r w:rsidRPr="008A53FC">
        <w:rPr>
          <w:rFonts w:eastAsia="Times New Roman"/>
        </w:rPr>
        <w:t>;</w:t>
      </w:r>
    </w:p>
    <w:p w14:paraId="387D7BC1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</w:p>
    <w:p w14:paraId="41016871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8A53FC">
        <w:rPr>
          <w:rFonts w:eastAsia="Times New Roman"/>
        </w:rPr>
        <w:t>TAMAM =&gt;</w:t>
      </w:r>
    </w:p>
    <w:p w14:paraId="6E107BE8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8A53FC">
        <w:rPr>
          <w:rFonts w:eastAsia="Times New Roman"/>
        </w:rPr>
        <w:t>r</w:t>
      </w:r>
      <w:proofErr w:type="gramEnd"/>
      <w:r w:rsidRPr="008A53FC">
        <w:rPr>
          <w:rFonts w:eastAsia="Times New Roman"/>
        </w:rPr>
        <w:t>_rx_tamam &lt;= '1';</w:t>
      </w:r>
    </w:p>
    <w:p w14:paraId="096E70B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8A53FC">
        <w:rPr>
          <w:rFonts w:eastAsia="Times New Roman"/>
        </w:rPr>
        <w:t>r</w:t>
      </w:r>
      <w:proofErr w:type="gramEnd"/>
      <w:r w:rsidRPr="008A53FC">
        <w:rPr>
          <w:rFonts w:eastAsia="Times New Roman"/>
        </w:rPr>
        <w:t xml:space="preserve">_UART_rx &lt;= BOSTA;  </w:t>
      </w:r>
    </w:p>
    <w:p w14:paraId="6CE6D2A7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75526F">
        <w:rPr>
          <w:rFonts w:eastAsia="Times New Roman"/>
          <w:b/>
          <w:color w:val="1F497D" w:themeColor="text2"/>
        </w:rPr>
        <w:t>when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others</w:t>
      </w:r>
      <w:r w:rsidRPr="0075526F">
        <w:rPr>
          <w:rFonts w:eastAsia="Times New Roman"/>
          <w:color w:val="1F497D" w:themeColor="text2"/>
        </w:rPr>
        <w:t xml:space="preserve"> </w:t>
      </w:r>
      <w:r w:rsidRPr="008A53FC">
        <w:rPr>
          <w:rFonts w:eastAsia="Times New Roman"/>
        </w:rPr>
        <w:t xml:space="preserve">=&gt; </w:t>
      </w:r>
      <w:r w:rsidRPr="0075526F">
        <w:rPr>
          <w:rFonts w:eastAsia="Times New Roman"/>
          <w:b/>
          <w:color w:val="1F497D" w:themeColor="text2"/>
        </w:rPr>
        <w:t>NULL</w:t>
      </w:r>
      <w:r w:rsidRPr="008A53FC">
        <w:rPr>
          <w:rFonts w:eastAsia="Times New Roman"/>
        </w:rPr>
        <w:t>;</w:t>
      </w:r>
    </w:p>
    <w:p w14:paraId="6E2C3704" w14:textId="77777777" w:rsidR="00EB2C24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case</w:t>
      </w:r>
      <w:r w:rsidRPr="008A53FC">
        <w:rPr>
          <w:rFonts w:eastAsia="Times New Roman"/>
        </w:rPr>
        <w:t>;</w:t>
      </w:r>
      <w:r w:rsidRPr="008A53FC">
        <w:rPr>
          <w:rFonts w:eastAsia="Times New Roman"/>
        </w:rPr>
        <w:tab/>
      </w:r>
    </w:p>
    <w:p w14:paraId="31479974" w14:textId="77777777" w:rsidR="00EB2C24" w:rsidRPr="008A53FC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if</w:t>
      </w:r>
      <w:r w:rsidRPr="008A53FC">
        <w:rPr>
          <w:rFonts w:eastAsia="Times New Roman"/>
        </w:rPr>
        <w:t>;</w:t>
      </w:r>
    </w:p>
    <w:p w14:paraId="22D6BA81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75526F">
        <w:rPr>
          <w:rFonts w:eastAsia="Times New Roman"/>
          <w:b/>
          <w:color w:val="1F497D" w:themeColor="text2"/>
        </w:rPr>
        <w:t>process</w:t>
      </w:r>
      <w:r w:rsidRPr="00254301">
        <w:rPr>
          <w:rFonts w:eastAsia="Times New Roman"/>
        </w:rPr>
        <w:t>;</w:t>
      </w:r>
    </w:p>
    <w:p w14:paraId="22BDA5A8" w14:textId="77777777" w:rsidR="00EB2C24" w:rsidRPr="00254301" w:rsidRDefault="00EB2C24" w:rsidP="00EB2C24">
      <w:pPr>
        <w:pStyle w:val="KOD"/>
        <w:numPr>
          <w:ilvl w:val="0"/>
          <w:numId w:val="48"/>
        </w:numPr>
        <w:ind w:left="680" w:hanging="340"/>
        <w:rPr>
          <w:rFonts w:eastAsia="Times New Roman"/>
        </w:rPr>
      </w:pPr>
      <w:r w:rsidRPr="0075526F">
        <w:rPr>
          <w:rFonts w:eastAsia="Times New Roman"/>
          <w:b/>
          <w:color w:val="1F497D" w:themeColor="text2"/>
        </w:rPr>
        <w:t>end</w:t>
      </w:r>
      <w:r w:rsidRPr="0075526F">
        <w:rPr>
          <w:rFonts w:eastAsia="Times New Roman"/>
          <w:color w:val="1F497D" w:themeColor="text2"/>
        </w:rPr>
        <w:t xml:space="preserve"> </w:t>
      </w:r>
      <w:r w:rsidRPr="00254301">
        <w:rPr>
          <w:rFonts w:eastAsia="Times New Roman"/>
        </w:rPr>
        <w:t>Behavioral;</w:t>
      </w:r>
    </w:p>
    <w:p w14:paraId="6088D9BF" w14:textId="77777777" w:rsidR="00EB2C24" w:rsidRDefault="00EB2C24" w:rsidP="00EB2C24">
      <w:pPr>
        <w:spacing w:before="60" w:after="180" w:line="269" w:lineRule="atLeast"/>
        <w:rPr>
          <w:rFonts w:ascii="Courier New" w:eastAsia="Times New Roman" w:hAnsi="Courier New" w:cs="Courier New"/>
          <w:b/>
          <w:color w:val="504E53"/>
          <w:szCs w:val="18"/>
        </w:rPr>
      </w:pPr>
    </w:p>
    <w:p w14:paraId="7D166BAB" w14:textId="77777777" w:rsidR="00EB2C24" w:rsidRDefault="00EB2C24" w:rsidP="00EB2C24">
      <w:pPr>
        <w:spacing w:before="60" w:after="180" w:line="269" w:lineRule="atLeast"/>
        <w:rPr>
          <w:rFonts w:eastAsia="Times New Roman"/>
        </w:rPr>
      </w:pPr>
      <w:r w:rsidRPr="00473395">
        <w:rPr>
          <w:rFonts w:ascii="Courier New" w:eastAsia="Times New Roman" w:hAnsi="Courier New" w:cs="Courier New"/>
          <w:b/>
          <w:color w:val="504E53"/>
          <w:szCs w:val="18"/>
        </w:rPr>
        <w:t xml:space="preserve">Örnek </w:t>
      </w:r>
      <w:r>
        <w:rPr>
          <w:rFonts w:ascii="Courier New" w:eastAsia="Times New Roman" w:hAnsi="Courier New" w:cs="Courier New"/>
          <w:b/>
          <w:color w:val="504E53"/>
          <w:szCs w:val="18"/>
        </w:rPr>
        <w:t>10.1.3</w:t>
      </w:r>
      <w:r>
        <w:rPr>
          <w:rFonts w:ascii="Courier New" w:eastAsia="Times New Roman" w:hAnsi="Courier New" w:cs="Courier New"/>
          <w:color w:val="504E53"/>
          <w:szCs w:val="18"/>
        </w:rPr>
        <w:t xml:space="preserve">: </w:t>
      </w:r>
      <w:r>
        <w:t xml:space="preserve">Aşağıda UART protokoklü kullanarak  </w:t>
      </w:r>
      <w:r w:rsidRPr="00F5093A">
        <w:t xml:space="preserve"> </w:t>
      </w:r>
      <w:r>
        <w:t xml:space="preserve">data alım-gönderim işlemininin yapıldığı </w:t>
      </w:r>
      <w:r>
        <w:rPr>
          <w:rFonts w:ascii="Courier New" w:hAnsi="Courier New" w:cs="Courier New"/>
          <w:b/>
        </w:rPr>
        <w:t>UART_</w:t>
      </w:r>
      <w:proofErr w:type="gramStart"/>
      <w:r>
        <w:rPr>
          <w:rFonts w:ascii="Courier New" w:hAnsi="Courier New" w:cs="Courier New"/>
          <w:b/>
        </w:rPr>
        <w:t>main</w:t>
      </w:r>
      <w:r w:rsidRPr="00D2354D">
        <w:rPr>
          <w:rFonts w:ascii="Courier New" w:hAnsi="Courier New" w:cs="Courier New"/>
          <w:b/>
        </w:rPr>
        <w:t>.vhd</w:t>
      </w:r>
      <w:proofErr w:type="gramEnd"/>
      <w:r w:rsidRPr="00D2354D">
        <w:rPr>
          <w:rFonts w:ascii="Courier New" w:hAnsi="Courier New" w:cs="Courier New"/>
          <w:b/>
        </w:rPr>
        <w:t xml:space="preserve"> </w:t>
      </w:r>
      <w:r w:rsidRPr="00F5093A">
        <w:t xml:space="preserve">VHDL kodu erilmiştir. </w:t>
      </w:r>
      <w:r>
        <w:rPr>
          <w:rFonts w:ascii="Courier New" w:hAnsi="Courier New" w:cs="Courier New"/>
          <w:b/>
        </w:rPr>
        <w:t>UART_main</w:t>
      </w:r>
      <w:r w:rsidRPr="00F5093A">
        <w:t xml:space="preserve"> varlığımıza ilişkin </w:t>
      </w:r>
      <w:r>
        <w:t xml:space="preserve">port bildirim işlemleri </w:t>
      </w:r>
      <w:r w:rsidRPr="00F5093A">
        <w:t>1</w:t>
      </w:r>
      <w:r>
        <w:t>2</w:t>
      </w:r>
      <w:r w:rsidRPr="00F5093A">
        <w:t>-</w:t>
      </w:r>
      <w:r>
        <w:t>18</w:t>
      </w:r>
      <w:r w:rsidRPr="00F5093A">
        <w:t xml:space="preserve"> satırları arasında yapılmaktıdır. </w:t>
      </w:r>
      <w:r w:rsidRPr="00E93E98">
        <w:rPr>
          <w:rFonts w:ascii="Courier New" w:hAnsi="Courier New" w:cs="Courier New"/>
          <w:b/>
        </w:rPr>
        <w:t>UART_</w:t>
      </w:r>
      <w:r>
        <w:rPr>
          <w:rFonts w:ascii="Courier New" w:hAnsi="Courier New" w:cs="Courier New"/>
          <w:b/>
        </w:rPr>
        <w:t>r</w:t>
      </w:r>
      <w:r w:rsidRPr="00E93E98">
        <w:rPr>
          <w:rFonts w:ascii="Courier New" w:hAnsi="Courier New" w:cs="Courier New"/>
          <w:b/>
        </w:rPr>
        <w:t xml:space="preserve">x </w:t>
      </w:r>
      <w:r>
        <w:t xml:space="preserve">varlığımız UART_rx alt devresinden aldığı </w:t>
      </w:r>
      <w:proofErr w:type="gramStart"/>
      <w:r>
        <w:t>dataları</w:t>
      </w:r>
      <w:proofErr w:type="gramEnd"/>
      <w:r>
        <w:t xml:space="preserve"> UART_tx alt devresi ile göndermek üzere tasarlanmıştır. UART_tx alt devresi component tanımlama işlemleri 15-28. satırlar arasında, bağlantı işlemleri ise 97-109. satırlar arasında yapılmaktadır. UART_rx alt devresi component tanımlama işlemleri 30-42. satırlar arasında, bağlantı işlemleri ise 84-95. satırlar arasında yapılmaktadır.</w:t>
      </w:r>
    </w:p>
    <w:p w14:paraId="602D85EA" w14:textId="77777777" w:rsidR="00EB2C24" w:rsidRDefault="00EB2C24" w:rsidP="00EB2C24">
      <w:pPr>
        <w:rPr>
          <w:rFonts w:ascii="Courier New" w:eastAsia="Times New Roman" w:hAnsi="Courier New" w:cs="Courier New"/>
          <w:b/>
          <w:bCs/>
          <w:color w:val="200080"/>
          <w:sz w:val="24"/>
          <w:szCs w:val="20"/>
          <w:lang w:eastAsia="tr-TR"/>
        </w:rPr>
      </w:pPr>
    </w:p>
    <w:p w14:paraId="4D775985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C5573B">
        <w:rPr>
          <w:rFonts w:eastAsia="Times New Roman"/>
          <w:b/>
          <w:color w:val="800000"/>
        </w:rPr>
        <w:t>library</w:t>
      </w:r>
      <w:r w:rsidRPr="00C5573B">
        <w:rPr>
          <w:rFonts w:eastAsia="Times New Roman"/>
          <w:color w:val="800000"/>
        </w:rPr>
        <w:t xml:space="preserve"> </w:t>
      </w:r>
      <w:r w:rsidRPr="009F1394">
        <w:rPr>
          <w:rFonts w:eastAsia="Times New Roman"/>
        </w:rPr>
        <w:t>IEEE;</w:t>
      </w:r>
    </w:p>
    <w:p w14:paraId="76B2124A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C5573B">
        <w:rPr>
          <w:rFonts w:eastAsia="Times New Roman"/>
          <w:b/>
          <w:color w:val="800000"/>
        </w:rPr>
        <w:t>use</w:t>
      </w:r>
      <w:r w:rsidRPr="00C5573B">
        <w:rPr>
          <w:rFonts w:eastAsia="Times New Roman"/>
          <w:color w:val="800000"/>
        </w:rPr>
        <w:t xml:space="preserve"> </w:t>
      </w:r>
      <w:proofErr w:type="gramStart"/>
      <w:r w:rsidRPr="009F1394">
        <w:rPr>
          <w:rFonts w:eastAsia="Times New Roman"/>
        </w:rPr>
        <w:t>IEEE.STD</w:t>
      </w:r>
      <w:proofErr w:type="gramEnd"/>
      <w:r w:rsidRPr="009F1394">
        <w:rPr>
          <w:rFonts w:eastAsia="Times New Roman"/>
        </w:rPr>
        <w:t>_LOGIC_1164.ALL;</w:t>
      </w:r>
    </w:p>
    <w:p w14:paraId="28748BF5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1A29FF36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C5573B">
        <w:rPr>
          <w:rFonts w:eastAsia="Times New Roman"/>
          <w:b/>
          <w:color w:val="1F497D" w:themeColor="text2"/>
        </w:rPr>
        <w:t>entity</w:t>
      </w:r>
      <w:r w:rsidRPr="00C5573B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 xml:space="preserve">UART_main </w:t>
      </w:r>
      <w:r w:rsidRPr="00C5573B">
        <w:rPr>
          <w:rFonts w:eastAsia="Times New Roman"/>
          <w:b/>
          <w:color w:val="1F497D" w:themeColor="text2"/>
        </w:rPr>
        <w:t>is</w:t>
      </w:r>
    </w:p>
    <w:p w14:paraId="58307FD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C5573B">
        <w:rPr>
          <w:rFonts w:eastAsia="Times New Roman"/>
          <w:b/>
          <w:color w:val="1F497D" w:themeColor="text2"/>
        </w:rPr>
        <w:t>Port</w:t>
      </w:r>
      <w:r w:rsidRPr="00C5573B">
        <w:rPr>
          <w:rFonts w:eastAsia="Times New Roman"/>
          <w:color w:val="1F497D" w:themeColor="text2"/>
        </w:rPr>
        <w:t xml:space="preserve"> </w:t>
      </w:r>
      <w:proofErr w:type="gramStart"/>
      <w:r w:rsidRPr="009F1394">
        <w:rPr>
          <w:rFonts w:eastAsia="Times New Roman"/>
        </w:rPr>
        <w:t>(</w:t>
      </w:r>
      <w:proofErr w:type="gramEnd"/>
      <w:r w:rsidRPr="009F1394">
        <w:rPr>
          <w:rFonts w:eastAsia="Times New Roman"/>
        </w:rPr>
        <w:t xml:space="preserve"> </w:t>
      </w:r>
    </w:p>
    <w:p w14:paraId="57A5A1BD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clk : </w:t>
      </w:r>
      <w:r w:rsidRPr="00C5573B">
        <w:rPr>
          <w:rFonts w:eastAsia="Times New Roman"/>
          <w:b/>
          <w:color w:val="1F497D" w:themeColor="text2"/>
        </w:rPr>
        <w:t>in</w:t>
      </w:r>
      <w:proofErr w:type="gramEnd"/>
      <w:r w:rsidRPr="00C5573B">
        <w:rPr>
          <w:rFonts w:eastAsia="Times New Roman"/>
          <w:color w:val="1F497D" w:themeColor="text2"/>
        </w:rPr>
        <w:t xml:space="preserve"> </w:t>
      </w:r>
      <w:r w:rsidRPr="00C5573B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083ABDCF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rst : </w:t>
      </w:r>
      <w:r w:rsidRPr="00C5573B">
        <w:rPr>
          <w:rFonts w:eastAsia="Times New Roman"/>
          <w:b/>
          <w:color w:val="1F497D" w:themeColor="text2"/>
        </w:rPr>
        <w:t>in</w:t>
      </w:r>
      <w:proofErr w:type="gramEnd"/>
      <w:r w:rsidRPr="00C5573B">
        <w:rPr>
          <w:rFonts w:eastAsia="Times New Roman"/>
          <w:color w:val="1F497D" w:themeColor="text2"/>
        </w:rPr>
        <w:t xml:space="preserve"> </w:t>
      </w:r>
      <w:r w:rsidRPr="00C5573B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50906220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rx : </w:t>
      </w:r>
      <w:r w:rsidRPr="00C5573B">
        <w:rPr>
          <w:rFonts w:eastAsia="Times New Roman"/>
          <w:b/>
          <w:color w:val="1F497D" w:themeColor="text2"/>
        </w:rPr>
        <w:t>in</w:t>
      </w:r>
      <w:proofErr w:type="gramEnd"/>
      <w:r w:rsidRPr="00C5573B">
        <w:rPr>
          <w:rFonts w:eastAsia="Times New Roman"/>
          <w:color w:val="1F497D" w:themeColor="text2"/>
        </w:rPr>
        <w:t xml:space="preserve"> </w:t>
      </w:r>
      <w:r w:rsidRPr="00C5573B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4E113ABE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</w:t>
      </w:r>
      <w:proofErr w:type="gramStart"/>
      <w:r w:rsidRPr="00DA5B32">
        <w:rPr>
          <w:rFonts w:eastAsia="Times New Roman"/>
        </w:rPr>
        <w:t xml:space="preserve">tx : </w:t>
      </w:r>
      <w:r w:rsidRPr="00C5573B">
        <w:rPr>
          <w:rFonts w:eastAsia="Times New Roman"/>
          <w:b/>
          <w:color w:val="1F497D" w:themeColor="text2"/>
        </w:rPr>
        <w:t>out</w:t>
      </w:r>
      <w:proofErr w:type="gramEnd"/>
      <w:r w:rsidRPr="00C5573B">
        <w:rPr>
          <w:rFonts w:eastAsia="Times New Roman"/>
          <w:color w:val="1F497D" w:themeColor="text2"/>
        </w:rPr>
        <w:t xml:space="preserve"> </w:t>
      </w:r>
      <w:r w:rsidRPr="00C5573B">
        <w:rPr>
          <w:rFonts w:eastAsia="Times New Roman"/>
          <w:color w:val="4F81BD" w:themeColor="accent1"/>
        </w:rPr>
        <w:t>std_logic</w:t>
      </w:r>
    </w:p>
    <w:p w14:paraId="0607720E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</w:p>
    <w:p w14:paraId="66AF2D32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C5573B">
        <w:rPr>
          <w:rFonts w:eastAsia="Times New Roman"/>
          <w:b/>
          <w:color w:val="1F497D" w:themeColor="text2"/>
        </w:rPr>
        <w:t>end</w:t>
      </w:r>
      <w:r w:rsidRPr="00C5573B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>UART_main;</w:t>
      </w:r>
    </w:p>
    <w:p w14:paraId="6965B42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7DBCFF9A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C5573B">
        <w:rPr>
          <w:rFonts w:eastAsia="Times New Roman"/>
          <w:b/>
          <w:color w:val="1F497D" w:themeColor="text2"/>
        </w:rPr>
        <w:t>architecture</w:t>
      </w:r>
      <w:r w:rsidRPr="00C5573B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 xml:space="preserve">Behavioral </w:t>
      </w:r>
      <w:r w:rsidRPr="00C5573B">
        <w:rPr>
          <w:rFonts w:eastAsia="Times New Roman"/>
          <w:b/>
          <w:color w:val="1F497D" w:themeColor="text2"/>
        </w:rPr>
        <w:t>of</w:t>
      </w:r>
      <w:r w:rsidRPr="00C5573B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 xml:space="preserve">UART_main </w:t>
      </w:r>
      <w:r w:rsidRPr="00C5573B">
        <w:rPr>
          <w:rFonts w:eastAsia="Times New Roman"/>
          <w:b/>
          <w:color w:val="1F497D" w:themeColor="text2"/>
        </w:rPr>
        <w:t>is</w:t>
      </w:r>
    </w:p>
    <w:p w14:paraId="56A6A31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51CAA136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0753D9">
        <w:rPr>
          <w:rFonts w:eastAsia="Times New Roman"/>
          <w:b/>
          <w:color w:val="1F497D" w:themeColor="text2"/>
        </w:rPr>
        <w:t>component</w:t>
      </w:r>
      <w:r w:rsidRPr="000753D9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UART_tx</w:t>
      </w:r>
    </w:p>
    <w:p w14:paraId="65976CE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0753D9">
        <w:rPr>
          <w:rFonts w:eastAsia="Times New Roman"/>
          <w:b/>
          <w:color w:val="1F497D" w:themeColor="text2"/>
        </w:rPr>
        <w:t>Generic</w:t>
      </w:r>
      <w:r w:rsidRPr="000753D9">
        <w:rPr>
          <w:rFonts w:eastAsia="Times New Roman"/>
          <w:color w:val="1F497D" w:themeColor="text2"/>
        </w:rPr>
        <w:t xml:space="preserve"> </w:t>
      </w:r>
      <w:proofErr w:type="gramStart"/>
      <w:r w:rsidRPr="009F1394">
        <w:rPr>
          <w:rFonts w:eastAsia="Times New Roman"/>
        </w:rPr>
        <w:t>(</w:t>
      </w:r>
      <w:proofErr w:type="gramEnd"/>
      <w:r w:rsidRPr="009F1394">
        <w:rPr>
          <w:rFonts w:eastAsia="Times New Roman"/>
        </w:rPr>
        <w:t xml:space="preserve"> </w:t>
      </w:r>
    </w:p>
    <w:p w14:paraId="7D38F2E3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</w:t>
      </w:r>
      <w:r w:rsidRPr="00DA5B32">
        <w:rPr>
          <w:rFonts w:eastAsia="Times New Roman"/>
        </w:rPr>
        <w:t>CLK_</w:t>
      </w:r>
      <w:proofErr w:type="gramStart"/>
      <w:r w:rsidRPr="00DA5B32">
        <w:rPr>
          <w:rFonts w:eastAsia="Times New Roman"/>
        </w:rPr>
        <w:t xml:space="preserve">FREKANS : </w:t>
      </w:r>
      <w:r w:rsidRPr="000753D9">
        <w:rPr>
          <w:rFonts w:eastAsia="Times New Roman"/>
          <w:color w:val="4F81BD" w:themeColor="accent1"/>
        </w:rPr>
        <w:t>integer</w:t>
      </w:r>
      <w:proofErr w:type="gramEnd"/>
      <w:r w:rsidRPr="000753D9">
        <w:rPr>
          <w:rFonts w:eastAsia="Times New Roman"/>
          <w:color w:val="4F81BD" w:themeColor="accent1"/>
        </w:rPr>
        <w:t xml:space="preserve"> </w:t>
      </w:r>
      <w:r w:rsidRPr="00DA5B32">
        <w:rPr>
          <w:rFonts w:eastAsia="Times New Roman"/>
        </w:rPr>
        <w:t>:= 100000000;</w:t>
      </w:r>
    </w:p>
    <w:p w14:paraId="0CCAF809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</w:t>
      </w:r>
      <w:proofErr w:type="gramStart"/>
      <w:r w:rsidRPr="00DA5B32">
        <w:rPr>
          <w:rFonts w:eastAsia="Times New Roman"/>
        </w:rPr>
        <w:t xml:space="preserve">BOUDRATE : </w:t>
      </w:r>
      <w:r w:rsidRPr="000753D9">
        <w:rPr>
          <w:rFonts w:eastAsia="Times New Roman"/>
          <w:color w:val="4F81BD" w:themeColor="accent1"/>
        </w:rPr>
        <w:t>integer</w:t>
      </w:r>
      <w:proofErr w:type="gramEnd"/>
      <w:r w:rsidRPr="000753D9">
        <w:rPr>
          <w:rFonts w:eastAsia="Times New Roman"/>
          <w:color w:val="4F81BD" w:themeColor="accent1"/>
        </w:rPr>
        <w:t xml:space="preserve"> </w:t>
      </w:r>
      <w:r w:rsidRPr="00DA5B32">
        <w:rPr>
          <w:rFonts w:eastAsia="Times New Roman"/>
        </w:rPr>
        <w:t>:= 115200</w:t>
      </w:r>
    </w:p>
    <w:p w14:paraId="619A37A0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</w:p>
    <w:p w14:paraId="7454E477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0753D9">
        <w:rPr>
          <w:rFonts w:eastAsia="Times New Roman"/>
          <w:b/>
          <w:color w:val="1F497D" w:themeColor="text2"/>
        </w:rPr>
        <w:t>Port</w:t>
      </w:r>
      <w:proofErr w:type="gramStart"/>
      <w:r w:rsidRPr="009F1394">
        <w:rPr>
          <w:rFonts w:eastAsia="Times New Roman"/>
        </w:rPr>
        <w:t>(</w:t>
      </w:r>
      <w:proofErr w:type="gramEnd"/>
    </w:p>
    <w:p w14:paraId="77CDA648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clk : </w:t>
      </w:r>
      <w:r w:rsidRPr="000753D9">
        <w:rPr>
          <w:rFonts w:eastAsia="Times New Roman"/>
          <w:b/>
          <w:color w:val="1F497D" w:themeColor="text2"/>
        </w:rPr>
        <w:t>in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27711E8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rst : </w:t>
      </w:r>
      <w:r w:rsidRPr="000753D9">
        <w:rPr>
          <w:rFonts w:eastAsia="Times New Roman"/>
          <w:b/>
          <w:color w:val="1F497D" w:themeColor="text2"/>
        </w:rPr>
        <w:t>in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39AC089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in_tx_</w:t>
      </w:r>
      <w:proofErr w:type="gramStart"/>
      <w:r w:rsidRPr="00DA5B32">
        <w:rPr>
          <w:rFonts w:eastAsia="Times New Roman"/>
        </w:rPr>
        <w:t xml:space="preserve">basla : </w:t>
      </w:r>
      <w:r w:rsidRPr="000753D9">
        <w:rPr>
          <w:rFonts w:eastAsia="Times New Roman"/>
          <w:b/>
          <w:color w:val="1F497D" w:themeColor="text2"/>
        </w:rPr>
        <w:t>in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17D1640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in_tx_</w:t>
      </w:r>
      <w:proofErr w:type="gramStart"/>
      <w:r w:rsidRPr="00DA5B32">
        <w:rPr>
          <w:rFonts w:eastAsia="Times New Roman"/>
        </w:rPr>
        <w:t xml:space="preserve">data : </w:t>
      </w:r>
      <w:r w:rsidRPr="000753D9">
        <w:rPr>
          <w:rFonts w:eastAsia="Times New Roman"/>
          <w:b/>
          <w:color w:val="1F497D" w:themeColor="text2"/>
        </w:rPr>
        <w:t>in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std_logic_vector</w:t>
      </w:r>
      <w:r w:rsidRPr="00DA5B32">
        <w:rPr>
          <w:rFonts w:eastAsia="Times New Roman"/>
        </w:rPr>
        <w:t>(</w:t>
      </w:r>
      <w:r w:rsidRPr="000753D9">
        <w:rPr>
          <w:rFonts w:eastAsia="Times New Roman"/>
          <w:b/>
          <w:color w:val="F79646" w:themeColor="accent6"/>
        </w:rPr>
        <w:t>7</w:t>
      </w:r>
      <w:r w:rsidRPr="00DA5B32">
        <w:rPr>
          <w:rFonts w:eastAsia="Times New Roman"/>
        </w:rPr>
        <w:t xml:space="preserve"> </w:t>
      </w:r>
      <w:r w:rsidRPr="000753D9">
        <w:rPr>
          <w:rFonts w:eastAsia="Times New Roman"/>
          <w:color w:val="4F81BD" w:themeColor="accent1"/>
        </w:rPr>
        <w:t xml:space="preserve">downto </w:t>
      </w:r>
      <w:r w:rsidRPr="000753D9">
        <w:rPr>
          <w:rFonts w:eastAsia="Times New Roman"/>
          <w:b/>
          <w:color w:val="F79646" w:themeColor="accent6"/>
        </w:rPr>
        <w:t>0</w:t>
      </w:r>
      <w:r w:rsidRPr="00DA5B32">
        <w:rPr>
          <w:rFonts w:eastAsia="Times New Roman"/>
        </w:rPr>
        <w:t>);</w:t>
      </w:r>
    </w:p>
    <w:p w14:paraId="56F6AFE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</w:t>
      </w:r>
      <w:proofErr w:type="gramStart"/>
      <w:r w:rsidRPr="00DA5B32">
        <w:rPr>
          <w:rFonts w:eastAsia="Times New Roman"/>
        </w:rPr>
        <w:t xml:space="preserve">tx : </w:t>
      </w:r>
      <w:r w:rsidRPr="000753D9">
        <w:rPr>
          <w:rFonts w:eastAsia="Times New Roman"/>
          <w:b/>
          <w:color w:val="1F497D" w:themeColor="text2"/>
        </w:rPr>
        <w:t>out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50C78244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out_tx_</w:t>
      </w:r>
      <w:proofErr w:type="gramStart"/>
      <w:r w:rsidRPr="00DA5B32">
        <w:rPr>
          <w:rFonts w:eastAsia="Times New Roman"/>
        </w:rPr>
        <w:t xml:space="preserve">tamam : </w:t>
      </w:r>
      <w:r w:rsidRPr="000753D9">
        <w:rPr>
          <w:rFonts w:eastAsia="Times New Roman"/>
          <w:b/>
          <w:color w:val="1F497D" w:themeColor="text2"/>
        </w:rPr>
        <w:t>out</w:t>
      </w:r>
      <w:proofErr w:type="gramEnd"/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color w:val="4F81BD" w:themeColor="accent1"/>
        </w:rPr>
        <w:t>std_logic</w:t>
      </w:r>
    </w:p>
    <w:p w14:paraId="10DD57E0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</w:p>
    <w:p w14:paraId="1680F8CE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0753D9">
        <w:rPr>
          <w:rFonts w:eastAsia="Times New Roman"/>
          <w:b/>
          <w:color w:val="1F497D" w:themeColor="text2"/>
        </w:rPr>
        <w:t>end</w:t>
      </w:r>
      <w:r w:rsidRPr="000753D9">
        <w:rPr>
          <w:rFonts w:eastAsia="Times New Roman"/>
          <w:color w:val="1F497D" w:themeColor="text2"/>
        </w:rPr>
        <w:t xml:space="preserve"> </w:t>
      </w:r>
      <w:r w:rsidRPr="000753D9">
        <w:rPr>
          <w:rFonts w:eastAsia="Times New Roman"/>
          <w:b/>
          <w:color w:val="1F497D" w:themeColor="text2"/>
        </w:rPr>
        <w:t>component</w:t>
      </w:r>
      <w:r w:rsidRPr="009F1394">
        <w:rPr>
          <w:rFonts w:eastAsia="Times New Roman"/>
        </w:rPr>
        <w:t>;</w:t>
      </w:r>
    </w:p>
    <w:p w14:paraId="6CD5B4CD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5D85FEA1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A35E8B">
        <w:rPr>
          <w:rFonts w:eastAsia="Times New Roman"/>
          <w:b/>
          <w:color w:val="1F497D" w:themeColor="text2"/>
        </w:rPr>
        <w:t>component</w:t>
      </w:r>
      <w:r w:rsidRPr="00A35E8B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UART_rx</w:t>
      </w:r>
    </w:p>
    <w:p w14:paraId="78863E87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A35E8B">
        <w:rPr>
          <w:rFonts w:eastAsia="Times New Roman"/>
          <w:b/>
          <w:color w:val="1F497D" w:themeColor="text2"/>
        </w:rPr>
        <w:t>Generic</w:t>
      </w:r>
      <w:r w:rsidRPr="00A35E8B">
        <w:rPr>
          <w:rFonts w:eastAsia="Times New Roman"/>
          <w:color w:val="1F497D" w:themeColor="text2"/>
        </w:rPr>
        <w:t xml:space="preserve"> </w:t>
      </w:r>
      <w:proofErr w:type="gramStart"/>
      <w:r w:rsidRPr="009F1394">
        <w:rPr>
          <w:rFonts w:eastAsia="Times New Roman"/>
        </w:rPr>
        <w:t>(</w:t>
      </w:r>
      <w:proofErr w:type="gramEnd"/>
      <w:r w:rsidRPr="009F1394">
        <w:rPr>
          <w:rFonts w:eastAsia="Times New Roman"/>
        </w:rPr>
        <w:t xml:space="preserve"> </w:t>
      </w:r>
    </w:p>
    <w:p w14:paraId="5119AB4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CLK_</w:t>
      </w:r>
      <w:proofErr w:type="gramStart"/>
      <w:r w:rsidRPr="00DA5B32">
        <w:rPr>
          <w:rFonts w:eastAsia="Times New Roman"/>
        </w:rPr>
        <w:t xml:space="preserve">FREKANS : </w:t>
      </w:r>
      <w:r w:rsidRPr="00A35E8B">
        <w:rPr>
          <w:rFonts w:eastAsia="Times New Roman"/>
          <w:color w:val="4F81BD" w:themeColor="accent1"/>
        </w:rPr>
        <w:t>integer</w:t>
      </w:r>
      <w:proofErr w:type="gramEnd"/>
      <w:r w:rsidRPr="00A35E8B">
        <w:rPr>
          <w:rFonts w:eastAsia="Times New Roman"/>
          <w:color w:val="4F81BD" w:themeColor="accent1"/>
        </w:rPr>
        <w:t xml:space="preserve"> </w:t>
      </w:r>
      <w:r w:rsidRPr="00DA5B32">
        <w:rPr>
          <w:rFonts w:eastAsia="Times New Roman"/>
        </w:rPr>
        <w:t>:= 100000000;</w:t>
      </w:r>
    </w:p>
    <w:p w14:paraId="60CD2599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 xml:space="preserve">BOUDRATE : </w:t>
      </w:r>
      <w:r w:rsidRPr="00A35E8B">
        <w:rPr>
          <w:rFonts w:eastAsia="Times New Roman"/>
          <w:color w:val="4F81BD" w:themeColor="accent1"/>
        </w:rPr>
        <w:t>integer</w:t>
      </w:r>
      <w:proofErr w:type="gramEnd"/>
      <w:r w:rsidRPr="00A35E8B">
        <w:rPr>
          <w:rFonts w:eastAsia="Times New Roman"/>
          <w:color w:val="4F81BD" w:themeColor="accent1"/>
        </w:rPr>
        <w:t xml:space="preserve"> </w:t>
      </w:r>
      <w:r w:rsidRPr="00DA5B32">
        <w:rPr>
          <w:rFonts w:eastAsia="Times New Roman"/>
        </w:rPr>
        <w:t>:= 115200</w:t>
      </w:r>
    </w:p>
    <w:p w14:paraId="3928581E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</w:p>
    <w:p w14:paraId="5BC94233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6066FB">
        <w:rPr>
          <w:rFonts w:eastAsia="Times New Roman"/>
          <w:b/>
          <w:color w:val="1F497D" w:themeColor="text2"/>
        </w:rPr>
        <w:t>Port</w:t>
      </w:r>
      <w:proofErr w:type="gramStart"/>
      <w:r w:rsidRPr="009F1394">
        <w:rPr>
          <w:rFonts w:eastAsia="Times New Roman"/>
        </w:rPr>
        <w:t>(</w:t>
      </w:r>
      <w:proofErr w:type="gramEnd"/>
    </w:p>
    <w:p w14:paraId="52FD8D6C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clk : </w:t>
      </w:r>
      <w:r w:rsidRPr="006066FB">
        <w:rPr>
          <w:rFonts w:eastAsia="Times New Roman"/>
          <w:b/>
          <w:color w:val="1F497D" w:themeColor="text2"/>
        </w:rPr>
        <w:t>in</w:t>
      </w:r>
      <w:proofErr w:type="gramEnd"/>
      <w:r w:rsidRPr="006066FB">
        <w:rPr>
          <w:rFonts w:eastAsia="Times New Roman"/>
          <w:color w:val="1F497D" w:themeColor="text2"/>
        </w:rPr>
        <w:t xml:space="preserve"> </w:t>
      </w:r>
      <w:r w:rsidRPr="00F15E27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64273B7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rst : </w:t>
      </w:r>
      <w:r w:rsidRPr="006066FB">
        <w:rPr>
          <w:rFonts w:eastAsia="Times New Roman"/>
          <w:b/>
          <w:color w:val="1F497D" w:themeColor="text2"/>
        </w:rPr>
        <w:t>in</w:t>
      </w:r>
      <w:proofErr w:type="gramEnd"/>
      <w:r w:rsidRPr="006066FB">
        <w:rPr>
          <w:rFonts w:eastAsia="Times New Roman"/>
          <w:color w:val="1F497D" w:themeColor="text2"/>
        </w:rPr>
        <w:t xml:space="preserve"> </w:t>
      </w:r>
      <w:r w:rsidRPr="00F15E27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5021AFF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</w:t>
      </w:r>
      <w:proofErr w:type="gramStart"/>
      <w:r w:rsidRPr="00DA5B32">
        <w:rPr>
          <w:rFonts w:eastAsia="Times New Roman"/>
        </w:rPr>
        <w:t xml:space="preserve">rx : </w:t>
      </w:r>
      <w:r w:rsidRPr="006066FB">
        <w:rPr>
          <w:rFonts w:eastAsia="Times New Roman"/>
          <w:b/>
          <w:color w:val="1F497D" w:themeColor="text2"/>
        </w:rPr>
        <w:t>in</w:t>
      </w:r>
      <w:proofErr w:type="gramEnd"/>
      <w:r w:rsidRPr="006066FB">
        <w:rPr>
          <w:rFonts w:eastAsia="Times New Roman"/>
          <w:color w:val="1F497D" w:themeColor="text2"/>
        </w:rPr>
        <w:t xml:space="preserve"> </w:t>
      </w:r>
      <w:r w:rsidRPr="00F15E27">
        <w:rPr>
          <w:rFonts w:eastAsia="Times New Roman"/>
          <w:color w:val="4F81BD" w:themeColor="accent1"/>
        </w:rPr>
        <w:t>std_logic</w:t>
      </w:r>
      <w:r w:rsidRPr="00DA5B32">
        <w:rPr>
          <w:rFonts w:eastAsia="Times New Roman"/>
        </w:rPr>
        <w:t>;</w:t>
      </w:r>
    </w:p>
    <w:p w14:paraId="37680E6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out_rx_</w:t>
      </w:r>
      <w:proofErr w:type="gramStart"/>
      <w:r w:rsidRPr="00DA5B32">
        <w:rPr>
          <w:rFonts w:eastAsia="Times New Roman"/>
        </w:rPr>
        <w:t xml:space="preserve">data : </w:t>
      </w:r>
      <w:r w:rsidRPr="006066FB">
        <w:rPr>
          <w:rFonts w:eastAsia="Times New Roman"/>
          <w:b/>
          <w:color w:val="1F497D" w:themeColor="text2"/>
        </w:rPr>
        <w:t>out</w:t>
      </w:r>
      <w:proofErr w:type="gramEnd"/>
      <w:r w:rsidRPr="006066FB">
        <w:rPr>
          <w:rFonts w:eastAsia="Times New Roman"/>
          <w:color w:val="1F497D" w:themeColor="text2"/>
        </w:rPr>
        <w:t xml:space="preserve"> </w:t>
      </w:r>
      <w:r w:rsidRPr="00F15E27">
        <w:rPr>
          <w:rFonts w:eastAsia="Times New Roman"/>
          <w:color w:val="4F81BD" w:themeColor="accent1"/>
        </w:rPr>
        <w:t>std_logic_vector</w:t>
      </w:r>
      <w:r w:rsidRPr="00DA5B32">
        <w:rPr>
          <w:rFonts w:eastAsia="Times New Roman"/>
        </w:rPr>
        <w:t>(</w:t>
      </w:r>
      <w:r w:rsidRPr="00F15E27">
        <w:rPr>
          <w:rFonts w:eastAsia="Times New Roman"/>
          <w:b/>
          <w:color w:val="F79646" w:themeColor="accent6"/>
        </w:rPr>
        <w:t>7</w:t>
      </w:r>
      <w:r w:rsidRPr="00DA5B32">
        <w:rPr>
          <w:rFonts w:eastAsia="Times New Roman"/>
        </w:rPr>
        <w:t xml:space="preserve"> </w:t>
      </w:r>
      <w:r w:rsidRPr="00F15E27">
        <w:rPr>
          <w:rFonts w:eastAsia="Times New Roman"/>
          <w:color w:val="4F81BD" w:themeColor="accent1"/>
        </w:rPr>
        <w:t xml:space="preserve">downto </w:t>
      </w:r>
      <w:r w:rsidRPr="00F15E27">
        <w:rPr>
          <w:rFonts w:eastAsia="Times New Roman"/>
          <w:b/>
          <w:color w:val="F79646" w:themeColor="accent6"/>
        </w:rPr>
        <w:t>0</w:t>
      </w:r>
      <w:r w:rsidRPr="00DA5B32">
        <w:rPr>
          <w:rFonts w:eastAsia="Times New Roman"/>
        </w:rPr>
        <w:t>);</w:t>
      </w:r>
    </w:p>
    <w:p w14:paraId="2DFDCC21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</w:t>
      </w:r>
      <w:r w:rsidRPr="00DA5B32">
        <w:rPr>
          <w:rFonts w:eastAsia="Times New Roman"/>
        </w:rPr>
        <w:t>out_rx_</w:t>
      </w:r>
      <w:proofErr w:type="gramStart"/>
      <w:r w:rsidRPr="00DA5B32">
        <w:rPr>
          <w:rFonts w:eastAsia="Times New Roman"/>
        </w:rPr>
        <w:t xml:space="preserve">tamam : </w:t>
      </w:r>
      <w:r w:rsidRPr="006066FB">
        <w:rPr>
          <w:rFonts w:eastAsia="Times New Roman"/>
          <w:b/>
          <w:color w:val="1F497D" w:themeColor="text2"/>
        </w:rPr>
        <w:t>out</w:t>
      </w:r>
      <w:proofErr w:type="gramEnd"/>
      <w:r w:rsidRPr="006066FB">
        <w:rPr>
          <w:rFonts w:eastAsia="Times New Roman"/>
          <w:color w:val="1F497D" w:themeColor="text2"/>
        </w:rPr>
        <w:t xml:space="preserve"> </w:t>
      </w:r>
      <w:r w:rsidRPr="00F15E27">
        <w:rPr>
          <w:rFonts w:eastAsia="Times New Roman"/>
          <w:color w:val="4F81BD" w:themeColor="accent1"/>
        </w:rPr>
        <w:t>std_logic</w:t>
      </w:r>
    </w:p>
    <w:p w14:paraId="7C8CDCBC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  <w:r w:rsidRPr="009F1394">
        <w:rPr>
          <w:rFonts w:eastAsia="Times New Roman"/>
        </w:rPr>
        <w:tab/>
      </w:r>
    </w:p>
    <w:p w14:paraId="42FD14D4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6066FB">
        <w:rPr>
          <w:rFonts w:eastAsia="Times New Roman"/>
          <w:b/>
          <w:color w:val="1F497D" w:themeColor="text2"/>
        </w:rPr>
        <w:t>end</w:t>
      </w:r>
      <w:r w:rsidRPr="006066FB">
        <w:rPr>
          <w:rFonts w:eastAsia="Times New Roman"/>
          <w:color w:val="1F497D" w:themeColor="text2"/>
        </w:rPr>
        <w:t xml:space="preserve"> </w:t>
      </w:r>
      <w:r w:rsidRPr="006066FB">
        <w:rPr>
          <w:rFonts w:eastAsia="Times New Roman"/>
          <w:b/>
          <w:color w:val="1F497D" w:themeColor="text2"/>
        </w:rPr>
        <w:t>component</w:t>
      </w:r>
      <w:r w:rsidRPr="009F1394">
        <w:rPr>
          <w:rFonts w:eastAsia="Times New Roman"/>
        </w:rPr>
        <w:t>;</w:t>
      </w:r>
    </w:p>
    <w:p w14:paraId="0214DEA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75AEC478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type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 xml:space="preserve">t_Data_Cntrl </w:t>
      </w:r>
      <w:r w:rsidRPr="00061FC7">
        <w:rPr>
          <w:rFonts w:eastAsia="Times New Roman"/>
          <w:b/>
          <w:color w:val="F79646" w:themeColor="accent6"/>
        </w:rPr>
        <w:t>is</w:t>
      </w:r>
      <w:r w:rsidRPr="009F1394">
        <w:rPr>
          <w:rFonts w:eastAsia="Times New Roman"/>
        </w:rPr>
        <w:t xml:space="preserve"> (BOSTA, DATA_AL, DATA_GONDER);</w:t>
      </w:r>
    </w:p>
    <w:p w14:paraId="4CB42FF3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r_Data_</w:t>
      </w:r>
      <w:proofErr w:type="gramStart"/>
      <w:r w:rsidRPr="009F1394">
        <w:rPr>
          <w:rFonts w:eastAsia="Times New Roman"/>
        </w:rPr>
        <w:t>Cntrl : t</w:t>
      </w:r>
      <w:proofErr w:type="gramEnd"/>
      <w:r w:rsidRPr="009F1394">
        <w:rPr>
          <w:rFonts w:eastAsia="Times New Roman"/>
        </w:rPr>
        <w:t>_Data_Cntrl := BOSTA;</w:t>
      </w:r>
    </w:p>
    <w:p w14:paraId="37A04D87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r_tx_</w:t>
      </w:r>
      <w:proofErr w:type="gramStart"/>
      <w:r w:rsidRPr="009F1394">
        <w:rPr>
          <w:rFonts w:eastAsia="Times New Roman"/>
        </w:rPr>
        <w:t xml:space="preserve">basla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 xml:space="preserve">_logic </w:t>
      </w:r>
      <w:r w:rsidRPr="009F1394">
        <w:rPr>
          <w:rFonts w:eastAsia="Times New Roman"/>
        </w:rPr>
        <w:t>:= '0';</w:t>
      </w:r>
    </w:p>
    <w:p w14:paraId="1BCAFC20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r_tx_</w:t>
      </w:r>
      <w:proofErr w:type="gramStart"/>
      <w:r w:rsidRPr="009F1394">
        <w:rPr>
          <w:rFonts w:eastAsia="Times New Roman"/>
        </w:rPr>
        <w:t xml:space="preserve">tamam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 xml:space="preserve">_logic </w:t>
      </w:r>
      <w:r w:rsidRPr="009F1394">
        <w:rPr>
          <w:rFonts w:eastAsia="Times New Roman"/>
        </w:rPr>
        <w:t>:= '0';</w:t>
      </w:r>
    </w:p>
    <w:p w14:paraId="5537276C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r_rx_</w:t>
      </w:r>
      <w:proofErr w:type="gramStart"/>
      <w:r w:rsidRPr="009F1394">
        <w:rPr>
          <w:rFonts w:eastAsia="Times New Roman"/>
        </w:rPr>
        <w:t xml:space="preserve">tamam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 xml:space="preserve">_logic </w:t>
      </w:r>
      <w:r w:rsidRPr="009F1394">
        <w:rPr>
          <w:rFonts w:eastAsia="Times New Roman"/>
        </w:rPr>
        <w:t>:= '0';</w:t>
      </w:r>
    </w:p>
    <w:p w14:paraId="3FF0453B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</w:t>
      </w:r>
      <w:proofErr w:type="gramStart"/>
      <w:r w:rsidRPr="009F1394">
        <w:rPr>
          <w:rFonts w:eastAsia="Times New Roman"/>
        </w:rPr>
        <w:t xml:space="preserve">data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>_logic_vector</w:t>
      </w:r>
      <w:r w:rsidRPr="009F1394">
        <w:rPr>
          <w:rFonts w:eastAsia="Times New Roman"/>
        </w:rPr>
        <w:t>(</w:t>
      </w:r>
      <w:r w:rsidRPr="00061FC7">
        <w:rPr>
          <w:rFonts w:eastAsia="Times New Roman"/>
          <w:b/>
          <w:color w:val="F79646" w:themeColor="accent6"/>
        </w:rPr>
        <w:t>7</w:t>
      </w:r>
      <w:r w:rsidRPr="009F1394">
        <w:rPr>
          <w:rFonts w:eastAsia="Times New Roman"/>
        </w:rPr>
        <w:t xml:space="preserve"> </w:t>
      </w:r>
      <w:r w:rsidRPr="001F2950">
        <w:rPr>
          <w:rFonts w:eastAsia="Times New Roman"/>
          <w:color w:val="4F81BD" w:themeColor="accent1"/>
        </w:rPr>
        <w:t xml:space="preserve">downto </w:t>
      </w:r>
      <w:r w:rsidRPr="00061FC7">
        <w:rPr>
          <w:rFonts w:eastAsia="Times New Roman"/>
          <w:b/>
          <w:color w:val="F79646" w:themeColor="accent6"/>
        </w:rPr>
        <w:t>0</w:t>
      </w:r>
      <w:r w:rsidRPr="009F1394">
        <w:rPr>
          <w:rFonts w:eastAsia="Times New Roman"/>
        </w:rPr>
        <w:t>);</w:t>
      </w:r>
    </w:p>
    <w:p w14:paraId="7F9CD0F4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r_rx_</w:t>
      </w:r>
      <w:proofErr w:type="gramStart"/>
      <w:r w:rsidRPr="009F1394">
        <w:rPr>
          <w:rFonts w:eastAsia="Times New Roman"/>
        </w:rPr>
        <w:t xml:space="preserve">data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>_logic_vector</w:t>
      </w:r>
      <w:r w:rsidRPr="009F1394">
        <w:rPr>
          <w:rFonts w:eastAsia="Times New Roman"/>
        </w:rPr>
        <w:t>(</w:t>
      </w:r>
      <w:r w:rsidRPr="00061FC7">
        <w:rPr>
          <w:rFonts w:eastAsia="Times New Roman"/>
          <w:b/>
          <w:color w:val="F79646" w:themeColor="accent6"/>
        </w:rPr>
        <w:t>7</w:t>
      </w:r>
      <w:r w:rsidRPr="009F1394">
        <w:rPr>
          <w:rFonts w:eastAsia="Times New Roman"/>
        </w:rPr>
        <w:t xml:space="preserve"> </w:t>
      </w:r>
      <w:r w:rsidRPr="001F2950">
        <w:rPr>
          <w:rFonts w:eastAsia="Times New Roman"/>
          <w:color w:val="4F81BD" w:themeColor="accent1"/>
        </w:rPr>
        <w:t xml:space="preserve">downto </w:t>
      </w:r>
      <w:r w:rsidRPr="00061FC7">
        <w:rPr>
          <w:rFonts w:eastAsia="Times New Roman"/>
          <w:b/>
          <w:color w:val="F79646" w:themeColor="accent6"/>
        </w:rPr>
        <w:t>0</w:t>
      </w:r>
      <w:r w:rsidRPr="009F1394">
        <w:rPr>
          <w:rFonts w:eastAsia="Times New Roman"/>
        </w:rPr>
        <w:t>);</w:t>
      </w:r>
    </w:p>
    <w:p w14:paraId="3E092FC1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signal</w:t>
      </w:r>
      <w:r w:rsidRPr="001F2950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r_tx_</w:t>
      </w:r>
      <w:proofErr w:type="gramStart"/>
      <w:r w:rsidRPr="009F1394">
        <w:rPr>
          <w:rFonts w:eastAsia="Times New Roman"/>
        </w:rPr>
        <w:t xml:space="preserve">data : </w:t>
      </w:r>
      <w:r w:rsidRPr="001F2950">
        <w:rPr>
          <w:rFonts w:eastAsia="Times New Roman"/>
          <w:color w:val="4F81BD" w:themeColor="accent1"/>
        </w:rPr>
        <w:t>std</w:t>
      </w:r>
      <w:proofErr w:type="gramEnd"/>
      <w:r w:rsidRPr="001F2950">
        <w:rPr>
          <w:rFonts w:eastAsia="Times New Roman"/>
          <w:color w:val="4F81BD" w:themeColor="accent1"/>
        </w:rPr>
        <w:t>_logic_vector</w:t>
      </w:r>
      <w:r w:rsidRPr="009F1394">
        <w:rPr>
          <w:rFonts w:eastAsia="Times New Roman"/>
        </w:rPr>
        <w:t>(</w:t>
      </w:r>
      <w:r w:rsidRPr="00061FC7">
        <w:rPr>
          <w:rFonts w:eastAsia="Times New Roman"/>
          <w:b/>
          <w:color w:val="F79646" w:themeColor="accent6"/>
        </w:rPr>
        <w:t>7</w:t>
      </w:r>
      <w:r w:rsidRPr="009F1394">
        <w:rPr>
          <w:rFonts w:eastAsia="Times New Roman"/>
        </w:rPr>
        <w:t xml:space="preserve"> </w:t>
      </w:r>
      <w:r w:rsidRPr="001F2950">
        <w:rPr>
          <w:rFonts w:eastAsia="Times New Roman"/>
          <w:color w:val="4F81BD" w:themeColor="accent1"/>
        </w:rPr>
        <w:t xml:space="preserve">downto </w:t>
      </w:r>
      <w:r w:rsidRPr="00061FC7">
        <w:rPr>
          <w:rFonts w:eastAsia="Times New Roman"/>
          <w:b/>
          <w:color w:val="F79646" w:themeColor="accent6"/>
        </w:rPr>
        <w:t>0</w:t>
      </w:r>
      <w:r w:rsidRPr="009F1394">
        <w:rPr>
          <w:rFonts w:eastAsia="Times New Roman"/>
        </w:rPr>
        <w:t>);</w:t>
      </w:r>
    </w:p>
    <w:p w14:paraId="0179D68F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3A28DE74" w14:textId="77777777" w:rsidR="00EB2C24" w:rsidRPr="001F2950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  <w:b/>
        </w:rPr>
      </w:pPr>
      <w:r w:rsidRPr="001F2950">
        <w:rPr>
          <w:rFonts w:eastAsia="Times New Roman"/>
          <w:b/>
          <w:color w:val="1F497D" w:themeColor="text2"/>
        </w:rPr>
        <w:t>begin</w:t>
      </w:r>
    </w:p>
    <w:p w14:paraId="4CEACBF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669F1D57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process</w:t>
      </w:r>
      <w:r w:rsidRPr="009F1394">
        <w:rPr>
          <w:rFonts w:eastAsia="Times New Roman"/>
        </w:rPr>
        <w:t>(in_clk, in_rst)</w:t>
      </w:r>
    </w:p>
    <w:p w14:paraId="01357A4F" w14:textId="77777777" w:rsidR="00EB2C24" w:rsidRPr="001F2950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  <w:b/>
        </w:rPr>
      </w:pPr>
      <w:r>
        <w:rPr>
          <w:rFonts w:eastAsia="Times New Roman"/>
        </w:rPr>
        <w:t xml:space="preserve">  </w:t>
      </w:r>
      <w:r w:rsidRPr="001F2950">
        <w:rPr>
          <w:rFonts w:eastAsia="Times New Roman"/>
          <w:b/>
          <w:color w:val="1F497D" w:themeColor="text2"/>
        </w:rPr>
        <w:t>begin</w:t>
      </w:r>
    </w:p>
    <w:p w14:paraId="7BA1EB28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C1543">
        <w:rPr>
          <w:rFonts w:eastAsia="Times New Roman"/>
          <w:b/>
          <w:color w:val="1F497D" w:themeColor="text2"/>
        </w:rPr>
        <w:t>if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in_rst = '1' </w:t>
      </w:r>
      <w:r w:rsidRPr="005C1543">
        <w:rPr>
          <w:rFonts w:eastAsia="Times New Roman"/>
          <w:b/>
          <w:color w:val="1F497D" w:themeColor="text2"/>
        </w:rPr>
        <w:t>then</w:t>
      </w:r>
    </w:p>
    <w:p w14:paraId="0DC76229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DA5B32">
        <w:rPr>
          <w:rFonts w:eastAsia="Times New Roman"/>
        </w:rPr>
        <w:t>r</w:t>
      </w:r>
      <w:proofErr w:type="gramEnd"/>
      <w:r w:rsidRPr="00DA5B32">
        <w:rPr>
          <w:rFonts w:eastAsia="Times New Roman"/>
        </w:rPr>
        <w:t>_Data_Cntrl &lt;= BOSTA;</w:t>
      </w:r>
    </w:p>
    <w:p w14:paraId="350D6AE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DA5B32">
        <w:rPr>
          <w:rFonts w:eastAsia="Times New Roman"/>
        </w:rPr>
        <w:t>r_</w:t>
      </w:r>
      <w:proofErr w:type="gramStart"/>
      <w:r w:rsidRPr="00DA5B32">
        <w:rPr>
          <w:rFonts w:eastAsia="Times New Roman"/>
        </w:rPr>
        <w:t>data</w:t>
      </w:r>
      <w:proofErr w:type="gramEnd"/>
      <w:r w:rsidRPr="00DA5B32">
        <w:rPr>
          <w:rFonts w:eastAsia="Times New Roman"/>
        </w:rPr>
        <w:t xml:space="preserve"> &lt;= (</w:t>
      </w:r>
      <w:r w:rsidRPr="005C1543">
        <w:rPr>
          <w:rFonts w:eastAsia="Times New Roman"/>
          <w:b/>
          <w:color w:val="1F497D" w:themeColor="text2"/>
        </w:rPr>
        <w:t>others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>=&gt; '0');</w:t>
      </w:r>
    </w:p>
    <w:p w14:paraId="5ECA051D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07331F67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5C1543">
        <w:rPr>
          <w:rFonts w:eastAsia="Times New Roman"/>
          <w:b/>
          <w:color w:val="1F497D" w:themeColor="text2"/>
        </w:rPr>
        <w:t>elsif</w:t>
      </w:r>
      <w:r w:rsidRPr="005C1543">
        <w:rPr>
          <w:rFonts w:eastAsia="Times New Roman"/>
          <w:color w:val="1F497D" w:themeColor="text2"/>
        </w:rPr>
        <w:t xml:space="preserve"> </w:t>
      </w:r>
      <w:r w:rsidRPr="000B3AE5">
        <w:rPr>
          <w:rFonts w:eastAsia="Times New Roman"/>
          <w:color w:val="4F81BD" w:themeColor="accent1"/>
        </w:rPr>
        <w:t>rising_edge</w:t>
      </w:r>
      <w:r w:rsidRPr="00DA5B32">
        <w:rPr>
          <w:rFonts w:eastAsia="Times New Roman"/>
        </w:rPr>
        <w:t xml:space="preserve">(in_clk) </w:t>
      </w:r>
      <w:r w:rsidRPr="005C1543">
        <w:rPr>
          <w:rFonts w:eastAsia="Times New Roman"/>
          <w:b/>
          <w:color w:val="1F497D" w:themeColor="text2"/>
        </w:rPr>
        <w:t>then</w:t>
      </w:r>
    </w:p>
    <w:p w14:paraId="4F485B2E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proofErr w:type="gramStart"/>
      <w:r w:rsidRPr="00DA5B32">
        <w:rPr>
          <w:rFonts w:eastAsia="Times New Roman"/>
        </w:rPr>
        <w:t>r</w:t>
      </w:r>
      <w:proofErr w:type="gramEnd"/>
      <w:r w:rsidRPr="00DA5B32">
        <w:rPr>
          <w:rFonts w:eastAsia="Times New Roman"/>
        </w:rPr>
        <w:t>_tx_basla &lt;= '0';</w:t>
      </w:r>
    </w:p>
    <w:p w14:paraId="25DEC65C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</w:t>
      </w:r>
    </w:p>
    <w:p w14:paraId="6E6C784F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</w:t>
      </w:r>
      <w:r w:rsidRPr="005C1543">
        <w:rPr>
          <w:rFonts w:eastAsia="Times New Roman"/>
          <w:b/>
          <w:color w:val="1F497D" w:themeColor="text2"/>
        </w:rPr>
        <w:t>case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r_Data_Cntrl </w:t>
      </w:r>
      <w:r w:rsidRPr="005C1543">
        <w:rPr>
          <w:rFonts w:eastAsia="Times New Roman"/>
          <w:b/>
          <w:color w:val="1F497D" w:themeColor="text2"/>
        </w:rPr>
        <w:t>is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ab/>
      </w:r>
    </w:p>
    <w:p w14:paraId="5250541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5C1543">
        <w:rPr>
          <w:rFonts w:eastAsia="Times New Roman"/>
          <w:b/>
          <w:color w:val="1F497D" w:themeColor="text2"/>
        </w:rPr>
        <w:t>when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>BOSTA =&gt;</w:t>
      </w:r>
    </w:p>
    <w:p w14:paraId="6EB653F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proofErr w:type="gramStart"/>
      <w:r w:rsidRPr="00DA5B32">
        <w:rPr>
          <w:rFonts w:eastAsia="Times New Roman"/>
        </w:rPr>
        <w:t>r</w:t>
      </w:r>
      <w:proofErr w:type="gramEnd"/>
      <w:r w:rsidRPr="00DA5B32">
        <w:rPr>
          <w:rFonts w:eastAsia="Times New Roman"/>
        </w:rPr>
        <w:t>_Data_Cntrl &lt;= DATA_AL;</w:t>
      </w:r>
    </w:p>
    <w:p w14:paraId="63BFF642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56571F69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5C1543">
        <w:rPr>
          <w:rFonts w:eastAsia="Times New Roman"/>
          <w:b/>
          <w:color w:val="1F497D" w:themeColor="text2"/>
        </w:rPr>
        <w:t>when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>DATA_AL =&gt;</w:t>
      </w:r>
    </w:p>
    <w:p w14:paraId="675CEC63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5C1543">
        <w:rPr>
          <w:rFonts w:eastAsia="Times New Roman"/>
          <w:b/>
          <w:color w:val="1F497D" w:themeColor="text2"/>
        </w:rPr>
        <w:t>if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r_rx_tamam = '1' </w:t>
      </w:r>
      <w:r w:rsidRPr="005C1543">
        <w:rPr>
          <w:rFonts w:eastAsia="Times New Roman"/>
          <w:b/>
          <w:color w:val="1F497D" w:themeColor="text2"/>
        </w:rPr>
        <w:t>then</w:t>
      </w:r>
    </w:p>
    <w:p w14:paraId="72E58BB8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r w:rsidRPr="00DA5B32">
        <w:rPr>
          <w:rFonts w:eastAsia="Times New Roman"/>
        </w:rPr>
        <w:t>r_tx_</w:t>
      </w:r>
      <w:proofErr w:type="gramStart"/>
      <w:r w:rsidRPr="00DA5B32">
        <w:rPr>
          <w:rFonts w:eastAsia="Times New Roman"/>
        </w:rPr>
        <w:t>data</w:t>
      </w:r>
      <w:proofErr w:type="gramEnd"/>
      <w:r w:rsidRPr="00DA5B32">
        <w:rPr>
          <w:rFonts w:eastAsia="Times New Roman"/>
        </w:rPr>
        <w:t xml:space="preserve"> &lt;= r_rx_data;</w:t>
      </w:r>
    </w:p>
    <w:p w14:paraId="6B2E186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DA5B32">
        <w:rPr>
          <w:rFonts w:eastAsia="Times New Roman"/>
        </w:rPr>
        <w:t>r</w:t>
      </w:r>
      <w:proofErr w:type="gramEnd"/>
      <w:r w:rsidRPr="00DA5B32">
        <w:rPr>
          <w:rFonts w:eastAsia="Times New Roman"/>
        </w:rPr>
        <w:t>_tx_basla &lt;= '1';</w:t>
      </w:r>
    </w:p>
    <w:p w14:paraId="626B7D09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5C1543">
        <w:rPr>
          <w:rFonts w:eastAsia="Times New Roman"/>
          <w:b/>
          <w:color w:val="1F497D" w:themeColor="text2"/>
        </w:rPr>
        <w:t>end</w:t>
      </w:r>
      <w:r w:rsidRPr="005C1543">
        <w:rPr>
          <w:rFonts w:eastAsia="Times New Roman"/>
          <w:color w:val="1F497D" w:themeColor="text2"/>
        </w:rPr>
        <w:t xml:space="preserve"> </w:t>
      </w:r>
      <w:r w:rsidRPr="005C1543">
        <w:rPr>
          <w:rFonts w:eastAsia="Times New Roman"/>
          <w:b/>
          <w:color w:val="1F497D" w:themeColor="text2"/>
        </w:rPr>
        <w:t>if</w:t>
      </w:r>
      <w:r w:rsidRPr="00DA5B32">
        <w:rPr>
          <w:rFonts w:eastAsia="Times New Roman"/>
        </w:rPr>
        <w:t>;</w:t>
      </w:r>
    </w:p>
    <w:p w14:paraId="50A8BD1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746A76F0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5C1543">
        <w:rPr>
          <w:rFonts w:eastAsia="Times New Roman"/>
          <w:b/>
          <w:color w:val="1F497D" w:themeColor="text2"/>
        </w:rPr>
        <w:t>when</w:t>
      </w:r>
      <w:r w:rsidRPr="005C1543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DATA_GONDER =&gt; </w:t>
      </w:r>
    </w:p>
    <w:p w14:paraId="3361CAC0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6D46F5">
        <w:rPr>
          <w:rFonts w:eastAsia="Times New Roman"/>
          <w:b/>
          <w:color w:val="1F497D" w:themeColor="text2"/>
        </w:rPr>
        <w:t>if</w:t>
      </w:r>
      <w:r w:rsidRPr="006D46F5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r_tx_tamam = '1' </w:t>
      </w:r>
      <w:r w:rsidRPr="006D46F5">
        <w:rPr>
          <w:rFonts w:eastAsia="Times New Roman"/>
          <w:b/>
          <w:color w:val="1F497D" w:themeColor="text2"/>
        </w:rPr>
        <w:t>then</w:t>
      </w:r>
    </w:p>
    <w:p w14:paraId="49AC0170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  </w:t>
      </w:r>
      <w:proofErr w:type="gramStart"/>
      <w:r w:rsidRPr="00DA5B32">
        <w:rPr>
          <w:rFonts w:eastAsia="Times New Roman"/>
        </w:rPr>
        <w:t>r</w:t>
      </w:r>
      <w:proofErr w:type="gramEnd"/>
      <w:r w:rsidRPr="00DA5B32">
        <w:rPr>
          <w:rFonts w:eastAsia="Times New Roman"/>
        </w:rPr>
        <w:t>_Data_Cntrl &lt;= BOSTA;</w:t>
      </w:r>
    </w:p>
    <w:p w14:paraId="66C00FC9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  </w:t>
      </w:r>
      <w:r w:rsidRPr="006D46F5">
        <w:rPr>
          <w:rFonts w:eastAsia="Times New Roman"/>
          <w:b/>
          <w:color w:val="1F497D" w:themeColor="text2"/>
        </w:rPr>
        <w:t>end</w:t>
      </w:r>
      <w:r w:rsidRPr="006D46F5">
        <w:rPr>
          <w:rFonts w:eastAsia="Times New Roman"/>
          <w:color w:val="1F497D" w:themeColor="text2"/>
        </w:rPr>
        <w:t xml:space="preserve"> </w:t>
      </w:r>
      <w:r w:rsidRPr="006D46F5">
        <w:rPr>
          <w:rFonts w:eastAsia="Times New Roman"/>
          <w:b/>
          <w:color w:val="1F497D" w:themeColor="text2"/>
        </w:rPr>
        <w:t>if</w:t>
      </w:r>
      <w:r w:rsidRPr="00DA5B32">
        <w:rPr>
          <w:rFonts w:eastAsia="Times New Roman"/>
        </w:rPr>
        <w:t>;</w:t>
      </w:r>
    </w:p>
    <w:p w14:paraId="712A73A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04A39B2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    </w:t>
      </w:r>
      <w:r w:rsidRPr="00AB0B41">
        <w:rPr>
          <w:rFonts w:eastAsia="Times New Roman"/>
          <w:b/>
          <w:color w:val="1F497D" w:themeColor="text2"/>
        </w:rPr>
        <w:t>when</w:t>
      </w:r>
      <w:r w:rsidRPr="00AB0B41">
        <w:rPr>
          <w:rFonts w:eastAsia="Times New Roman"/>
          <w:color w:val="1F497D" w:themeColor="text2"/>
        </w:rPr>
        <w:t xml:space="preserve"> </w:t>
      </w:r>
      <w:r w:rsidRPr="00AB0B41">
        <w:rPr>
          <w:rFonts w:eastAsia="Times New Roman"/>
          <w:b/>
          <w:color w:val="1F497D" w:themeColor="text2"/>
        </w:rPr>
        <w:t>others</w:t>
      </w:r>
      <w:r w:rsidRPr="00AB0B41">
        <w:rPr>
          <w:rFonts w:eastAsia="Times New Roman"/>
          <w:color w:val="1F497D" w:themeColor="text2"/>
        </w:rPr>
        <w:t xml:space="preserve"> </w:t>
      </w:r>
      <w:r w:rsidRPr="00DA5B32">
        <w:rPr>
          <w:rFonts w:eastAsia="Times New Roman"/>
        </w:rPr>
        <w:t xml:space="preserve">=&gt; </w:t>
      </w:r>
      <w:r w:rsidRPr="00AB0B41">
        <w:rPr>
          <w:rFonts w:eastAsia="Times New Roman"/>
          <w:b/>
          <w:color w:val="1F497D" w:themeColor="text2"/>
        </w:rPr>
        <w:t>NULL</w:t>
      </w:r>
      <w:r w:rsidRPr="00DA5B32">
        <w:rPr>
          <w:rFonts w:eastAsia="Times New Roman"/>
        </w:rPr>
        <w:t>;</w:t>
      </w:r>
    </w:p>
    <w:p w14:paraId="1383AD6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lastRenderedPageBreak/>
        <w:t xml:space="preserve">      </w:t>
      </w:r>
      <w:r w:rsidRPr="00AB0B41">
        <w:rPr>
          <w:rFonts w:eastAsia="Times New Roman"/>
          <w:b/>
          <w:color w:val="1F497D" w:themeColor="text2"/>
        </w:rPr>
        <w:t>end</w:t>
      </w:r>
      <w:r w:rsidRPr="00AB0B41">
        <w:rPr>
          <w:rFonts w:eastAsia="Times New Roman"/>
          <w:color w:val="1F497D" w:themeColor="text2"/>
        </w:rPr>
        <w:t xml:space="preserve"> </w:t>
      </w:r>
      <w:r w:rsidRPr="00AB0B41">
        <w:rPr>
          <w:rFonts w:eastAsia="Times New Roman"/>
          <w:b/>
          <w:color w:val="1F497D" w:themeColor="text2"/>
        </w:rPr>
        <w:t>case</w:t>
      </w:r>
      <w:r w:rsidRPr="00DA5B32">
        <w:rPr>
          <w:rFonts w:eastAsia="Times New Roman"/>
        </w:rPr>
        <w:t>;</w:t>
      </w:r>
    </w:p>
    <w:p w14:paraId="3D9F8BBA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AB0B41">
        <w:rPr>
          <w:rFonts w:eastAsia="Times New Roman"/>
          <w:b/>
          <w:color w:val="1F497D" w:themeColor="text2"/>
        </w:rPr>
        <w:t>end</w:t>
      </w:r>
      <w:r w:rsidRPr="00AB0B41">
        <w:rPr>
          <w:rFonts w:eastAsia="Times New Roman"/>
          <w:color w:val="1F497D" w:themeColor="text2"/>
        </w:rPr>
        <w:t xml:space="preserve"> </w:t>
      </w:r>
      <w:r w:rsidRPr="00AB0B41">
        <w:rPr>
          <w:rFonts w:eastAsia="Times New Roman"/>
          <w:b/>
          <w:color w:val="1F497D" w:themeColor="text2"/>
        </w:rPr>
        <w:t>if</w:t>
      </w:r>
      <w:r w:rsidRPr="00DA5B32">
        <w:rPr>
          <w:rFonts w:eastAsia="Times New Roman"/>
        </w:rPr>
        <w:t>;</w:t>
      </w:r>
    </w:p>
    <w:p w14:paraId="2CC03377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AB0B41">
        <w:rPr>
          <w:rFonts w:eastAsia="Times New Roman"/>
          <w:b/>
          <w:color w:val="1F497D" w:themeColor="text2"/>
        </w:rPr>
        <w:t>end</w:t>
      </w:r>
      <w:r w:rsidRPr="00AB0B41">
        <w:rPr>
          <w:rFonts w:eastAsia="Times New Roman"/>
          <w:color w:val="1F497D" w:themeColor="text2"/>
        </w:rPr>
        <w:t xml:space="preserve"> </w:t>
      </w:r>
      <w:r w:rsidRPr="00AB0B41">
        <w:rPr>
          <w:rFonts w:eastAsia="Times New Roman"/>
          <w:b/>
          <w:color w:val="1F497D" w:themeColor="text2"/>
        </w:rPr>
        <w:t>process</w:t>
      </w:r>
      <w:r w:rsidRPr="009F1394">
        <w:rPr>
          <w:rFonts w:eastAsia="Times New Roman"/>
        </w:rPr>
        <w:t>;</w:t>
      </w:r>
    </w:p>
    <w:p w14:paraId="64832E5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17960F89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UART_rx_</w:t>
      </w:r>
      <w:proofErr w:type="gramStart"/>
      <w:r w:rsidRPr="009F1394">
        <w:rPr>
          <w:rFonts w:eastAsia="Times New Roman"/>
        </w:rPr>
        <w:t>map : UART</w:t>
      </w:r>
      <w:proofErr w:type="gramEnd"/>
      <w:r w:rsidRPr="009F1394">
        <w:rPr>
          <w:rFonts w:eastAsia="Times New Roman"/>
        </w:rPr>
        <w:t>_rx</w:t>
      </w:r>
    </w:p>
    <w:p w14:paraId="72DEB04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8C7E74">
        <w:rPr>
          <w:rFonts w:eastAsia="Times New Roman"/>
          <w:b/>
          <w:color w:val="1F497D" w:themeColor="text2"/>
        </w:rPr>
        <w:t>Generic</w:t>
      </w:r>
      <w:r w:rsidRPr="008C7E74">
        <w:rPr>
          <w:rFonts w:eastAsia="Times New Roman"/>
          <w:color w:val="1F497D" w:themeColor="text2"/>
        </w:rPr>
        <w:t xml:space="preserve"> </w:t>
      </w:r>
      <w:r w:rsidRPr="008C7E74">
        <w:rPr>
          <w:rFonts w:eastAsia="Times New Roman"/>
          <w:b/>
          <w:color w:val="1F497D" w:themeColor="text2"/>
        </w:rPr>
        <w:t>map</w:t>
      </w:r>
      <w:proofErr w:type="gramStart"/>
      <w:r w:rsidRPr="009F1394">
        <w:rPr>
          <w:rFonts w:eastAsia="Times New Roman"/>
        </w:rPr>
        <w:t>(</w:t>
      </w:r>
      <w:proofErr w:type="gramEnd"/>
      <w:r w:rsidRPr="009F1394">
        <w:rPr>
          <w:rFonts w:eastAsia="Times New Roman"/>
        </w:rPr>
        <w:t xml:space="preserve"> </w:t>
      </w:r>
    </w:p>
    <w:p w14:paraId="641D1511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 xml:space="preserve">CLK_FREKANS =&gt; </w:t>
      </w:r>
      <w:proofErr w:type="gramStart"/>
      <w:r w:rsidRPr="00DA5B32">
        <w:rPr>
          <w:rFonts w:eastAsia="Times New Roman"/>
        </w:rPr>
        <w:t>100000000</w:t>
      </w:r>
      <w:proofErr w:type="gramEnd"/>
      <w:r w:rsidRPr="00DA5B32">
        <w:rPr>
          <w:rFonts w:eastAsia="Times New Roman"/>
        </w:rPr>
        <w:t>, --100 MHz</w:t>
      </w:r>
    </w:p>
    <w:p w14:paraId="4ABE0A76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BOUDRATE =&gt; 115200</w:t>
      </w:r>
    </w:p>
    <w:p w14:paraId="77A4302C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</w:t>
      </w:r>
    </w:p>
    <w:p w14:paraId="70D909FB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8C7E74">
        <w:rPr>
          <w:rFonts w:eastAsia="Times New Roman"/>
          <w:b/>
          <w:color w:val="1F497D" w:themeColor="text2"/>
        </w:rPr>
        <w:t>Port</w:t>
      </w:r>
      <w:r w:rsidRPr="008C7E74">
        <w:rPr>
          <w:rFonts w:eastAsia="Times New Roman"/>
          <w:color w:val="1F497D" w:themeColor="text2"/>
        </w:rPr>
        <w:t xml:space="preserve"> </w:t>
      </w:r>
      <w:r w:rsidRPr="008C7E74">
        <w:rPr>
          <w:rFonts w:eastAsia="Times New Roman"/>
          <w:b/>
          <w:color w:val="1F497D" w:themeColor="text2"/>
        </w:rPr>
        <w:t>map</w:t>
      </w:r>
      <w:proofErr w:type="gramStart"/>
      <w:r w:rsidRPr="009F1394">
        <w:rPr>
          <w:rFonts w:eastAsia="Times New Roman"/>
        </w:rPr>
        <w:t>(</w:t>
      </w:r>
      <w:proofErr w:type="gramEnd"/>
    </w:p>
    <w:p w14:paraId="5160E81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_clk =&gt; in_clk,</w:t>
      </w:r>
    </w:p>
    <w:p w14:paraId="0DB437E3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_rst =&gt; in_rst,</w:t>
      </w:r>
    </w:p>
    <w:p w14:paraId="55D0B32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_rx =&gt; in_rx,</w:t>
      </w:r>
    </w:p>
    <w:p w14:paraId="427638D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out_rx_</w:t>
      </w:r>
      <w:proofErr w:type="gramStart"/>
      <w:r w:rsidRPr="00DA5B32">
        <w:rPr>
          <w:rFonts w:eastAsia="Times New Roman"/>
        </w:rPr>
        <w:t>data</w:t>
      </w:r>
      <w:proofErr w:type="gramEnd"/>
      <w:r w:rsidRPr="00DA5B32">
        <w:rPr>
          <w:rFonts w:eastAsia="Times New Roman"/>
        </w:rPr>
        <w:t xml:space="preserve"> =&gt; r_rx_data,</w:t>
      </w:r>
    </w:p>
    <w:p w14:paraId="4C6F36C5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out_rx_tamam =&gt; r_rx_tamam</w:t>
      </w:r>
    </w:p>
    <w:p w14:paraId="6194F2EA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  <w:r w:rsidRPr="009F1394">
        <w:rPr>
          <w:rFonts w:eastAsia="Times New Roman"/>
        </w:rPr>
        <w:tab/>
      </w:r>
    </w:p>
    <w:p w14:paraId="2A37E28F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3CFB62D6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UART_tx_</w:t>
      </w:r>
      <w:proofErr w:type="gramStart"/>
      <w:r w:rsidRPr="009F1394">
        <w:rPr>
          <w:rFonts w:eastAsia="Times New Roman"/>
        </w:rPr>
        <w:t>map : UART</w:t>
      </w:r>
      <w:proofErr w:type="gramEnd"/>
      <w:r w:rsidRPr="009F1394">
        <w:rPr>
          <w:rFonts w:eastAsia="Times New Roman"/>
        </w:rPr>
        <w:t>_tx</w:t>
      </w:r>
    </w:p>
    <w:p w14:paraId="130B923F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4C3DC8">
        <w:rPr>
          <w:rFonts w:eastAsia="Times New Roman"/>
          <w:b/>
          <w:color w:val="1F497D" w:themeColor="text2"/>
        </w:rPr>
        <w:t>Generic</w:t>
      </w:r>
      <w:r w:rsidRPr="004C3DC8">
        <w:rPr>
          <w:rFonts w:eastAsia="Times New Roman"/>
          <w:color w:val="1F497D" w:themeColor="text2"/>
        </w:rPr>
        <w:t xml:space="preserve"> </w:t>
      </w:r>
      <w:r w:rsidRPr="004C3DC8">
        <w:rPr>
          <w:rFonts w:eastAsia="Times New Roman"/>
          <w:b/>
          <w:color w:val="1F497D" w:themeColor="text2"/>
        </w:rPr>
        <w:t>map</w:t>
      </w:r>
      <w:proofErr w:type="gramStart"/>
      <w:r w:rsidRPr="009F1394">
        <w:rPr>
          <w:rFonts w:eastAsia="Times New Roman"/>
        </w:rPr>
        <w:t>(</w:t>
      </w:r>
      <w:proofErr w:type="gramEnd"/>
      <w:r w:rsidRPr="009F1394">
        <w:rPr>
          <w:rFonts w:eastAsia="Times New Roman"/>
        </w:rPr>
        <w:t xml:space="preserve"> </w:t>
      </w:r>
    </w:p>
    <w:p w14:paraId="3DF640F2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 xml:space="preserve">CLK_FREKANS =&gt; </w:t>
      </w:r>
      <w:proofErr w:type="gramStart"/>
      <w:r w:rsidRPr="00DA5B32">
        <w:rPr>
          <w:rFonts w:eastAsia="Times New Roman"/>
        </w:rPr>
        <w:t>100000000</w:t>
      </w:r>
      <w:proofErr w:type="gramEnd"/>
      <w:r w:rsidRPr="00DA5B32">
        <w:rPr>
          <w:rFonts w:eastAsia="Times New Roman"/>
        </w:rPr>
        <w:t>, --100 MHz</w:t>
      </w:r>
    </w:p>
    <w:p w14:paraId="2B265763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BOUDRATE =&gt; 115200</w:t>
      </w:r>
    </w:p>
    <w:p w14:paraId="78F331C6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</w:t>
      </w:r>
    </w:p>
    <w:p w14:paraId="24C97DB4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4C3DC8">
        <w:rPr>
          <w:rFonts w:eastAsia="Times New Roman"/>
          <w:b/>
          <w:color w:val="1F497D" w:themeColor="text2"/>
        </w:rPr>
        <w:t>Port</w:t>
      </w:r>
      <w:r w:rsidRPr="004C3DC8">
        <w:rPr>
          <w:rFonts w:eastAsia="Times New Roman"/>
          <w:color w:val="1F497D" w:themeColor="text2"/>
        </w:rPr>
        <w:t xml:space="preserve"> </w:t>
      </w:r>
      <w:r w:rsidRPr="004C3DC8">
        <w:rPr>
          <w:rFonts w:eastAsia="Times New Roman"/>
          <w:b/>
          <w:color w:val="1F497D" w:themeColor="text2"/>
        </w:rPr>
        <w:t>map</w:t>
      </w:r>
      <w:proofErr w:type="gramStart"/>
      <w:r w:rsidRPr="009F1394">
        <w:rPr>
          <w:rFonts w:eastAsia="Times New Roman"/>
        </w:rPr>
        <w:t>(</w:t>
      </w:r>
      <w:proofErr w:type="gramEnd"/>
    </w:p>
    <w:p w14:paraId="60E83722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_clk =&gt; in_clk,</w:t>
      </w:r>
    </w:p>
    <w:p w14:paraId="4797FDE6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_rst =&gt; in_rst,</w:t>
      </w:r>
    </w:p>
    <w:p w14:paraId="2CF445A2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proofErr w:type="gramStart"/>
      <w:r w:rsidRPr="00DA5B32">
        <w:rPr>
          <w:rFonts w:eastAsia="Times New Roman"/>
        </w:rPr>
        <w:t>in</w:t>
      </w:r>
      <w:proofErr w:type="gramEnd"/>
      <w:r w:rsidRPr="00DA5B32">
        <w:rPr>
          <w:rFonts w:eastAsia="Times New Roman"/>
        </w:rPr>
        <w:t>_tx_basla =&gt; r_tx_basla,</w:t>
      </w:r>
    </w:p>
    <w:p w14:paraId="322032F7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in_tx_</w:t>
      </w:r>
      <w:proofErr w:type="gramStart"/>
      <w:r w:rsidRPr="00DA5B32">
        <w:rPr>
          <w:rFonts w:eastAsia="Times New Roman"/>
        </w:rPr>
        <w:t>data</w:t>
      </w:r>
      <w:proofErr w:type="gramEnd"/>
      <w:r w:rsidRPr="00DA5B32">
        <w:rPr>
          <w:rFonts w:eastAsia="Times New Roman"/>
        </w:rPr>
        <w:t xml:space="preserve"> =&gt; r_tx_data,</w:t>
      </w:r>
    </w:p>
    <w:p w14:paraId="185002C7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out_tx =&gt; out_tx,</w:t>
      </w:r>
    </w:p>
    <w:p w14:paraId="508745FD" w14:textId="77777777" w:rsidR="00EB2C24" w:rsidRPr="00DA5B32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DA5B32">
        <w:rPr>
          <w:rFonts w:eastAsia="Times New Roman"/>
        </w:rPr>
        <w:t>out_tx_tamam =&gt; r_tx_tamam</w:t>
      </w:r>
    </w:p>
    <w:p w14:paraId="7094CF80" w14:textId="77777777" w:rsidR="00EB2C24" w:rsidRPr="009F139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>
        <w:rPr>
          <w:rFonts w:eastAsia="Times New Roman"/>
        </w:rPr>
        <w:t xml:space="preserve">  </w:t>
      </w:r>
      <w:r w:rsidRPr="009F1394">
        <w:rPr>
          <w:rFonts w:eastAsia="Times New Roman"/>
        </w:rPr>
        <w:t>);</w:t>
      </w:r>
    </w:p>
    <w:p w14:paraId="17E9647A" w14:textId="77777777" w:rsidR="00EB2C24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</w:p>
    <w:p w14:paraId="6FC06346" w14:textId="77777777" w:rsidR="00EB2C24" w:rsidRPr="0065558A" w:rsidRDefault="00EB2C24" w:rsidP="00EB2C24">
      <w:pPr>
        <w:pStyle w:val="KOD"/>
        <w:numPr>
          <w:ilvl w:val="0"/>
          <w:numId w:val="41"/>
        </w:numPr>
        <w:ind w:left="680" w:hanging="340"/>
        <w:rPr>
          <w:rFonts w:eastAsia="Times New Roman"/>
        </w:rPr>
      </w:pPr>
      <w:r w:rsidRPr="004C3DC8">
        <w:rPr>
          <w:rFonts w:eastAsia="Times New Roman"/>
          <w:b/>
          <w:color w:val="1F497D" w:themeColor="text2"/>
        </w:rPr>
        <w:t>end</w:t>
      </w:r>
      <w:r w:rsidRPr="004C3DC8">
        <w:rPr>
          <w:rFonts w:eastAsia="Times New Roman"/>
          <w:color w:val="1F497D" w:themeColor="text2"/>
        </w:rPr>
        <w:t xml:space="preserve"> </w:t>
      </w:r>
      <w:r w:rsidRPr="009F1394">
        <w:rPr>
          <w:rFonts w:eastAsia="Times New Roman"/>
        </w:rPr>
        <w:t>Behavioral;</w:t>
      </w:r>
    </w:p>
    <w:p w14:paraId="42AD7528" w14:textId="77777777" w:rsidR="00EB2C24" w:rsidRDefault="00EB2C24" w:rsidP="00EB2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20"/>
          <w:szCs w:val="20"/>
        </w:rPr>
      </w:pPr>
    </w:p>
    <w:p w14:paraId="13745BC5" w14:textId="77777777" w:rsidR="00EB2C24" w:rsidRDefault="00EB2C24" w:rsidP="00EB2C24">
      <w:pPr>
        <w:rPr>
          <w:rFonts w:eastAsia="Times New Roman"/>
        </w:rPr>
      </w:pPr>
    </w:p>
    <w:p w14:paraId="71F15F0B" w14:textId="77777777" w:rsidR="00EB2C24" w:rsidRDefault="00EB2C24" w:rsidP="00EB2C24">
      <w:pPr>
        <w:rPr>
          <w:rFonts w:eastAsia="Times New Roman"/>
        </w:rPr>
      </w:pPr>
      <w:r w:rsidRPr="00607AC3">
        <w:rPr>
          <w:rFonts w:ascii="Courier New" w:eastAsia="Times New Roman" w:hAnsi="Courier New" w:cs="Courier New"/>
          <w:b/>
        </w:rPr>
        <w:t>UART_main</w:t>
      </w:r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modülümüzün</w:t>
      </w:r>
      <w:proofErr w:type="gramEnd"/>
      <w:r>
        <w:rPr>
          <w:rFonts w:eastAsia="Times New Roman"/>
        </w:rPr>
        <w:t xml:space="preserve"> test işlemleri için </w:t>
      </w:r>
      <w:r w:rsidRPr="00FF2363">
        <w:rPr>
          <w:rFonts w:ascii="Courier New" w:eastAsia="Times New Roman" w:hAnsi="Courier New" w:cs="Courier New"/>
          <w:b/>
        </w:rPr>
        <w:t>Realterm</w:t>
      </w:r>
      <w:r>
        <w:rPr>
          <w:rFonts w:eastAsia="Times New Roman"/>
        </w:rPr>
        <w:t xml:space="preserve"> programı kullanılmıştır. </w:t>
      </w:r>
      <w:r w:rsidRPr="00FF2363">
        <w:rPr>
          <w:rFonts w:ascii="Courier New" w:eastAsia="Times New Roman" w:hAnsi="Courier New" w:cs="Courier New"/>
          <w:b/>
        </w:rPr>
        <w:t>Realterm</w:t>
      </w:r>
      <w:r>
        <w:rPr>
          <w:rFonts w:eastAsia="Times New Roman"/>
        </w:rPr>
        <w:t xml:space="preserve"> programında </w:t>
      </w:r>
      <w:r w:rsidRPr="00FF2363">
        <w:rPr>
          <w:rFonts w:ascii="Courier New" w:eastAsia="Times New Roman" w:hAnsi="Courier New" w:cs="Courier New"/>
          <w:b/>
        </w:rPr>
        <w:t>Display</w:t>
      </w:r>
      <w:r>
        <w:rPr>
          <w:rFonts w:eastAsia="Times New Roman"/>
        </w:rPr>
        <w:t xml:space="preserve"> sekmesinde </w:t>
      </w:r>
      <w:r w:rsidRPr="00FF2363">
        <w:rPr>
          <w:rFonts w:ascii="Courier New" w:eastAsia="Times New Roman" w:hAnsi="Courier New" w:cs="Courier New"/>
          <w:b/>
        </w:rPr>
        <w:t>Display As</w:t>
      </w:r>
      <w:r>
        <w:rPr>
          <w:rFonts w:eastAsia="Times New Roman"/>
        </w:rPr>
        <w:t xml:space="preserve">’de </w:t>
      </w:r>
      <w:r w:rsidRPr="00240E2B">
        <w:rPr>
          <w:rFonts w:ascii="Courier New" w:eastAsia="Times New Roman" w:hAnsi="Courier New" w:cs="Courier New"/>
          <w:b/>
        </w:rPr>
        <w:t>Hex[space]</w:t>
      </w:r>
      <w:r>
        <w:rPr>
          <w:rFonts w:eastAsia="Times New Roman"/>
        </w:rPr>
        <w:t xml:space="preserve"> seçilerek ekranda gösterilecek karakter formatı seçilmektedir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_Ref402629711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38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53D817F7" w14:textId="77777777" w:rsidR="00EB2C24" w:rsidRDefault="00EB2C24" w:rsidP="00EB2C24">
      <w:pPr>
        <w:rPr>
          <w:rFonts w:eastAsia="Times New Roman"/>
        </w:rPr>
      </w:pPr>
    </w:p>
    <w:p w14:paraId="241C3905" w14:textId="77777777" w:rsidR="00EB2C24" w:rsidRDefault="00EB2C24" w:rsidP="00EB2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lastRenderedPageBreak/>
        <w:drawing>
          <wp:inline distT="0" distB="0" distL="0" distR="0" wp14:anchorId="6FE853D7" wp14:editId="3EE5630E">
            <wp:extent cx="3695999" cy="27940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14.b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2" cy="27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49EF" w14:textId="77777777" w:rsidR="00EB2C24" w:rsidRDefault="00EB2C24" w:rsidP="00EB2C24">
      <w:pPr>
        <w:pStyle w:val="ResimYazs"/>
      </w:pPr>
      <w:bookmarkStart w:id="41" w:name="_GoBack"/>
      <w:bookmarkEnd w:id="41"/>
    </w:p>
    <w:p w14:paraId="2A553CDA" w14:textId="77777777" w:rsidR="00EB2C24" w:rsidRDefault="00EB2C24" w:rsidP="00EB2C24">
      <w:pPr>
        <w:pStyle w:val="ResimYazs"/>
      </w:pPr>
      <w:bookmarkStart w:id="42" w:name="_Ref402629711"/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74CBA">
        <w:rPr>
          <w:noProof/>
        </w:rPr>
        <w:t>10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Şekil \* ARABIC \s 1 </w:instrText>
      </w:r>
      <w:r>
        <w:fldChar w:fldCharType="separate"/>
      </w:r>
      <w:r w:rsidR="00174CBA">
        <w:rPr>
          <w:noProof/>
        </w:rPr>
        <w:t>38</w:t>
      </w:r>
      <w:r>
        <w:rPr>
          <w:noProof/>
        </w:rPr>
        <w:fldChar w:fldCharType="end"/>
      </w:r>
      <w:bookmarkEnd w:id="42"/>
      <w:r>
        <w:t xml:space="preserve"> UART_main </w:t>
      </w:r>
      <w:proofErr w:type="gramStart"/>
      <w:r>
        <w:t>modülü</w:t>
      </w:r>
      <w:proofErr w:type="gramEnd"/>
      <w:r>
        <w:t xml:space="preserve"> test işlemleri - 1</w:t>
      </w:r>
    </w:p>
    <w:p w14:paraId="230C47AC" w14:textId="77777777" w:rsidR="00EB2C24" w:rsidRDefault="00EB2C24" w:rsidP="00EB2C24">
      <w:pPr>
        <w:rPr>
          <w:rFonts w:eastAsia="Times New Roman"/>
        </w:rPr>
      </w:pPr>
      <w:r>
        <w:rPr>
          <w:rFonts w:ascii="Courier New" w:eastAsia="Times New Roman" w:hAnsi="Courier New" w:cs="Courier New"/>
          <w:b/>
        </w:rPr>
        <w:t xml:space="preserve">Port </w:t>
      </w:r>
      <w:r>
        <w:rPr>
          <w:rFonts w:eastAsia="Times New Roman"/>
        </w:rPr>
        <w:t xml:space="preserve">sekmesinde Baud sekmesinde 115200, Port sekmesinde ise \VCP0 seçilmektedir. Daha sonra Change </w:t>
      </w:r>
      <w:proofErr w:type="gramStart"/>
      <w:r>
        <w:rPr>
          <w:rFonts w:eastAsia="Times New Roman"/>
        </w:rPr>
        <w:t>butonuna</w:t>
      </w:r>
      <w:proofErr w:type="gramEnd"/>
      <w:r>
        <w:rPr>
          <w:rFonts w:eastAsia="Times New Roman"/>
        </w:rPr>
        <w:t xml:space="preserve"> basılarak değişiklikler yapılmaktadır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_Ref402629840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39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2926481C" w14:textId="77777777" w:rsidR="00EB2C24" w:rsidRDefault="00EB2C24" w:rsidP="00EB2C24">
      <w:pPr>
        <w:rPr>
          <w:rFonts w:eastAsia="Times New Roman"/>
        </w:rPr>
      </w:pPr>
    </w:p>
    <w:p w14:paraId="3CA91D9C" w14:textId="77777777" w:rsidR="00EB2C24" w:rsidRDefault="00EB2C24" w:rsidP="00EB2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drawing>
          <wp:inline distT="0" distB="0" distL="0" distR="0" wp14:anchorId="0115E4FC" wp14:editId="3FFE434E">
            <wp:extent cx="3629811" cy="272796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15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66" cy="27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AF6E" w14:textId="77777777" w:rsidR="00EB2C24" w:rsidRDefault="00EB2C24" w:rsidP="00EB2C24">
      <w:pPr>
        <w:pStyle w:val="ResimYazs"/>
      </w:pPr>
    </w:p>
    <w:p w14:paraId="7313ECEB" w14:textId="77777777" w:rsidR="00EB2C24" w:rsidRDefault="00EB2C24" w:rsidP="00EB2C24">
      <w:pPr>
        <w:pStyle w:val="ResimYazs"/>
      </w:pPr>
      <w:bookmarkStart w:id="43" w:name="_Ref402629840"/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74CBA">
        <w:rPr>
          <w:noProof/>
        </w:rPr>
        <w:t>10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Şekil \* ARABIC \s 1 </w:instrText>
      </w:r>
      <w:r>
        <w:fldChar w:fldCharType="separate"/>
      </w:r>
      <w:r w:rsidR="00174CBA">
        <w:rPr>
          <w:noProof/>
        </w:rPr>
        <w:t>39</w:t>
      </w:r>
      <w:r>
        <w:rPr>
          <w:noProof/>
        </w:rPr>
        <w:fldChar w:fldCharType="end"/>
      </w:r>
      <w:bookmarkEnd w:id="43"/>
      <w:r>
        <w:t xml:space="preserve"> UART_main </w:t>
      </w:r>
      <w:proofErr w:type="gramStart"/>
      <w:r>
        <w:t>modülü</w:t>
      </w:r>
      <w:proofErr w:type="gramEnd"/>
      <w:r>
        <w:t xml:space="preserve"> test işlemleri - 2</w:t>
      </w:r>
    </w:p>
    <w:p w14:paraId="5E74EB08" w14:textId="77777777" w:rsidR="00EB2C24" w:rsidRDefault="00EB2C24" w:rsidP="00EB2C24">
      <w:pPr>
        <w:rPr>
          <w:rFonts w:eastAsia="Times New Roman"/>
        </w:rPr>
      </w:pPr>
    </w:p>
    <w:p w14:paraId="46696EE4" w14:textId="77777777" w:rsidR="00EB2C24" w:rsidRDefault="00EB2C24" w:rsidP="00EB2C24">
      <w:pPr>
        <w:rPr>
          <w:rFonts w:eastAsia="Times New Roman"/>
        </w:rPr>
      </w:pPr>
      <w:r>
        <w:rPr>
          <w:rFonts w:ascii="Courier New" w:eastAsia="Times New Roman" w:hAnsi="Courier New" w:cs="Courier New"/>
          <w:b/>
        </w:rPr>
        <w:t xml:space="preserve">Send </w:t>
      </w:r>
      <w:r>
        <w:rPr>
          <w:rFonts w:eastAsia="Times New Roman"/>
        </w:rPr>
        <w:t xml:space="preserve">sekmesinde UART protokülü ile FPGA’ya göndermek istediğimiz </w:t>
      </w:r>
      <w:proofErr w:type="gramStart"/>
      <w:r>
        <w:rPr>
          <w:rFonts w:eastAsia="Times New Roman"/>
        </w:rPr>
        <w:t>datayı</w:t>
      </w:r>
      <w:proofErr w:type="gramEnd"/>
      <w:r>
        <w:rPr>
          <w:rFonts w:eastAsia="Times New Roman"/>
        </w:rPr>
        <w:t xml:space="preserve"> hex sayı formatında yazarak </w:t>
      </w:r>
      <w:r w:rsidRPr="00FB0F49">
        <w:rPr>
          <w:rFonts w:ascii="Courier New" w:eastAsia="Times New Roman" w:hAnsi="Courier New" w:cs="Courier New"/>
          <w:b/>
        </w:rPr>
        <w:t xml:space="preserve">Send Numbers </w:t>
      </w:r>
      <w:r>
        <w:rPr>
          <w:rFonts w:eastAsia="Times New Roman"/>
        </w:rPr>
        <w:t xml:space="preserve">butonuna basılır. </w:t>
      </w:r>
      <w:r w:rsidRPr="00FB0F49">
        <w:rPr>
          <w:rFonts w:ascii="Courier New" w:eastAsia="Times New Roman" w:hAnsi="Courier New" w:cs="Courier New"/>
          <w:b/>
        </w:rPr>
        <w:t>UART_main</w:t>
      </w:r>
      <w:r>
        <w:rPr>
          <w:rFonts w:eastAsia="Times New Roman"/>
        </w:rPr>
        <w:t xml:space="preserve"> modülü aldığı datayı tekrar göndermek üzere tasarlandığından dolayı ekranda gönderilen </w:t>
      </w:r>
      <w:proofErr w:type="gramStart"/>
      <w:r>
        <w:rPr>
          <w:rFonts w:eastAsia="Times New Roman"/>
        </w:rPr>
        <w:t>data</w:t>
      </w:r>
      <w:proofErr w:type="gramEnd"/>
      <w:r>
        <w:rPr>
          <w:rFonts w:eastAsia="Times New Roman"/>
        </w:rPr>
        <w:t xml:space="preserve"> görülmektedir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_Ref402629956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 w:rsidR="00174CBA">
        <w:t xml:space="preserve">Şekil </w:t>
      </w:r>
      <w:r w:rsidR="00174CBA">
        <w:rPr>
          <w:noProof/>
        </w:rPr>
        <w:t>10</w:t>
      </w:r>
      <w:r w:rsidR="00174CBA">
        <w:noBreakHyphen/>
      </w:r>
      <w:r w:rsidR="00174CBA">
        <w:rPr>
          <w:noProof/>
        </w:rPr>
        <w:t>40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55D00AA0" w14:textId="77777777" w:rsidR="00EB2C24" w:rsidRDefault="00EB2C24" w:rsidP="00EB2C24">
      <w:pPr>
        <w:rPr>
          <w:rFonts w:eastAsia="Times New Roman"/>
        </w:rPr>
      </w:pPr>
    </w:p>
    <w:p w14:paraId="29348840" w14:textId="77777777" w:rsidR="00EB2C24" w:rsidRDefault="00EB2C24" w:rsidP="00EB2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Courier New" w:eastAsia="Times New Roman" w:hAnsi="Courier New" w:cs="Courier New"/>
          <w:color w:val="000020"/>
          <w:szCs w:val="20"/>
        </w:rPr>
      </w:pPr>
      <w:r>
        <w:rPr>
          <w:rFonts w:ascii="Courier New" w:eastAsia="Times New Roman" w:hAnsi="Courier New" w:cs="Courier New"/>
          <w:noProof/>
          <w:color w:val="000020"/>
          <w:szCs w:val="20"/>
          <w:lang w:eastAsia="tr-TR"/>
        </w:rPr>
        <w:lastRenderedPageBreak/>
        <w:drawing>
          <wp:inline distT="0" distB="0" distL="0" distR="0" wp14:anchorId="1868E42D" wp14:editId="0B065350">
            <wp:extent cx="3969684" cy="3017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16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60" cy="30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B6D8" w14:textId="77777777" w:rsidR="00EB2C24" w:rsidRDefault="00EB2C24" w:rsidP="00EB2C24">
      <w:pPr>
        <w:pStyle w:val="ResimYazs"/>
      </w:pPr>
    </w:p>
    <w:p w14:paraId="5C827421" w14:textId="77777777" w:rsidR="00EB2C24" w:rsidRDefault="00EB2C24" w:rsidP="00EB2C24">
      <w:pPr>
        <w:pStyle w:val="ResimYazs"/>
      </w:pPr>
      <w:bookmarkStart w:id="44" w:name="_Ref402629956"/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74CBA">
        <w:rPr>
          <w:noProof/>
        </w:rPr>
        <w:t>10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Şekil \* ARABIC \s 1 </w:instrText>
      </w:r>
      <w:r>
        <w:fldChar w:fldCharType="separate"/>
      </w:r>
      <w:r w:rsidR="00174CBA">
        <w:rPr>
          <w:noProof/>
        </w:rPr>
        <w:t>40</w:t>
      </w:r>
      <w:r>
        <w:rPr>
          <w:noProof/>
        </w:rPr>
        <w:fldChar w:fldCharType="end"/>
      </w:r>
      <w:bookmarkEnd w:id="44"/>
      <w:r>
        <w:t xml:space="preserve"> UART_main </w:t>
      </w:r>
      <w:proofErr w:type="gramStart"/>
      <w:r>
        <w:t>modülü</w:t>
      </w:r>
      <w:proofErr w:type="gramEnd"/>
      <w:r>
        <w:t xml:space="preserve"> test işlemleri - 3</w:t>
      </w:r>
    </w:p>
    <w:p w14:paraId="13ADF2E7" w14:textId="77777777" w:rsidR="00EB2C24" w:rsidRPr="00462203" w:rsidRDefault="00EB2C24" w:rsidP="00EB2C24">
      <w:pPr>
        <w:rPr>
          <w:rFonts w:eastAsia="Times New Roman"/>
        </w:rPr>
      </w:pPr>
    </w:p>
    <w:p w14:paraId="134C4463" w14:textId="77777777" w:rsidR="00EB2C24" w:rsidRPr="00462203" w:rsidRDefault="00EB2C24" w:rsidP="00EB2C24">
      <w:pPr>
        <w:rPr>
          <w:rFonts w:eastAsia="Times New Roman"/>
        </w:rPr>
      </w:pPr>
    </w:p>
    <w:p w14:paraId="51C0D219" w14:textId="77777777" w:rsidR="00EB2C24" w:rsidRPr="005E6DCD" w:rsidRDefault="00EB2C24" w:rsidP="007B15EA"/>
    <w:sectPr w:rsidR="00EB2C24" w:rsidRPr="005E6DCD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F94980" w14:textId="77777777" w:rsidR="001F512F" w:rsidRDefault="001F512F" w:rsidP="00F239D6">
      <w:pPr>
        <w:spacing w:after="0"/>
      </w:pPr>
      <w:r>
        <w:separator/>
      </w:r>
    </w:p>
  </w:endnote>
  <w:endnote w:type="continuationSeparator" w:id="0">
    <w:p w14:paraId="072E1219" w14:textId="77777777" w:rsidR="001F512F" w:rsidRDefault="001F512F" w:rsidP="00F239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5343C" w14:textId="77777777" w:rsidR="007F789F" w:rsidRDefault="007F789F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A21721" w14:textId="77777777" w:rsidR="007F789F" w:rsidRDefault="007F789F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FA5E71" w14:textId="77777777" w:rsidR="007F789F" w:rsidRDefault="007F789F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417846" w14:textId="77777777" w:rsidR="001F512F" w:rsidRDefault="001F512F" w:rsidP="00F239D6">
      <w:pPr>
        <w:spacing w:after="0"/>
      </w:pPr>
      <w:r>
        <w:separator/>
      </w:r>
    </w:p>
  </w:footnote>
  <w:footnote w:type="continuationSeparator" w:id="0">
    <w:p w14:paraId="14E52B72" w14:textId="77777777" w:rsidR="001F512F" w:rsidRDefault="001F512F" w:rsidP="00F239D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8232F" w14:textId="77777777" w:rsidR="007F789F" w:rsidRDefault="007F789F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0B771" w14:textId="77777777" w:rsidR="007F789F" w:rsidRDefault="007F789F">
    <w:pPr>
      <w:pStyle w:val="stbilgi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BD6178" w14:textId="77777777" w:rsidR="007F789F" w:rsidRDefault="007F789F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37A1E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97D92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2D4880"/>
    <w:multiLevelType w:val="hybridMultilevel"/>
    <w:tmpl w:val="2662E2DC"/>
    <w:lvl w:ilvl="0" w:tplc="BE264CC8">
      <w:start w:val="9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D785F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B335F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C21341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D079EA"/>
    <w:multiLevelType w:val="hybridMultilevel"/>
    <w:tmpl w:val="44780816"/>
    <w:lvl w:ilvl="0" w:tplc="8E20FE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B842A9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A1515"/>
    <w:multiLevelType w:val="hybridMultilevel"/>
    <w:tmpl w:val="0F7699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931828"/>
    <w:multiLevelType w:val="hybridMultilevel"/>
    <w:tmpl w:val="DA92B6A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C24E36"/>
    <w:multiLevelType w:val="hybridMultilevel"/>
    <w:tmpl w:val="708648F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513DA0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8579E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3A0DC5"/>
    <w:multiLevelType w:val="hybridMultilevel"/>
    <w:tmpl w:val="BE60007E"/>
    <w:lvl w:ilvl="0" w:tplc="A426BA8C">
      <w:start w:val="57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B465F0"/>
    <w:multiLevelType w:val="multilevel"/>
    <w:tmpl w:val="4D20165C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5">
    <w:nsid w:val="1D2375D1"/>
    <w:multiLevelType w:val="hybridMultilevel"/>
    <w:tmpl w:val="3364E6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CB3E18"/>
    <w:multiLevelType w:val="hybridMultilevel"/>
    <w:tmpl w:val="D98EB76E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9A7DAF"/>
    <w:multiLevelType w:val="hybridMultilevel"/>
    <w:tmpl w:val="C8BA191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513203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56500B"/>
    <w:multiLevelType w:val="hybridMultilevel"/>
    <w:tmpl w:val="0A7A34D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96E2438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CDD5CEC"/>
    <w:multiLevelType w:val="hybridMultilevel"/>
    <w:tmpl w:val="AB986C6C"/>
    <w:lvl w:ilvl="0" w:tplc="FD9AAA16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903B7F"/>
    <w:multiLevelType w:val="hybridMultilevel"/>
    <w:tmpl w:val="8E7EF8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3B62A8"/>
    <w:multiLevelType w:val="hybridMultilevel"/>
    <w:tmpl w:val="C3E0EA3C"/>
    <w:lvl w:ilvl="0" w:tplc="C5E8F686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F17246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8E3EEF"/>
    <w:multiLevelType w:val="multilevel"/>
    <w:tmpl w:val="A7585638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Theme="minorHAnsi" w:hAnsi="Courier New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6">
    <w:nsid w:val="49A50F7B"/>
    <w:multiLevelType w:val="hybridMultilevel"/>
    <w:tmpl w:val="312A649E"/>
    <w:lvl w:ilvl="0" w:tplc="8646D3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2F14C6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5702CA"/>
    <w:multiLevelType w:val="hybridMultilevel"/>
    <w:tmpl w:val="5F2211D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DC4E27"/>
    <w:multiLevelType w:val="hybridMultilevel"/>
    <w:tmpl w:val="04B2893A"/>
    <w:lvl w:ilvl="0" w:tplc="F45060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D70CB1"/>
    <w:multiLevelType w:val="hybridMultilevel"/>
    <w:tmpl w:val="02CE1946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B550A6"/>
    <w:multiLevelType w:val="hybridMultilevel"/>
    <w:tmpl w:val="6E32E39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37586B"/>
    <w:multiLevelType w:val="hybridMultilevel"/>
    <w:tmpl w:val="CFB29FBA"/>
    <w:lvl w:ilvl="0" w:tplc="1F405738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  <w:sz w:val="20"/>
        <w:szCs w:val="2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08379F"/>
    <w:multiLevelType w:val="hybridMultilevel"/>
    <w:tmpl w:val="FE6C279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263958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792E25"/>
    <w:multiLevelType w:val="hybridMultilevel"/>
    <w:tmpl w:val="0F603742"/>
    <w:lvl w:ilvl="0" w:tplc="2E3E5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0E5FA4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696DA3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3039C7"/>
    <w:multiLevelType w:val="hybridMultilevel"/>
    <w:tmpl w:val="AF5271D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5B7486"/>
    <w:multiLevelType w:val="hybridMultilevel"/>
    <w:tmpl w:val="0FE2D2A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0B5E5C"/>
    <w:multiLevelType w:val="hybridMultilevel"/>
    <w:tmpl w:val="813415A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B5F6A11"/>
    <w:multiLevelType w:val="hybridMultilevel"/>
    <w:tmpl w:val="C7AC9C2C"/>
    <w:lvl w:ilvl="0" w:tplc="041F000F">
      <w:start w:val="1"/>
      <w:numFmt w:val="decimal"/>
      <w:lvlText w:val="%1."/>
      <w:lvlJc w:val="left"/>
      <w:pPr>
        <w:ind w:left="1060" w:hanging="360"/>
      </w:pPr>
    </w:lvl>
    <w:lvl w:ilvl="1" w:tplc="041F0019">
      <w:start w:val="1"/>
      <w:numFmt w:val="lowerLetter"/>
      <w:lvlText w:val="%2."/>
      <w:lvlJc w:val="left"/>
      <w:pPr>
        <w:ind w:left="1780" w:hanging="360"/>
      </w:pPr>
    </w:lvl>
    <w:lvl w:ilvl="2" w:tplc="041F001B">
      <w:start w:val="1"/>
      <w:numFmt w:val="lowerRoman"/>
      <w:lvlText w:val="%3."/>
      <w:lvlJc w:val="right"/>
      <w:pPr>
        <w:ind w:left="2500" w:hanging="180"/>
      </w:pPr>
    </w:lvl>
    <w:lvl w:ilvl="3" w:tplc="041F000F">
      <w:start w:val="1"/>
      <w:numFmt w:val="decimal"/>
      <w:lvlText w:val="%4."/>
      <w:lvlJc w:val="left"/>
      <w:pPr>
        <w:ind w:left="3220" w:hanging="360"/>
      </w:pPr>
    </w:lvl>
    <w:lvl w:ilvl="4" w:tplc="041F0019">
      <w:start w:val="1"/>
      <w:numFmt w:val="lowerLetter"/>
      <w:lvlText w:val="%5."/>
      <w:lvlJc w:val="left"/>
      <w:pPr>
        <w:ind w:left="3940" w:hanging="360"/>
      </w:pPr>
    </w:lvl>
    <w:lvl w:ilvl="5" w:tplc="041F001B">
      <w:start w:val="1"/>
      <w:numFmt w:val="lowerRoman"/>
      <w:lvlText w:val="%6."/>
      <w:lvlJc w:val="right"/>
      <w:pPr>
        <w:ind w:left="4660" w:hanging="180"/>
      </w:pPr>
    </w:lvl>
    <w:lvl w:ilvl="6" w:tplc="041F000F" w:tentative="1">
      <w:start w:val="1"/>
      <w:numFmt w:val="decimal"/>
      <w:lvlText w:val="%7."/>
      <w:lvlJc w:val="left"/>
      <w:pPr>
        <w:ind w:left="5380" w:hanging="360"/>
      </w:pPr>
    </w:lvl>
    <w:lvl w:ilvl="7" w:tplc="041F0019" w:tentative="1">
      <w:start w:val="1"/>
      <w:numFmt w:val="lowerLetter"/>
      <w:lvlText w:val="%8."/>
      <w:lvlJc w:val="left"/>
      <w:pPr>
        <w:ind w:left="6100" w:hanging="360"/>
      </w:pPr>
    </w:lvl>
    <w:lvl w:ilvl="8" w:tplc="041F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2">
    <w:nsid w:val="70816315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336ACA"/>
    <w:multiLevelType w:val="hybridMultilevel"/>
    <w:tmpl w:val="5270FDAA"/>
    <w:lvl w:ilvl="0" w:tplc="F692F8F6">
      <w:start w:val="1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32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4"/>
  </w:num>
  <w:num w:numId="8">
    <w:abstractNumId w:val="12"/>
  </w:num>
  <w:num w:numId="9">
    <w:abstractNumId w:val="13"/>
  </w:num>
  <w:num w:numId="10">
    <w:abstractNumId w:val="2"/>
  </w:num>
  <w:num w:numId="11">
    <w:abstractNumId w:val="16"/>
  </w:num>
  <w:num w:numId="12">
    <w:abstractNumId w:val="36"/>
  </w:num>
  <w:num w:numId="13">
    <w:abstractNumId w:val="34"/>
  </w:num>
  <w:num w:numId="14">
    <w:abstractNumId w:val="3"/>
  </w:num>
  <w:num w:numId="15">
    <w:abstractNumId w:val="27"/>
  </w:num>
  <w:num w:numId="16">
    <w:abstractNumId w:val="37"/>
  </w:num>
  <w:num w:numId="17">
    <w:abstractNumId w:val="42"/>
  </w:num>
  <w:num w:numId="18">
    <w:abstractNumId w:val="43"/>
  </w:num>
  <w:num w:numId="19">
    <w:abstractNumId w:val="7"/>
  </w:num>
  <w:num w:numId="20">
    <w:abstractNumId w:val="21"/>
  </w:num>
  <w:num w:numId="21">
    <w:abstractNumId w:val="11"/>
  </w:num>
  <w:num w:numId="22">
    <w:abstractNumId w:val="0"/>
  </w:num>
  <w:num w:numId="23">
    <w:abstractNumId w:val="20"/>
  </w:num>
  <w:num w:numId="24">
    <w:abstractNumId w:val="1"/>
  </w:num>
  <w:num w:numId="25">
    <w:abstractNumId w:val="18"/>
  </w:num>
  <w:num w:numId="26">
    <w:abstractNumId w:val="5"/>
  </w:num>
  <w:num w:numId="27">
    <w:abstractNumId w:val="25"/>
  </w:num>
  <w:num w:numId="28">
    <w:abstractNumId w:val="40"/>
  </w:num>
  <w:num w:numId="29">
    <w:abstractNumId w:val="9"/>
  </w:num>
  <w:num w:numId="30">
    <w:abstractNumId w:val="38"/>
  </w:num>
  <w:num w:numId="31">
    <w:abstractNumId w:val="39"/>
  </w:num>
  <w:num w:numId="32">
    <w:abstractNumId w:val="22"/>
  </w:num>
  <w:num w:numId="33">
    <w:abstractNumId w:val="8"/>
  </w:num>
  <w:num w:numId="34">
    <w:abstractNumId w:val="28"/>
  </w:num>
  <w:num w:numId="35">
    <w:abstractNumId w:val="19"/>
  </w:num>
  <w:num w:numId="36">
    <w:abstractNumId w:val="17"/>
  </w:num>
  <w:num w:numId="37">
    <w:abstractNumId w:val="31"/>
  </w:num>
  <w:num w:numId="38">
    <w:abstractNumId w:val="6"/>
  </w:num>
  <w:num w:numId="39">
    <w:abstractNumId w:val="33"/>
  </w:num>
  <w:num w:numId="40">
    <w:abstractNumId w:val="41"/>
  </w:num>
  <w:num w:numId="41">
    <w:abstractNumId w:val="29"/>
  </w:num>
  <w:num w:numId="42">
    <w:abstractNumId w:val="10"/>
  </w:num>
  <w:num w:numId="43">
    <w:abstractNumId w:val="14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</w:num>
  <w:num w:numId="46">
    <w:abstractNumId w:val="23"/>
  </w:num>
  <w:num w:numId="47">
    <w:abstractNumId w:val="26"/>
  </w:num>
  <w:num w:numId="48">
    <w:abstractNumId w:val="3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SpellingErrors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92D"/>
    <w:rsid w:val="00005A24"/>
    <w:rsid w:val="00007FB1"/>
    <w:rsid w:val="0001225F"/>
    <w:rsid w:val="00016267"/>
    <w:rsid w:val="00016467"/>
    <w:rsid w:val="00021687"/>
    <w:rsid w:val="00022446"/>
    <w:rsid w:val="00026DD8"/>
    <w:rsid w:val="0002755B"/>
    <w:rsid w:val="000279EE"/>
    <w:rsid w:val="00032A64"/>
    <w:rsid w:val="00047646"/>
    <w:rsid w:val="00060C3E"/>
    <w:rsid w:val="00063051"/>
    <w:rsid w:val="000670E3"/>
    <w:rsid w:val="0007109A"/>
    <w:rsid w:val="00071E7B"/>
    <w:rsid w:val="00071EDE"/>
    <w:rsid w:val="00074DF1"/>
    <w:rsid w:val="000910B0"/>
    <w:rsid w:val="00093DB6"/>
    <w:rsid w:val="0009635D"/>
    <w:rsid w:val="000A2F83"/>
    <w:rsid w:val="000A567E"/>
    <w:rsid w:val="000B31C3"/>
    <w:rsid w:val="000B42C3"/>
    <w:rsid w:val="000B7926"/>
    <w:rsid w:val="000B7EAE"/>
    <w:rsid w:val="000C2DB5"/>
    <w:rsid w:val="000C7531"/>
    <w:rsid w:val="000D0C3B"/>
    <w:rsid w:val="000D13A5"/>
    <w:rsid w:val="000D2EA1"/>
    <w:rsid w:val="000D4394"/>
    <w:rsid w:val="000D6251"/>
    <w:rsid w:val="000D65C5"/>
    <w:rsid w:val="000D7290"/>
    <w:rsid w:val="000E0E14"/>
    <w:rsid w:val="000E48E1"/>
    <w:rsid w:val="000E5E9B"/>
    <w:rsid w:val="000F40A6"/>
    <w:rsid w:val="000F587D"/>
    <w:rsid w:val="000F7E13"/>
    <w:rsid w:val="00103923"/>
    <w:rsid w:val="00103F22"/>
    <w:rsid w:val="001110F7"/>
    <w:rsid w:val="00111139"/>
    <w:rsid w:val="001127DC"/>
    <w:rsid w:val="0011434F"/>
    <w:rsid w:val="00114E94"/>
    <w:rsid w:val="001154CD"/>
    <w:rsid w:val="001178F5"/>
    <w:rsid w:val="00121491"/>
    <w:rsid w:val="001217A9"/>
    <w:rsid w:val="00121AF8"/>
    <w:rsid w:val="00127E83"/>
    <w:rsid w:val="001330C0"/>
    <w:rsid w:val="001342F1"/>
    <w:rsid w:val="00134319"/>
    <w:rsid w:val="0013791B"/>
    <w:rsid w:val="00140E1A"/>
    <w:rsid w:val="00141C97"/>
    <w:rsid w:val="001448E8"/>
    <w:rsid w:val="001507D5"/>
    <w:rsid w:val="00153A04"/>
    <w:rsid w:val="001541F5"/>
    <w:rsid w:val="00155058"/>
    <w:rsid w:val="00161925"/>
    <w:rsid w:val="001620AA"/>
    <w:rsid w:val="00163706"/>
    <w:rsid w:val="0016691B"/>
    <w:rsid w:val="0017341D"/>
    <w:rsid w:val="001747D3"/>
    <w:rsid w:val="00174CBA"/>
    <w:rsid w:val="00175F6C"/>
    <w:rsid w:val="0018030B"/>
    <w:rsid w:val="00181F3C"/>
    <w:rsid w:val="001828AC"/>
    <w:rsid w:val="00187BA1"/>
    <w:rsid w:val="00196FA1"/>
    <w:rsid w:val="001A01D8"/>
    <w:rsid w:val="001A5588"/>
    <w:rsid w:val="001A5BCA"/>
    <w:rsid w:val="001A775C"/>
    <w:rsid w:val="001B6A04"/>
    <w:rsid w:val="001B6A74"/>
    <w:rsid w:val="001C4F9F"/>
    <w:rsid w:val="001C507E"/>
    <w:rsid w:val="001D20A3"/>
    <w:rsid w:val="001D2294"/>
    <w:rsid w:val="001D23B0"/>
    <w:rsid w:val="001D2ED9"/>
    <w:rsid w:val="001D6727"/>
    <w:rsid w:val="001E0835"/>
    <w:rsid w:val="001E389D"/>
    <w:rsid w:val="001E3B69"/>
    <w:rsid w:val="001F1714"/>
    <w:rsid w:val="001F35F1"/>
    <w:rsid w:val="001F512F"/>
    <w:rsid w:val="001F61E5"/>
    <w:rsid w:val="001F64C9"/>
    <w:rsid w:val="00200F6A"/>
    <w:rsid w:val="00201BAB"/>
    <w:rsid w:val="00201F83"/>
    <w:rsid w:val="00205C29"/>
    <w:rsid w:val="00205D93"/>
    <w:rsid w:val="00210A3B"/>
    <w:rsid w:val="00212D77"/>
    <w:rsid w:val="00213841"/>
    <w:rsid w:val="00214439"/>
    <w:rsid w:val="00214B98"/>
    <w:rsid w:val="00215BCC"/>
    <w:rsid w:val="002215C0"/>
    <w:rsid w:val="002246B7"/>
    <w:rsid w:val="0022527D"/>
    <w:rsid w:val="0022607C"/>
    <w:rsid w:val="00230D26"/>
    <w:rsid w:val="002365EB"/>
    <w:rsid w:val="0024042C"/>
    <w:rsid w:val="00245F59"/>
    <w:rsid w:val="00246041"/>
    <w:rsid w:val="0024740B"/>
    <w:rsid w:val="00250D73"/>
    <w:rsid w:val="002526F5"/>
    <w:rsid w:val="002535C1"/>
    <w:rsid w:val="00254847"/>
    <w:rsid w:val="00255CAE"/>
    <w:rsid w:val="0025782E"/>
    <w:rsid w:val="002579E8"/>
    <w:rsid w:val="00262A82"/>
    <w:rsid w:val="002636CB"/>
    <w:rsid w:val="002639D0"/>
    <w:rsid w:val="00264162"/>
    <w:rsid w:val="002667CD"/>
    <w:rsid w:val="00281E5B"/>
    <w:rsid w:val="0028333D"/>
    <w:rsid w:val="00284CE0"/>
    <w:rsid w:val="00285098"/>
    <w:rsid w:val="0029625A"/>
    <w:rsid w:val="00297AB6"/>
    <w:rsid w:val="002A2CF2"/>
    <w:rsid w:val="002A571E"/>
    <w:rsid w:val="002A643C"/>
    <w:rsid w:val="002A687A"/>
    <w:rsid w:val="002A7F2F"/>
    <w:rsid w:val="002B3475"/>
    <w:rsid w:val="002B41C5"/>
    <w:rsid w:val="002B531C"/>
    <w:rsid w:val="002B58B3"/>
    <w:rsid w:val="002C1FFB"/>
    <w:rsid w:val="002C324D"/>
    <w:rsid w:val="002C416C"/>
    <w:rsid w:val="002C5735"/>
    <w:rsid w:val="002D0B07"/>
    <w:rsid w:val="002D79AF"/>
    <w:rsid w:val="002E21A9"/>
    <w:rsid w:val="002E2ECF"/>
    <w:rsid w:val="002E3677"/>
    <w:rsid w:val="002E44B2"/>
    <w:rsid w:val="002E462C"/>
    <w:rsid w:val="002F1655"/>
    <w:rsid w:val="002F1CFC"/>
    <w:rsid w:val="002F4012"/>
    <w:rsid w:val="00300D15"/>
    <w:rsid w:val="00303937"/>
    <w:rsid w:val="00305650"/>
    <w:rsid w:val="003072EB"/>
    <w:rsid w:val="00312B5F"/>
    <w:rsid w:val="00314775"/>
    <w:rsid w:val="00322019"/>
    <w:rsid w:val="00330ECD"/>
    <w:rsid w:val="00331143"/>
    <w:rsid w:val="0033152F"/>
    <w:rsid w:val="00337CCC"/>
    <w:rsid w:val="00340E51"/>
    <w:rsid w:val="0034640E"/>
    <w:rsid w:val="00352F57"/>
    <w:rsid w:val="00354C9D"/>
    <w:rsid w:val="00355D95"/>
    <w:rsid w:val="0035673F"/>
    <w:rsid w:val="003573B4"/>
    <w:rsid w:val="003629AE"/>
    <w:rsid w:val="003663A2"/>
    <w:rsid w:val="00367D2F"/>
    <w:rsid w:val="00380B0E"/>
    <w:rsid w:val="00382855"/>
    <w:rsid w:val="003828C0"/>
    <w:rsid w:val="00385D8E"/>
    <w:rsid w:val="00390C5F"/>
    <w:rsid w:val="00396381"/>
    <w:rsid w:val="003A1435"/>
    <w:rsid w:val="003A282F"/>
    <w:rsid w:val="003A2AE1"/>
    <w:rsid w:val="003B566F"/>
    <w:rsid w:val="003C75B9"/>
    <w:rsid w:val="003D27B4"/>
    <w:rsid w:val="003D5A98"/>
    <w:rsid w:val="003E1519"/>
    <w:rsid w:val="003E39B6"/>
    <w:rsid w:val="003E4515"/>
    <w:rsid w:val="003E592B"/>
    <w:rsid w:val="003E6CA6"/>
    <w:rsid w:val="003F19F1"/>
    <w:rsid w:val="003F2935"/>
    <w:rsid w:val="003F3CDF"/>
    <w:rsid w:val="003F5DF1"/>
    <w:rsid w:val="0040048F"/>
    <w:rsid w:val="00400B1C"/>
    <w:rsid w:val="00400B27"/>
    <w:rsid w:val="00404B97"/>
    <w:rsid w:val="00404F1D"/>
    <w:rsid w:val="004050C1"/>
    <w:rsid w:val="00406701"/>
    <w:rsid w:val="00406E5B"/>
    <w:rsid w:val="0041110A"/>
    <w:rsid w:val="0041498A"/>
    <w:rsid w:val="004159FD"/>
    <w:rsid w:val="00432A96"/>
    <w:rsid w:val="0043376B"/>
    <w:rsid w:val="00433A9F"/>
    <w:rsid w:val="0044699B"/>
    <w:rsid w:val="00451FBE"/>
    <w:rsid w:val="004538F2"/>
    <w:rsid w:val="00453D74"/>
    <w:rsid w:val="00455B91"/>
    <w:rsid w:val="004575D0"/>
    <w:rsid w:val="00460F12"/>
    <w:rsid w:val="00462203"/>
    <w:rsid w:val="00467AB7"/>
    <w:rsid w:val="004724F8"/>
    <w:rsid w:val="004754E2"/>
    <w:rsid w:val="00475741"/>
    <w:rsid w:val="00475B16"/>
    <w:rsid w:val="0047779C"/>
    <w:rsid w:val="00480736"/>
    <w:rsid w:val="00486DFE"/>
    <w:rsid w:val="00487A90"/>
    <w:rsid w:val="004A0781"/>
    <w:rsid w:val="004B133F"/>
    <w:rsid w:val="004B4803"/>
    <w:rsid w:val="004C026B"/>
    <w:rsid w:val="004C0B54"/>
    <w:rsid w:val="004C6718"/>
    <w:rsid w:val="004D3FD2"/>
    <w:rsid w:val="004E0EB8"/>
    <w:rsid w:val="004E1242"/>
    <w:rsid w:val="004E2D93"/>
    <w:rsid w:val="004E4EDE"/>
    <w:rsid w:val="004F0402"/>
    <w:rsid w:val="004F253F"/>
    <w:rsid w:val="004F3EF6"/>
    <w:rsid w:val="004F735B"/>
    <w:rsid w:val="00513B46"/>
    <w:rsid w:val="00514017"/>
    <w:rsid w:val="00515C39"/>
    <w:rsid w:val="00522513"/>
    <w:rsid w:val="005228F1"/>
    <w:rsid w:val="00523F0D"/>
    <w:rsid w:val="00525276"/>
    <w:rsid w:val="0052672A"/>
    <w:rsid w:val="0053205C"/>
    <w:rsid w:val="00532AE9"/>
    <w:rsid w:val="00533144"/>
    <w:rsid w:val="0053586F"/>
    <w:rsid w:val="005458EB"/>
    <w:rsid w:val="005469D4"/>
    <w:rsid w:val="0055108C"/>
    <w:rsid w:val="005523E1"/>
    <w:rsid w:val="00554A71"/>
    <w:rsid w:val="00555A01"/>
    <w:rsid w:val="00557DCB"/>
    <w:rsid w:val="00566F11"/>
    <w:rsid w:val="005801B1"/>
    <w:rsid w:val="005838E7"/>
    <w:rsid w:val="005856DC"/>
    <w:rsid w:val="00587437"/>
    <w:rsid w:val="00587705"/>
    <w:rsid w:val="00590AA5"/>
    <w:rsid w:val="00591058"/>
    <w:rsid w:val="005915E6"/>
    <w:rsid w:val="005918F0"/>
    <w:rsid w:val="00593991"/>
    <w:rsid w:val="00595086"/>
    <w:rsid w:val="00595C91"/>
    <w:rsid w:val="005B0EC4"/>
    <w:rsid w:val="005B44B4"/>
    <w:rsid w:val="005B5EB2"/>
    <w:rsid w:val="005B722A"/>
    <w:rsid w:val="005B7DBF"/>
    <w:rsid w:val="005C17C6"/>
    <w:rsid w:val="005C2A13"/>
    <w:rsid w:val="005C5394"/>
    <w:rsid w:val="005C58FB"/>
    <w:rsid w:val="005C722E"/>
    <w:rsid w:val="005D39A0"/>
    <w:rsid w:val="005E2B4B"/>
    <w:rsid w:val="005E6DCD"/>
    <w:rsid w:val="005F22DC"/>
    <w:rsid w:val="005F292D"/>
    <w:rsid w:val="005F3B32"/>
    <w:rsid w:val="005F5A14"/>
    <w:rsid w:val="005F648D"/>
    <w:rsid w:val="005F69E9"/>
    <w:rsid w:val="005F7F3D"/>
    <w:rsid w:val="00602065"/>
    <w:rsid w:val="00602FDD"/>
    <w:rsid w:val="006063D2"/>
    <w:rsid w:val="00610A42"/>
    <w:rsid w:val="00615D38"/>
    <w:rsid w:val="006211D0"/>
    <w:rsid w:val="0062435F"/>
    <w:rsid w:val="006270AB"/>
    <w:rsid w:val="006323F9"/>
    <w:rsid w:val="00634B2D"/>
    <w:rsid w:val="00634E5F"/>
    <w:rsid w:val="00640E14"/>
    <w:rsid w:val="00642908"/>
    <w:rsid w:val="00643577"/>
    <w:rsid w:val="00647B2D"/>
    <w:rsid w:val="0066044C"/>
    <w:rsid w:val="006663C1"/>
    <w:rsid w:val="00671BC1"/>
    <w:rsid w:val="00676037"/>
    <w:rsid w:val="0067753A"/>
    <w:rsid w:val="00680382"/>
    <w:rsid w:val="00681AD2"/>
    <w:rsid w:val="0068380F"/>
    <w:rsid w:val="00690EFE"/>
    <w:rsid w:val="006925DC"/>
    <w:rsid w:val="00693602"/>
    <w:rsid w:val="00694B14"/>
    <w:rsid w:val="0069694E"/>
    <w:rsid w:val="006A0322"/>
    <w:rsid w:val="006A23EF"/>
    <w:rsid w:val="006A3846"/>
    <w:rsid w:val="006A44B3"/>
    <w:rsid w:val="006A695B"/>
    <w:rsid w:val="006A7AE1"/>
    <w:rsid w:val="006B1681"/>
    <w:rsid w:val="006B4B8B"/>
    <w:rsid w:val="006B531D"/>
    <w:rsid w:val="006C00DD"/>
    <w:rsid w:val="006C09F6"/>
    <w:rsid w:val="006C4BB0"/>
    <w:rsid w:val="006D0141"/>
    <w:rsid w:val="006D1047"/>
    <w:rsid w:val="006D27A9"/>
    <w:rsid w:val="006D37D2"/>
    <w:rsid w:val="006D67CD"/>
    <w:rsid w:val="006E03AA"/>
    <w:rsid w:val="006E16A7"/>
    <w:rsid w:val="006E2D45"/>
    <w:rsid w:val="006E4EBD"/>
    <w:rsid w:val="006E58AB"/>
    <w:rsid w:val="006F31E5"/>
    <w:rsid w:val="007005A4"/>
    <w:rsid w:val="00704FB2"/>
    <w:rsid w:val="007054E5"/>
    <w:rsid w:val="0070782D"/>
    <w:rsid w:val="007110D6"/>
    <w:rsid w:val="0071578D"/>
    <w:rsid w:val="00716C60"/>
    <w:rsid w:val="0072617D"/>
    <w:rsid w:val="0073000E"/>
    <w:rsid w:val="00732AF5"/>
    <w:rsid w:val="00733227"/>
    <w:rsid w:val="0073379E"/>
    <w:rsid w:val="00734BE8"/>
    <w:rsid w:val="0074045C"/>
    <w:rsid w:val="007425D9"/>
    <w:rsid w:val="007473C5"/>
    <w:rsid w:val="00752208"/>
    <w:rsid w:val="00753C67"/>
    <w:rsid w:val="00756987"/>
    <w:rsid w:val="00766D4F"/>
    <w:rsid w:val="007677D0"/>
    <w:rsid w:val="00772060"/>
    <w:rsid w:val="007722A4"/>
    <w:rsid w:val="00784639"/>
    <w:rsid w:val="00786950"/>
    <w:rsid w:val="0079093D"/>
    <w:rsid w:val="00791106"/>
    <w:rsid w:val="00793DC1"/>
    <w:rsid w:val="00795AB8"/>
    <w:rsid w:val="007A3F31"/>
    <w:rsid w:val="007A565E"/>
    <w:rsid w:val="007A6125"/>
    <w:rsid w:val="007B15EA"/>
    <w:rsid w:val="007B1FB0"/>
    <w:rsid w:val="007B6AE2"/>
    <w:rsid w:val="007B7EA5"/>
    <w:rsid w:val="007C0D7C"/>
    <w:rsid w:val="007C1378"/>
    <w:rsid w:val="007D0CEB"/>
    <w:rsid w:val="007D28DE"/>
    <w:rsid w:val="007D2966"/>
    <w:rsid w:val="007D7455"/>
    <w:rsid w:val="007D7BF6"/>
    <w:rsid w:val="007E7043"/>
    <w:rsid w:val="007F1159"/>
    <w:rsid w:val="007F2552"/>
    <w:rsid w:val="007F4C2B"/>
    <w:rsid w:val="007F51AE"/>
    <w:rsid w:val="007F5C30"/>
    <w:rsid w:val="007F789F"/>
    <w:rsid w:val="00802814"/>
    <w:rsid w:val="008033A8"/>
    <w:rsid w:val="00803833"/>
    <w:rsid w:val="00806565"/>
    <w:rsid w:val="008072F0"/>
    <w:rsid w:val="00807AE9"/>
    <w:rsid w:val="00812BDE"/>
    <w:rsid w:val="00813D95"/>
    <w:rsid w:val="008213AB"/>
    <w:rsid w:val="0082576B"/>
    <w:rsid w:val="00826827"/>
    <w:rsid w:val="00830BC6"/>
    <w:rsid w:val="008355C8"/>
    <w:rsid w:val="00840D1E"/>
    <w:rsid w:val="00840E55"/>
    <w:rsid w:val="00844625"/>
    <w:rsid w:val="00851FC2"/>
    <w:rsid w:val="00853DAA"/>
    <w:rsid w:val="00853DE6"/>
    <w:rsid w:val="00854641"/>
    <w:rsid w:val="00861EC5"/>
    <w:rsid w:val="008629C8"/>
    <w:rsid w:val="00863B75"/>
    <w:rsid w:val="00865B8A"/>
    <w:rsid w:val="008716BE"/>
    <w:rsid w:val="008817E0"/>
    <w:rsid w:val="00882442"/>
    <w:rsid w:val="008844AF"/>
    <w:rsid w:val="008867A6"/>
    <w:rsid w:val="00887DF0"/>
    <w:rsid w:val="00893D1F"/>
    <w:rsid w:val="008A0992"/>
    <w:rsid w:val="008A0D12"/>
    <w:rsid w:val="008A0F3D"/>
    <w:rsid w:val="008A583B"/>
    <w:rsid w:val="008B0482"/>
    <w:rsid w:val="008B4000"/>
    <w:rsid w:val="008B4C2D"/>
    <w:rsid w:val="008B4EAB"/>
    <w:rsid w:val="008B6957"/>
    <w:rsid w:val="008C251F"/>
    <w:rsid w:val="008C2FF0"/>
    <w:rsid w:val="008D5554"/>
    <w:rsid w:val="008E3B0A"/>
    <w:rsid w:val="008E64F7"/>
    <w:rsid w:val="008E77B6"/>
    <w:rsid w:val="008F0F14"/>
    <w:rsid w:val="008F1ECF"/>
    <w:rsid w:val="008F3F03"/>
    <w:rsid w:val="008F5649"/>
    <w:rsid w:val="00905BCA"/>
    <w:rsid w:val="00913376"/>
    <w:rsid w:val="00915FFA"/>
    <w:rsid w:val="00916D62"/>
    <w:rsid w:val="00921D14"/>
    <w:rsid w:val="00934C35"/>
    <w:rsid w:val="00936C73"/>
    <w:rsid w:val="009415F8"/>
    <w:rsid w:val="00941F14"/>
    <w:rsid w:val="00944304"/>
    <w:rsid w:val="00951172"/>
    <w:rsid w:val="009547F8"/>
    <w:rsid w:val="0096249B"/>
    <w:rsid w:val="00972BF3"/>
    <w:rsid w:val="009742F1"/>
    <w:rsid w:val="0097600B"/>
    <w:rsid w:val="00980B26"/>
    <w:rsid w:val="009820E0"/>
    <w:rsid w:val="0098368E"/>
    <w:rsid w:val="0098388A"/>
    <w:rsid w:val="009844DE"/>
    <w:rsid w:val="00985414"/>
    <w:rsid w:val="00990AD5"/>
    <w:rsid w:val="00990CFA"/>
    <w:rsid w:val="0099736A"/>
    <w:rsid w:val="009A079E"/>
    <w:rsid w:val="009A3143"/>
    <w:rsid w:val="009A6C4E"/>
    <w:rsid w:val="009B15C5"/>
    <w:rsid w:val="009B1C30"/>
    <w:rsid w:val="009B4375"/>
    <w:rsid w:val="009B68B2"/>
    <w:rsid w:val="009C003B"/>
    <w:rsid w:val="009C09D6"/>
    <w:rsid w:val="009C0C56"/>
    <w:rsid w:val="009C1AC8"/>
    <w:rsid w:val="009C1B9E"/>
    <w:rsid w:val="009C3C95"/>
    <w:rsid w:val="009C3D7D"/>
    <w:rsid w:val="009C508E"/>
    <w:rsid w:val="009C5A5D"/>
    <w:rsid w:val="009C6C58"/>
    <w:rsid w:val="009C7E7C"/>
    <w:rsid w:val="009D236C"/>
    <w:rsid w:val="009D27CE"/>
    <w:rsid w:val="009D4DDC"/>
    <w:rsid w:val="009D5F73"/>
    <w:rsid w:val="009E0AC2"/>
    <w:rsid w:val="009E2DB3"/>
    <w:rsid w:val="009E5829"/>
    <w:rsid w:val="009F0A24"/>
    <w:rsid w:val="009F1B47"/>
    <w:rsid w:val="009F27BC"/>
    <w:rsid w:val="009F51CA"/>
    <w:rsid w:val="009F6805"/>
    <w:rsid w:val="00A00D45"/>
    <w:rsid w:val="00A036AE"/>
    <w:rsid w:val="00A039DA"/>
    <w:rsid w:val="00A04171"/>
    <w:rsid w:val="00A04D6C"/>
    <w:rsid w:val="00A0675D"/>
    <w:rsid w:val="00A1485A"/>
    <w:rsid w:val="00A202CF"/>
    <w:rsid w:val="00A2418F"/>
    <w:rsid w:val="00A2725B"/>
    <w:rsid w:val="00A334BE"/>
    <w:rsid w:val="00A34A1A"/>
    <w:rsid w:val="00A37F9C"/>
    <w:rsid w:val="00A40F38"/>
    <w:rsid w:val="00A45568"/>
    <w:rsid w:val="00A4571B"/>
    <w:rsid w:val="00A470B6"/>
    <w:rsid w:val="00A54E67"/>
    <w:rsid w:val="00A56AB6"/>
    <w:rsid w:val="00A56EDF"/>
    <w:rsid w:val="00A57349"/>
    <w:rsid w:val="00A607EA"/>
    <w:rsid w:val="00A61148"/>
    <w:rsid w:val="00A611EA"/>
    <w:rsid w:val="00A6478A"/>
    <w:rsid w:val="00A66114"/>
    <w:rsid w:val="00A7035B"/>
    <w:rsid w:val="00A80E66"/>
    <w:rsid w:val="00A819E0"/>
    <w:rsid w:val="00A81FC5"/>
    <w:rsid w:val="00A86DEF"/>
    <w:rsid w:val="00A8714E"/>
    <w:rsid w:val="00A911D2"/>
    <w:rsid w:val="00A93CAE"/>
    <w:rsid w:val="00A9560F"/>
    <w:rsid w:val="00A95A9B"/>
    <w:rsid w:val="00A96E8C"/>
    <w:rsid w:val="00AA717A"/>
    <w:rsid w:val="00AB034E"/>
    <w:rsid w:val="00AB03CC"/>
    <w:rsid w:val="00AB075D"/>
    <w:rsid w:val="00AB0AA1"/>
    <w:rsid w:val="00AB11EC"/>
    <w:rsid w:val="00AC36E2"/>
    <w:rsid w:val="00AC38FA"/>
    <w:rsid w:val="00AC474E"/>
    <w:rsid w:val="00AD059F"/>
    <w:rsid w:val="00AD061C"/>
    <w:rsid w:val="00AD4DF7"/>
    <w:rsid w:val="00AD717B"/>
    <w:rsid w:val="00AE32DD"/>
    <w:rsid w:val="00AE4E1E"/>
    <w:rsid w:val="00AE5F31"/>
    <w:rsid w:val="00AF006B"/>
    <w:rsid w:val="00AF0ED5"/>
    <w:rsid w:val="00AF2488"/>
    <w:rsid w:val="00AF5DDE"/>
    <w:rsid w:val="00AF6CB0"/>
    <w:rsid w:val="00B00C33"/>
    <w:rsid w:val="00B035BF"/>
    <w:rsid w:val="00B05BDD"/>
    <w:rsid w:val="00B070E6"/>
    <w:rsid w:val="00B14158"/>
    <w:rsid w:val="00B14A29"/>
    <w:rsid w:val="00B16B27"/>
    <w:rsid w:val="00B17DC7"/>
    <w:rsid w:val="00B274C6"/>
    <w:rsid w:val="00B278B3"/>
    <w:rsid w:val="00B3145B"/>
    <w:rsid w:val="00B32747"/>
    <w:rsid w:val="00B5170C"/>
    <w:rsid w:val="00B52002"/>
    <w:rsid w:val="00B547B4"/>
    <w:rsid w:val="00B5559C"/>
    <w:rsid w:val="00B56436"/>
    <w:rsid w:val="00B60A8A"/>
    <w:rsid w:val="00B66CF6"/>
    <w:rsid w:val="00B67F31"/>
    <w:rsid w:val="00B705D1"/>
    <w:rsid w:val="00B72D25"/>
    <w:rsid w:val="00B74C1A"/>
    <w:rsid w:val="00B82E18"/>
    <w:rsid w:val="00B87AC3"/>
    <w:rsid w:val="00B91F41"/>
    <w:rsid w:val="00B943A1"/>
    <w:rsid w:val="00B9484C"/>
    <w:rsid w:val="00B95DF7"/>
    <w:rsid w:val="00B974F0"/>
    <w:rsid w:val="00BA36E9"/>
    <w:rsid w:val="00BA3881"/>
    <w:rsid w:val="00BA4862"/>
    <w:rsid w:val="00BB2707"/>
    <w:rsid w:val="00BC2698"/>
    <w:rsid w:val="00BC2766"/>
    <w:rsid w:val="00BC30FE"/>
    <w:rsid w:val="00BC3475"/>
    <w:rsid w:val="00BD067F"/>
    <w:rsid w:val="00BD1B48"/>
    <w:rsid w:val="00BD33E7"/>
    <w:rsid w:val="00BD4D28"/>
    <w:rsid w:val="00BD4F1C"/>
    <w:rsid w:val="00BD4F7D"/>
    <w:rsid w:val="00BD5377"/>
    <w:rsid w:val="00BD66F1"/>
    <w:rsid w:val="00BE2119"/>
    <w:rsid w:val="00BE537D"/>
    <w:rsid w:val="00BE55E1"/>
    <w:rsid w:val="00BE577B"/>
    <w:rsid w:val="00BE5CF2"/>
    <w:rsid w:val="00BE69DA"/>
    <w:rsid w:val="00BE716E"/>
    <w:rsid w:val="00BF28BD"/>
    <w:rsid w:val="00BF479C"/>
    <w:rsid w:val="00C05471"/>
    <w:rsid w:val="00C10513"/>
    <w:rsid w:val="00C1216B"/>
    <w:rsid w:val="00C13167"/>
    <w:rsid w:val="00C134CF"/>
    <w:rsid w:val="00C136F1"/>
    <w:rsid w:val="00C17607"/>
    <w:rsid w:val="00C17CC2"/>
    <w:rsid w:val="00C250ED"/>
    <w:rsid w:val="00C26BF3"/>
    <w:rsid w:val="00C31C86"/>
    <w:rsid w:val="00C32EA7"/>
    <w:rsid w:val="00C346B0"/>
    <w:rsid w:val="00C375F8"/>
    <w:rsid w:val="00C424DA"/>
    <w:rsid w:val="00C42DC2"/>
    <w:rsid w:val="00C434D0"/>
    <w:rsid w:val="00C44111"/>
    <w:rsid w:val="00C52AA2"/>
    <w:rsid w:val="00C53125"/>
    <w:rsid w:val="00C538CD"/>
    <w:rsid w:val="00C55D64"/>
    <w:rsid w:val="00C603AF"/>
    <w:rsid w:val="00C60B9B"/>
    <w:rsid w:val="00C6382A"/>
    <w:rsid w:val="00C643D1"/>
    <w:rsid w:val="00C66EAB"/>
    <w:rsid w:val="00C91F04"/>
    <w:rsid w:val="00C93613"/>
    <w:rsid w:val="00CA04CE"/>
    <w:rsid w:val="00CA5767"/>
    <w:rsid w:val="00CA631E"/>
    <w:rsid w:val="00CA7838"/>
    <w:rsid w:val="00CB3C5B"/>
    <w:rsid w:val="00CB44BA"/>
    <w:rsid w:val="00CB7E14"/>
    <w:rsid w:val="00CC1F47"/>
    <w:rsid w:val="00CC2420"/>
    <w:rsid w:val="00CD0C52"/>
    <w:rsid w:val="00CD1018"/>
    <w:rsid w:val="00CD288E"/>
    <w:rsid w:val="00CD2CDC"/>
    <w:rsid w:val="00CD57D4"/>
    <w:rsid w:val="00CE25FC"/>
    <w:rsid w:val="00CE339E"/>
    <w:rsid w:val="00CE66CC"/>
    <w:rsid w:val="00CE7BD3"/>
    <w:rsid w:val="00CF0380"/>
    <w:rsid w:val="00CF1DE4"/>
    <w:rsid w:val="00CF1EA8"/>
    <w:rsid w:val="00CF1F50"/>
    <w:rsid w:val="00CF39CD"/>
    <w:rsid w:val="00CF66ED"/>
    <w:rsid w:val="00D00951"/>
    <w:rsid w:val="00D0119D"/>
    <w:rsid w:val="00D01B24"/>
    <w:rsid w:val="00D06A3F"/>
    <w:rsid w:val="00D10200"/>
    <w:rsid w:val="00D14282"/>
    <w:rsid w:val="00D15C53"/>
    <w:rsid w:val="00D276CA"/>
    <w:rsid w:val="00D31FFE"/>
    <w:rsid w:val="00D346B9"/>
    <w:rsid w:val="00D3744A"/>
    <w:rsid w:val="00D40E90"/>
    <w:rsid w:val="00D51031"/>
    <w:rsid w:val="00D546A1"/>
    <w:rsid w:val="00D55A2B"/>
    <w:rsid w:val="00D55EC3"/>
    <w:rsid w:val="00D6497F"/>
    <w:rsid w:val="00D67356"/>
    <w:rsid w:val="00D70115"/>
    <w:rsid w:val="00D746D0"/>
    <w:rsid w:val="00D75179"/>
    <w:rsid w:val="00D7721D"/>
    <w:rsid w:val="00D8271A"/>
    <w:rsid w:val="00D846FE"/>
    <w:rsid w:val="00D85546"/>
    <w:rsid w:val="00D8563F"/>
    <w:rsid w:val="00D85EA8"/>
    <w:rsid w:val="00D97550"/>
    <w:rsid w:val="00DA47AD"/>
    <w:rsid w:val="00DA5CE6"/>
    <w:rsid w:val="00DA5E9A"/>
    <w:rsid w:val="00DA792A"/>
    <w:rsid w:val="00DB15F2"/>
    <w:rsid w:val="00DB710E"/>
    <w:rsid w:val="00DC0F68"/>
    <w:rsid w:val="00DC211E"/>
    <w:rsid w:val="00DC4CCF"/>
    <w:rsid w:val="00DC6A6B"/>
    <w:rsid w:val="00DD1D1E"/>
    <w:rsid w:val="00DD55F6"/>
    <w:rsid w:val="00DD6896"/>
    <w:rsid w:val="00DD69D4"/>
    <w:rsid w:val="00DD7AC8"/>
    <w:rsid w:val="00DD7CF1"/>
    <w:rsid w:val="00DE3C39"/>
    <w:rsid w:val="00DE47C9"/>
    <w:rsid w:val="00DE6D77"/>
    <w:rsid w:val="00DF2B5D"/>
    <w:rsid w:val="00DF3490"/>
    <w:rsid w:val="00E12836"/>
    <w:rsid w:val="00E1366C"/>
    <w:rsid w:val="00E157A2"/>
    <w:rsid w:val="00E168E9"/>
    <w:rsid w:val="00E23261"/>
    <w:rsid w:val="00E257D1"/>
    <w:rsid w:val="00E30BA5"/>
    <w:rsid w:val="00E33A3B"/>
    <w:rsid w:val="00E35871"/>
    <w:rsid w:val="00E4566E"/>
    <w:rsid w:val="00E46082"/>
    <w:rsid w:val="00E46C63"/>
    <w:rsid w:val="00E47FBD"/>
    <w:rsid w:val="00E62E12"/>
    <w:rsid w:val="00E6320E"/>
    <w:rsid w:val="00E6651F"/>
    <w:rsid w:val="00E720FF"/>
    <w:rsid w:val="00E72DD2"/>
    <w:rsid w:val="00E73116"/>
    <w:rsid w:val="00E83F36"/>
    <w:rsid w:val="00E87CAE"/>
    <w:rsid w:val="00E90110"/>
    <w:rsid w:val="00E9283E"/>
    <w:rsid w:val="00E929C2"/>
    <w:rsid w:val="00E94AE6"/>
    <w:rsid w:val="00E96EB0"/>
    <w:rsid w:val="00EA0A21"/>
    <w:rsid w:val="00EA22D0"/>
    <w:rsid w:val="00EA3C5B"/>
    <w:rsid w:val="00EA4A93"/>
    <w:rsid w:val="00EA4CD5"/>
    <w:rsid w:val="00EA51B8"/>
    <w:rsid w:val="00EA7BAD"/>
    <w:rsid w:val="00EB11C7"/>
    <w:rsid w:val="00EB2255"/>
    <w:rsid w:val="00EB28D4"/>
    <w:rsid w:val="00EB2C24"/>
    <w:rsid w:val="00EB7653"/>
    <w:rsid w:val="00ED17AD"/>
    <w:rsid w:val="00ED4CF7"/>
    <w:rsid w:val="00ED5A48"/>
    <w:rsid w:val="00EE2651"/>
    <w:rsid w:val="00EE335B"/>
    <w:rsid w:val="00EE3462"/>
    <w:rsid w:val="00EE49F8"/>
    <w:rsid w:val="00EE7190"/>
    <w:rsid w:val="00EF0C7E"/>
    <w:rsid w:val="00EF0E65"/>
    <w:rsid w:val="00EF18EC"/>
    <w:rsid w:val="00EF2075"/>
    <w:rsid w:val="00EF675E"/>
    <w:rsid w:val="00EF6B52"/>
    <w:rsid w:val="00EF7271"/>
    <w:rsid w:val="00F014FB"/>
    <w:rsid w:val="00F07163"/>
    <w:rsid w:val="00F10964"/>
    <w:rsid w:val="00F112F6"/>
    <w:rsid w:val="00F125C0"/>
    <w:rsid w:val="00F12F81"/>
    <w:rsid w:val="00F16313"/>
    <w:rsid w:val="00F2078A"/>
    <w:rsid w:val="00F20F5F"/>
    <w:rsid w:val="00F239D6"/>
    <w:rsid w:val="00F40EA4"/>
    <w:rsid w:val="00F42FEC"/>
    <w:rsid w:val="00F430C2"/>
    <w:rsid w:val="00F44569"/>
    <w:rsid w:val="00F447C7"/>
    <w:rsid w:val="00F45B20"/>
    <w:rsid w:val="00F47CCF"/>
    <w:rsid w:val="00F50E01"/>
    <w:rsid w:val="00F54531"/>
    <w:rsid w:val="00F5707D"/>
    <w:rsid w:val="00F60201"/>
    <w:rsid w:val="00F60C5F"/>
    <w:rsid w:val="00F60EA6"/>
    <w:rsid w:val="00F60F0F"/>
    <w:rsid w:val="00F62AEA"/>
    <w:rsid w:val="00F664F5"/>
    <w:rsid w:val="00F70A3B"/>
    <w:rsid w:val="00F715D4"/>
    <w:rsid w:val="00F7293E"/>
    <w:rsid w:val="00F737A2"/>
    <w:rsid w:val="00F7761A"/>
    <w:rsid w:val="00F80175"/>
    <w:rsid w:val="00F81293"/>
    <w:rsid w:val="00F83095"/>
    <w:rsid w:val="00F8381D"/>
    <w:rsid w:val="00F8556F"/>
    <w:rsid w:val="00F862FB"/>
    <w:rsid w:val="00F9026B"/>
    <w:rsid w:val="00F90D43"/>
    <w:rsid w:val="00F91486"/>
    <w:rsid w:val="00F923C3"/>
    <w:rsid w:val="00F9472D"/>
    <w:rsid w:val="00F9507B"/>
    <w:rsid w:val="00F97457"/>
    <w:rsid w:val="00FA0EA4"/>
    <w:rsid w:val="00FA4105"/>
    <w:rsid w:val="00FA45B3"/>
    <w:rsid w:val="00FA5540"/>
    <w:rsid w:val="00FA7620"/>
    <w:rsid w:val="00FB1B74"/>
    <w:rsid w:val="00FB2AE8"/>
    <w:rsid w:val="00FB4159"/>
    <w:rsid w:val="00FB5398"/>
    <w:rsid w:val="00FB5561"/>
    <w:rsid w:val="00FC0492"/>
    <w:rsid w:val="00FC0A2D"/>
    <w:rsid w:val="00FC13FD"/>
    <w:rsid w:val="00FC2E31"/>
    <w:rsid w:val="00FC3C19"/>
    <w:rsid w:val="00FC3DA4"/>
    <w:rsid w:val="00FC47C1"/>
    <w:rsid w:val="00FC7BF7"/>
    <w:rsid w:val="00FD4DF0"/>
    <w:rsid w:val="00FD758E"/>
    <w:rsid w:val="00FE3F91"/>
    <w:rsid w:val="00FF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E07F2"/>
  <w15:docId w15:val="{4655F25F-C438-4F05-BFB6-F61525F65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1F5"/>
    <w:pPr>
      <w:spacing w:after="120" w:line="240" w:lineRule="auto"/>
      <w:jc w:val="both"/>
    </w:pPr>
    <w:rPr>
      <w:sz w:val="20"/>
    </w:rPr>
  </w:style>
  <w:style w:type="paragraph" w:styleId="Balk1">
    <w:name w:val="heading 1"/>
    <w:basedOn w:val="Normal"/>
    <w:next w:val="Normal"/>
    <w:link w:val="Balk1Char"/>
    <w:uiPriority w:val="9"/>
    <w:qFormat/>
    <w:rsid w:val="002833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FF0000"/>
      <w:sz w:val="52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833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70C0"/>
      <w:sz w:val="40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833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538135"/>
      <w:sz w:val="32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4E2D9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030A0"/>
      <w:sz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333D"/>
    <w:rPr>
      <w:rFonts w:asciiTheme="majorHAnsi" w:eastAsiaTheme="majorEastAsia" w:hAnsiTheme="majorHAnsi" w:cstheme="majorBidi"/>
      <w:bCs/>
      <w:color w:val="FF0000"/>
      <w:sz w:val="52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28333D"/>
    <w:rPr>
      <w:rFonts w:asciiTheme="majorHAnsi" w:eastAsiaTheme="majorEastAsia" w:hAnsiTheme="majorHAnsi" w:cstheme="majorBidi"/>
      <w:bCs/>
      <w:color w:val="0070C0"/>
      <w:sz w:val="40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28333D"/>
    <w:rPr>
      <w:rFonts w:asciiTheme="majorHAnsi" w:eastAsiaTheme="majorEastAsia" w:hAnsiTheme="majorHAnsi" w:cstheme="majorBidi"/>
      <w:bCs/>
      <w:color w:val="538135"/>
      <w:sz w:val="32"/>
    </w:rPr>
  </w:style>
  <w:style w:type="character" w:customStyle="1" w:styleId="Balk4Char">
    <w:name w:val="Başlık 4 Char"/>
    <w:basedOn w:val="VarsaylanParagrafYazTipi"/>
    <w:link w:val="Balk4"/>
    <w:uiPriority w:val="9"/>
    <w:rsid w:val="004E2D93"/>
    <w:rPr>
      <w:rFonts w:asciiTheme="majorHAnsi" w:eastAsiaTheme="majorEastAsia" w:hAnsiTheme="majorHAnsi" w:cstheme="majorBidi"/>
      <w:b/>
      <w:bCs/>
      <w:i/>
      <w:iCs/>
      <w:color w:val="7030A0"/>
      <w:sz w:val="26"/>
    </w:rPr>
  </w:style>
  <w:style w:type="paragraph" w:customStyle="1" w:styleId="KOD">
    <w:name w:val="KOD"/>
    <w:basedOn w:val="Normal"/>
    <w:next w:val="Normal"/>
    <w:qFormat/>
    <w:rsid w:val="00210A3B"/>
    <w:rPr>
      <w:rFonts w:ascii="Courier New" w:hAnsi="Courier New"/>
    </w:rPr>
  </w:style>
  <w:style w:type="paragraph" w:customStyle="1" w:styleId="KODAklama">
    <w:name w:val="KOD Açıklama"/>
    <w:basedOn w:val="Normal"/>
    <w:next w:val="Normal"/>
    <w:qFormat/>
    <w:rsid w:val="00210A3B"/>
    <w:rPr>
      <w:rFonts w:ascii="Arial Narrow" w:hAnsi="Arial Narrow"/>
    </w:rPr>
  </w:style>
  <w:style w:type="paragraph" w:styleId="ListeParagraf">
    <w:name w:val="List Paragraph"/>
    <w:basedOn w:val="Normal"/>
    <w:uiPriority w:val="34"/>
    <w:qFormat/>
    <w:rsid w:val="00404B97"/>
    <w:pPr>
      <w:ind w:left="720" w:firstLine="709"/>
      <w:contextualSpacing/>
    </w:pPr>
    <w:rPr>
      <w:rFonts w:ascii="Times New Roman" w:eastAsiaTheme="minorEastAsia" w:hAnsi="Times New Roman"/>
      <w:sz w:val="24"/>
      <w:lang w:eastAsia="tr-TR"/>
    </w:rPr>
  </w:style>
  <w:style w:type="table" w:styleId="KlavuzuTablo4-Vurgu6">
    <w:name w:val="Grid Table 4 Accent 6"/>
    <w:basedOn w:val="NormalTablo"/>
    <w:uiPriority w:val="49"/>
    <w:rsid w:val="00404B97"/>
    <w:pPr>
      <w:spacing w:after="0" w:line="240" w:lineRule="auto"/>
    </w:pPr>
    <w:rPr>
      <w:rFonts w:eastAsiaTheme="minorEastAsia"/>
      <w:lang w:eastAsia="tr-TR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ResimYazs">
    <w:name w:val="caption"/>
    <w:basedOn w:val="Normal"/>
    <w:next w:val="Normal"/>
    <w:uiPriority w:val="35"/>
    <w:unhideWhenUsed/>
    <w:qFormat/>
    <w:rsid w:val="00C44111"/>
    <w:pPr>
      <w:jc w:val="center"/>
    </w:pPr>
    <w:rPr>
      <w:iCs/>
      <w:color w:val="1F497D" w:themeColor="text2"/>
      <w:szCs w:val="18"/>
    </w:rPr>
  </w:style>
  <w:style w:type="paragraph" w:styleId="NormalWeb">
    <w:name w:val="Normal (Web)"/>
    <w:basedOn w:val="Normal"/>
    <w:uiPriority w:val="99"/>
    <w:semiHidden/>
    <w:unhideWhenUsed/>
    <w:rsid w:val="00475B1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475B16"/>
    <w:rPr>
      <w:b/>
      <w:bCs/>
    </w:rPr>
  </w:style>
  <w:style w:type="character" w:styleId="AklamaBavurusu">
    <w:name w:val="annotation reference"/>
    <w:basedOn w:val="VarsaylanParagrafYazTipi"/>
    <w:uiPriority w:val="99"/>
    <w:semiHidden/>
    <w:unhideWhenUsed/>
    <w:rsid w:val="00475B16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475B16"/>
    <w:pPr>
      <w:ind w:firstLine="709"/>
    </w:pPr>
    <w:rPr>
      <w:rFonts w:ascii="Times New Roman" w:eastAsiaTheme="minorEastAsia" w:hAnsi="Times New Roman"/>
      <w:szCs w:val="20"/>
      <w:lang w:eastAsia="tr-TR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475B16"/>
    <w:rPr>
      <w:rFonts w:ascii="Times New Roman" w:eastAsiaTheme="minorEastAsia" w:hAnsi="Times New Roman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75B1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75B16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F239D6"/>
    <w:pPr>
      <w:tabs>
        <w:tab w:val="center" w:pos="4536"/>
        <w:tab w:val="right" w:pos="9072"/>
      </w:tabs>
      <w:spacing w:after="0"/>
    </w:pPr>
  </w:style>
  <w:style w:type="character" w:customStyle="1" w:styleId="stbilgiChar">
    <w:name w:val="Üstbilgi Char"/>
    <w:basedOn w:val="VarsaylanParagrafYazTipi"/>
    <w:link w:val="stbilgi"/>
    <w:uiPriority w:val="99"/>
    <w:rsid w:val="00F239D6"/>
    <w:rPr>
      <w:sz w:val="20"/>
    </w:rPr>
  </w:style>
  <w:style w:type="paragraph" w:styleId="Altbilgi">
    <w:name w:val="footer"/>
    <w:basedOn w:val="Normal"/>
    <w:link w:val="AltbilgiChar"/>
    <w:uiPriority w:val="99"/>
    <w:unhideWhenUsed/>
    <w:rsid w:val="00F239D6"/>
    <w:pPr>
      <w:tabs>
        <w:tab w:val="center" w:pos="4536"/>
        <w:tab w:val="right" w:pos="9072"/>
      </w:tabs>
      <w:spacing w:after="0"/>
    </w:pPr>
  </w:style>
  <w:style w:type="character" w:customStyle="1" w:styleId="AltbilgiChar">
    <w:name w:val="Altbilgi Char"/>
    <w:basedOn w:val="VarsaylanParagrafYazTipi"/>
    <w:link w:val="Altbilgi"/>
    <w:uiPriority w:val="99"/>
    <w:rsid w:val="00F239D6"/>
    <w:rPr>
      <w:sz w:val="20"/>
    </w:rPr>
  </w:style>
  <w:style w:type="table" w:styleId="TabloKlavuzu">
    <w:name w:val="Table Grid"/>
    <w:basedOn w:val="NormalTablo"/>
    <w:uiPriority w:val="59"/>
    <w:rsid w:val="009D5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2-Vurgu6">
    <w:name w:val="Grid Table 2 Accent 6"/>
    <w:basedOn w:val="NormalTablo"/>
    <w:uiPriority w:val="47"/>
    <w:rsid w:val="009D5F73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KlavuzuTablo4-Vurgu61">
    <w:name w:val="Kılavuzu Tablo 4 - Vurgu 61"/>
    <w:basedOn w:val="NormalTablo"/>
    <w:uiPriority w:val="49"/>
    <w:rsid w:val="00532AE9"/>
    <w:pPr>
      <w:spacing w:after="0" w:line="240" w:lineRule="auto"/>
    </w:pPr>
    <w:rPr>
      <w:rFonts w:eastAsiaTheme="minorEastAsia"/>
      <w:lang w:eastAsia="tr-TR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KlavuzTablo2-Vurgu61">
    <w:name w:val="Kılavuz Tablo 2 - Vurgu 61"/>
    <w:basedOn w:val="NormalTablo"/>
    <w:uiPriority w:val="47"/>
    <w:rsid w:val="005E6DCD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3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hmet%20Ali\Dropbox\VHDL%20Kitap%20Tasla&#287;&#305;\KODLAB_Tasla&#287;&#305;\BLM_9\KODLAB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DLAB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97A24-A5E9-4428-80EC-EDD32A013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KODLAB</Template>
  <TotalTime>2045</TotalTime>
  <Pages>40</Pages>
  <Words>6102</Words>
  <Characters>34787</Characters>
  <Application>Microsoft Office Word</Application>
  <DocSecurity>0</DocSecurity>
  <Lines>289</Lines>
  <Paragraphs>81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Ali</dc:creator>
  <cp:keywords/>
  <dc:description/>
  <cp:lastModifiedBy>Mehmet_Ali</cp:lastModifiedBy>
  <cp:revision>853</cp:revision>
  <dcterms:created xsi:type="dcterms:W3CDTF">2014-10-17T10:41:00Z</dcterms:created>
  <dcterms:modified xsi:type="dcterms:W3CDTF">2014-11-23T09:06:00Z</dcterms:modified>
</cp:coreProperties>
</file>