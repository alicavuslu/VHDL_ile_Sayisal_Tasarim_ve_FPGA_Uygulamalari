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4B9" w:rsidRDefault="000B465B" w:rsidP="006474B9">
      <w:pPr>
        <w:pStyle w:val="Balk1"/>
        <w:numPr>
          <w:ilvl w:val="0"/>
          <w:numId w:val="6"/>
        </w:numPr>
        <w:spacing w:before="0"/>
        <w:jc w:val="both"/>
      </w:pPr>
      <w:bookmarkStart w:id="0" w:name="_GoBack"/>
      <w:bookmarkEnd w:id="0"/>
      <w:r>
        <w:t>Kullanılan Yazılım ve Kart</w:t>
      </w:r>
    </w:p>
    <w:p w:rsidR="004C4083" w:rsidRDefault="004C4083" w:rsidP="006474B9">
      <w:pPr>
        <w:jc w:val="both"/>
      </w:pPr>
    </w:p>
    <w:p w:rsidR="001D4D1E" w:rsidRDefault="001D4D1E" w:rsidP="006474B9">
      <w:pPr>
        <w:jc w:val="both"/>
      </w:pPr>
      <w:r>
        <w:t xml:space="preserve">Bu kitapta </w:t>
      </w:r>
      <w:r w:rsidR="006474B9">
        <w:t xml:space="preserve">Bölüm 10’da verilen uygulamalar </w:t>
      </w:r>
      <w:r>
        <w:t>Digilent firması tarafından piyasaya sürülmüş olan NEXYS</w:t>
      </w:r>
      <w:r w:rsidR="00E51A5E">
        <w:t xml:space="preserve"> </w:t>
      </w:r>
      <w:r>
        <w:t xml:space="preserve">4 deney kartı </w:t>
      </w:r>
      <w:r w:rsidR="00D71BE7">
        <w:t>üzerinde çalıştırılacaktır.</w:t>
      </w:r>
      <w:r>
        <w:t xml:space="preserve"> NEXYS</w:t>
      </w:r>
      <w:r w:rsidR="00E51A5E">
        <w:t xml:space="preserve"> </w:t>
      </w:r>
      <w:r>
        <w:t xml:space="preserve">4 kartı üzerinde </w:t>
      </w:r>
      <w:r w:rsidR="004C4083">
        <w:t>Xilinx firmasına</w:t>
      </w:r>
      <w:r w:rsidR="00D71BE7">
        <w:t xml:space="preserve"> ait A</w:t>
      </w:r>
      <w:r>
        <w:t>r</w:t>
      </w:r>
      <w:r w:rsidR="00D71BE7">
        <w:t>t</w:t>
      </w:r>
      <w:r>
        <w:t xml:space="preserve">ix-7 100t FPGA yongası bulunmaktadır. Yeni başlayan kullanıcılar için pek çok uygulamayı doğrudan gerçekleştirmeye </w:t>
      </w:r>
      <w:r w:rsidR="00D71BE7">
        <w:t>imkân</w:t>
      </w:r>
      <w:r>
        <w:t xml:space="preserve"> sunacak bileşenler de kart üzerinde </w:t>
      </w:r>
      <w:r w:rsidR="00E51A5E">
        <w:t>mevcuttur</w:t>
      </w:r>
      <w:r>
        <w:t xml:space="preserve">. </w:t>
      </w:r>
      <w:r w:rsidR="00483651">
        <w:t xml:space="preserve"> </w:t>
      </w:r>
      <w:r w:rsidR="0037671D">
        <w:fldChar w:fldCharType="begin"/>
      </w:r>
      <w:r w:rsidR="0037671D">
        <w:instrText xml:space="preserve"> REF _Ref403034508 \h </w:instrText>
      </w:r>
      <w:r w:rsidR="0037671D">
        <w:fldChar w:fldCharType="separate"/>
      </w:r>
      <w:r w:rsidR="00477E2A">
        <w:t xml:space="preserve">Şekil </w:t>
      </w:r>
      <w:r w:rsidR="00477E2A">
        <w:rPr>
          <w:noProof/>
        </w:rPr>
        <w:t>2</w:t>
      </w:r>
      <w:r w:rsidR="00477E2A">
        <w:noBreakHyphen/>
      </w:r>
      <w:r w:rsidR="00477E2A">
        <w:rPr>
          <w:noProof/>
        </w:rPr>
        <w:t>1</w:t>
      </w:r>
      <w:r w:rsidR="0037671D">
        <w:fldChar w:fldCharType="end"/>
      </w:r>
      <w:r w:rsidR="0037671D">
        <w:t>’</w:t>
      </w:r>
      <w:r w:rsidR="00483651">
        <w:t>de</w:t>
      </w:r>
      <w:r>
        <w:t xml:space="preserve"> kullanacağımız kartın görüntüsü verilmiştir.</w:t>
      </w:r>
    </w:p>
    <w:p w:rsidR="004C4083" w:rsidRDefault="004C4083" w:rsidP="006474B9">
      <w:pPr>
        <w:jc w:val="both"/>
      </w:pPr>
    </w:p>
    <w:p w:rsidR="001D4D1E" w:rsidRDefault="001D4D1E" w:rsidP="001D4D1E">
      <w:pPr>
        <w:jc w:val="center"/>
      </w:pPr>
      <w:r>
        <w:rPr>
          <w:noProof/>
          <w:lang w:eastAsia="tr-TR"/>
        </w:rPr>
        <w:drawing>
          <wp:inline distT="0" distB="0" distL="0" distR="0" wp14:anchorId="5F695FF4" wp14:editId="689303F5">
            <wp:extent cx="2743206" cy="223114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ys4-obl-600.png"/>
                    <pic:cNvPicPr/>
                  </pic:nvPicPr>
                  <pic:blipFill>
                    <a:blip r:embed="rId6">
                      <a:extLst>
                        <a:ext uri="{28A0092B-C50C-407E-A947-70E740481C1C}">
                          <a14:useLocalDpi xmlns:a14="http://schemas.microsoft.com/office/drawing/2010/main" val="0"/>
                        </a:ext>
                      </a:extLst>
                    </a:blip>
                    <a:stretch>
                      <a:fillRect/>
                    </a:stretch>
                  </pic:blipFill>
                  <pic:spPr>
                    <a:xfrm>
                      <a:off x="0" y="0"/>
                      <a:ext cx="2743206" cy="2231141"/>
                    </a:xfrm>
                    <a:prstGeom prst="rect">
                      <a:avLst/>
                    </a:prstGeom>
                  </pic:spPr>
                </pic:pic>
              </a:graphicData>
            </a:graphic>
          </wp:inline>
        </w:drawing>
      </w:r>
    </w:p>
    <w:p w:rsidR="008736EA" w:rsidRDefault="003E0078" w:rsidP="003E0078">
      <w:pPr>
        <w:pStyle w:val="ResimYazs"/>
        <w:jc w:val="center"/>
      </w:pPr>
      <w:bookmarkStart w:id="1" w:name="_Ref403034508"/>
      <w:r>
        <w:t xml:space="preserve">Şekil </w:t>
      </w:r>
      <w:fldSimple w:instr=" STYLEREF 1 \s ">
        <w:r w:rsidR="00477E2A">
          <w:rPr>
            <w:noProof/>
          </w:rPr>
          <w:t>2</w:t>
        </w:r>
      </w:fldSimple>
      <w:r>
        <w:noBreakHyphen/>
      </w:r>
      <w:fldSimple w:instr=" SEQ Şekil \* ARABIC \s 1 ">
        <w:r w:rsidR="00477E2A">
          <w:rPr>
            <w:noProof/>
          </w:rPr>
          <w:t>1</w:t>
        </w:r>
      </w:fldSimple>
      <w:bookmarkEnd w:id="1"/>
      <w:r w:rsidR="00483651">
        <w:t xml:space="preserve"> Nexy4 kartı</w:t>
      </w:r>
    </w:p>
    <w:p w:rsidR="001601B6" w:rsidRDefault="001D4D1E" w:rsidP="001601B6">
      <w:pPr>
        <w:jc w:val="both"/>
      </w:pPr>
      <w:r>
        <w:t xml:space="preserve">Kart üzerinde </w:t>
      </w:r>
      <w:r w:rsidR="00D71BE7">
        <w:t>bulunan A</w:t>
      </w:r>
      <w:r w:rsidR="001601B6">
        <w:t>r</w:t>
      </w:r>
      <w:r w:rsidR="00D71BE7">
        <w:t>t</w:t>
      </w:r>
      <w:r w:rsidR="001601B6">
        <w:t>ix-7 100t FPGA’sının temel özellikleri şu şekildedir:</w:t>
      </w:r>
    </w:p>
    <w:p w:rsidR="001601B6" w:rsidRDefault="001601B6" w:rsidP="001601B6">
      <w:pPr>
        <w:pStyle w:val="ListeParagraf"/>
        <w:numPr>
          <w:ilvl w:val="0"/>
          <w:numId w:val="4"/>
        </w:numPr>
        <w:jc w:val="both"/>
      </w:pPr>
      <w:r>
        <w:t>15.850 Mantık Ünitesi (Logic Slices)</w:t>
      </w:r>
    </w:p>
    <w:p w:rsidR="001601B6" w:rsidRDefault="001601B6" w:rsidP="001601B6">
      <w:pPr>
        <w:pStyle w:val="ListeParagraf"/>
        <w:numPr>
          <w:ilvl w:val="0"/>
          <w:numId w:val="4"/>
        </w:numPr>
        <w:jc w:val="both"/>
      </w:pPr>
      <w:r>
        <w:t>4860 Kbits Block Ram</w:t>
      </w:r>
    </w:p>
    <w:p w:rsidR="001601B6" w:rsidRDefault="001601B6" w:rsidP="001601B6">
      <w:pPr>
        <w:pStyle w:val="ListeParagraf"/>
        <w:numPr>
          <w:ilvl w:val="0"/>
          <w:numId w:val="4"/>
        </w:numPr>
        <w:jc w:val="both"/>
      </w:pPr>
      <w:r>
        <w:t>240 DSP Ünitesi</w:t>
      </w:r>
    </w:p>
    <w:p w:rsidR="001601B6" w:rsidRDefault="001601B6" w:rsidP="001601B6">
      <w:pPr>
        <w:pStyle w:val="ListeParagraf"/>
        <w:numPr>
          <w:ilvl w:val="0"/>
          <w:numId w:val="4"/>
        </w:numPr>
        <w:jc w:val="both"/>
      </w:pPr>
      <w:r>
        <w:t>450MHz’e kadar dahili saat hızı (Clock Speed)</w:t>
      </w:r>
    </w:p>
    <w:p w:rsidR="001601B6" w:rsidRDefault="001601B6" w:rsidP="001601B6">
      <w:pPr>
        <w:pStyle w:val="ListeParagraf"/>
        <w:numPr>
          <w:ilvl w:val="0"/>
          <w:numId w:val="4"/>
        </w:numPr>
        <w:jc w:val="both"/>
      </w:pPr>
      <w:r>
        <w:t>Dahili Analog-Dijital dönüştürücü (XADC)</w:t>
      </w:r>
    </w:p>
    <w:p w:rsidR="001601B6" w:rsidRDefault="001601B6" w:rsidP="001601B6">
      <w:pPr>
        <w:jc w:val="both"/>
      </w:pPr>
      <w:r>
        <w:t>Kart üzerinde kullanıcılara sağlanan donanım bileşenleri ise şu şekildedir:</w:t>
      </w:r>
    </w:p>
    <w:p w:rsidR="001601B6" w:rsidRDefault="001601B6" w:rsidP="001601B6">
      <w:pPr>
        <w:pStyle w:val="ListeParagraf"/>
        <w:numPr>
          <w:ilvl w:val="0"/>
          <w:numId w:val="5"/>
        </w:numPr>
        <w:jc w:val="both"/>
      </w:pPr>
      <w:r>
        <w:t>16 Adet Anahtar (switch)</w:t>
      </w:r>
    </w:p>
    <w:p w:rsidR="001601B6" w:rsidRDefault="001601B6" w:rsidP="001601B6">
      <w:pPr>
        <w:pStyle w:val="ListeParagraf"/>
        <w:numPr>
          <w:ilvl w:val="0"/>
          <w:numId w:val="5"/>
        </w:numPr>
        <w:jc w:val="both"/>
      </w:pPr>
      <w:r>
        <w:t>16 Adet Led</w:t>
      </w:r>
    </w:p>
    <w:p w:rsidR="001601B6" w:rsidRDefault="001601B6" w:rsidP="001601B6">
      <w:pPr>
        <w:pStyle w:val="ListeParagraf"/>
        <w:numPr>
          <w:ilvl w:val="0"/>
          <w:numId w:val="5"/>
        </w:numPr>
        <w:jc w:val="both"/>
      </w:pPr>
      <w:r>
        <w:t>2 Adet üç renkli led</w:t>
      </w:r>
    </w:p>
    <w:p w:rsidR="001601B6" w:rsidRDefault="001601B6" w:rsidP="001601B6">
      <w:pPr>
        <w:pStyle w:val="ListeParagraf"/>
        <w:numPr>
          <w:ilvl w:val="0"/>
          <w:numId w:val="5"/>
        </w:numPr>
        <w:jc w:val="both"/>
      </w:pPr>
      <w:r>
        <w:t>2 Adet dört basamaklı 7 Segment Display</w:t>
      </w:r>
    </w:p>
    <w:p w:rsidR="006629EF" w:rsidRDefault="006629EF" w:rsidP="001601B6">
      <w:pPr>
        <w:pStyle w:val="ListeParagraf"/>
        <w:numPr>
          <w:ilvl w:val="0"/>
          <w:numId w:val="5"/>
        </w:numPr>
        <w:jc w:val="both"/>
      </w:pPr>
      <w:r>
        <w:t>12 Bit VGA çıkışı</w:t>
      </w:r>
    </w:p>
    <w:p w:rsidR="006629EF" w:rsidRDefault="006629EF" w:rsidP="001601B6">
      <w:pPr>
        <w:pStyle w:val="ListeParagraf"/>
        <w:numPr>
          <w:ilvl w:val="0"/>
          <w:numId w:val="5"/>
        </w:numPr>
        <w:jc w:val="both"/>
      </w:pPr>
      <w:r>
        <w:t>10/100 Mbs Ethernet Portu</w:t>
      </w:r>
    </w:p>
    <w:p w:rsidR="006629EF" w:rsidRDefault="006629EF" w:rsidP="001601B6">
      <w:pPr>
        <w:pStyle w:val="ListeParagraf"/>
        <w:numPr>
          <w:ilvl w:val="0"/>
          <w:numId w:val="5"/>
        </w:numPr>
        <w:jc w:val="both"/>
      </w:pPr>
      <w:r>
        <w:t>USB HID Desteği (Host)</w:t>
      </w:r>
    </w:p>
    <w:p w:rsidR="006629EF" w:rsidRDefault="006629EF" w:rsidP="001601B6">
      <w:pPr>
        <w:pStyle w:val="ListeParagraf"/>
        <w:numPr>
          <w:ilvl w:val="0"/>
          <w:numId w:val="5"/>
        </w:numPr>
        <w:jc w:val="both"/>
      </w:pPr>
      <w:r>
        <w:t>USB-UART Bağlantı Birimi</w:t>
      </w:r>
    </w:p>
    <w:p w:rsidR="006629EF" w:rsidRDefault="006629EF" w:rsidP="001601B6">
      <w:pPr>
        <w:pStyle w:val="ListeParagraf"/>
        <w:numPr>
          <w:ilvl w:val="0"/>
          <w:numId w:val="5"/>
        </w:numPr>
        <w:jc w:val="both"/>
      </w:pPr>
      <w:r>
        <w:t>Micro SD Kart Yuvası</w:t>
      </w:r>
    </w:p>
    <w:p w:rsidR="006629EF" w:rsidRPr="006629EF" w:rsidRDefault="006629EF" w:rsidP="001601B6">
      <w:pPr>
        <w:pStyle w:val="ListeParagraf"/>
        <w:numPr>
          <w:ilvl w:val="0"/>
          <w:numId w:val="5"/>
        </w:numPr>
        <w:jc w:val="both"/>
      </w:pPr>
      <w:r>
        <w:t>4 Adet PMOD</w:t>
      </w:r>
      <w:r>
        <w:rPr>
          <w:rFonts w:cstheme="minorHAnsi"/>
        </w:rPr>
        <w:t>* Bağlantı Yuvası</w:t>
      </w:r>
    </w:p>
    <w:p w:rsidR="006629EF" w:rsidRPr="006629EF" w:rsidRDefault="006629EF" w:rsidP="001601B6">
      <w:pPr>
        <w:pStyle w:val="ListeParagraf"/>
        <w:numPr>
          <w:ilvl w:val="0"/>
          <w:numId w:val="5"/>
        </w:numPr>
        <w:jc w:val="both"/>
      </w:pPr>
      <w:r>
        <w:rPr>
          <w:rFonts w:cstheme="minorHAnsi"/>
        </w:rPr>
        <w:t>1 Adet XADC PMOD Bağlantı Yuvası</w:t>
      </w:r>
    </w:p>
    <w:p w:rsidR="006629EF" w:rsidRDefault="006629EF" w:rsidP="001601B6">
      <w:pPr>
        <w:pStyle w:val="ListeParagraf"/>
        <w:numPr>
          <w:ilvl w:val="0"/>
          <w:numId w:val="5"/>
        </w:numPr>
        <w:jc w:val="both"/>
      </w:pPr>
      <w:r>
        <w:t>Sıcaklık Algılayıcısı</w:t>
      </w:r>
    </w:p>
    <w:p w:rsidR="006629EF" w:rsidRDefault="006629EF" w:rsidP="001601B6">
      <w:pPr>
        <w:pStyle w:val="ListeParagraf"/>
        <w:numPr>
          <w:ilvl w:val="0"/>
          <w:numId w:val="5"/>
        </w:numPr>
        <w:jc w:val="both"/>
      </w:pPr>
      <w:r>
        <w:t>3 Eksen İvme Ölçer</w:t>
      </w:r>
    </w:p>
    <w:p w:rsidR="006629EF" w:rsidRDefault="006629EF" w:rsidP="001601B6">
      <w:pPr>
        <w:pStyle w:val="ListeParagraf"/>
        <w:numPr>
          <w:ilvl w:val="0"/>
          <w:numId w:val="5"/>
        </w:numPr>
        <w:jc w:val="both"/>
      </w:pPr>
      <w:r>
        <w:t>PDM Mikrofon</w:t>
      </w:r>
    </w:p>
    <w:p w:rsidR="006629EF" w:rsidRDefault="006629EF" w:rsidP="001601B6">
      <w:pPr>
        <w:pStyle w:val="ListeParagraf"/>
        <w:numPr>
          <w:ilvl w:val="0"/>
          <w:numId w:val="5"/>
        </w:numPr>
        <w:jc w:val="both"/>
      </w:pPr>
      <w:r>
        <w:t>PWM Ses Çıkışı</w:t>
      </w:r>
    </w:p>
    <w:p w:rsidR="006629EF" w:rsidRDefault="006629EF" w:rsidP="001601B6">
      <w:pPr>
        <w:pStyle w:val="ListeParagraf"/>
        <w:numPr>
          <w:ilvl w:val="0"/>
          <w:numId w:val="5"/>
        </w:numPr>
        <w:jc w:val="both"/>
      </w:pPr>
      <w:r>
        <w:t>16Mbyte CellularRam</w:t>
      </w:r>
    </w:p>
    <w:p w:rsidR="006629EF" w:rsidRDefault="003F5B36" w:rsidP="001601B6">
      <w:pPr>
        <w:pStyle w:val="ListeParagraf"/>
        <w:numPr>
          <w:ilvl w:val="0"/>
          <w:numId w:val="5"/>
        </w:numPr>
        <w:jc w:val="both"/>
      </w:pPr>
      <w:r>
        <w:t>Seri Flash</w:t>
      </w:r>
    </w:p>
    <w:p w:rsidR="001601B6" w:rsidRDefault="003F5B36" w:rsidP="001601B6">
      <w:pPr>
        <w:pStyle w:val="ListeParagraf"/>
        <w:numPr>
          <w:ilvl w:val="0"/>
          <w:numId w:val="5"/>
        </w:numPr>
        <w:jc w:val="both"/>
      </w:pPr>
      <w:r>
        <w:t>Digilent USB-JTAG Bağlantısı</w:t>
      </w:r>
    </w:p>
    <w:p w:rsidR="009D71E0" w:rsidRDefault="009D71E0" w:rsidP="009D71E0">
      <w:pPr>
        <w:jc w:val="both"/>
      </w:pPr>
      <w:r>
        <w:t>*PMOD : Digilent firması tarafından FPGA’larda ve Mikrodenetleyicilerde çevresel birimleri haberleştirmek için geliştirilmiş bir arabirim standardıdır.</w:t>
      </w:r>
    </w:p>
    <w:p w:rsidR="006474B9" w:rsidRDefault="006474B9" w:rsidP="009D71E0">
      <w:pPr>
        <w:jc w:val="both"/>
      </w:pPr>
    </w:p>
    <w:p w:rsidR="000B465B" w:rsidRDefault="000B465B" w:rsidP="00FF61D8">
      <w:pPr>
        <w:pStyle w:val="Balk2"/>
        <w:numPr>
          <w:ilvl w:val="1"/>
          <w:numId w:val="7"/>
        </w:numPr>
      </w:pPr>
      <w:r>
        <w:lastRenderedPageBreak/>
        <w:t>Xilinx V</w:t>
      </w:r>
      <w:r w:rsidR="00E41D58">
        <w:t>ivado</w:t>
      </w:r>
      <w:r>
        <w:t xml:space="preserve"> İle Yeni Proje Oluşturma</w:t>
      </w:r>
    </w:p>
    <w:p w:rsidR="006474B9" w:rsidRDefault="006474B9" w:rsidP="006474B9">
      <w:pPr>
        <w:jc w:val="both"/>
      </w:pPr>
    </w:p>
    <w:p w:rsidR="00FF61D8" w:rsidRDefault="003A567B" w:rsidP="006474B9">
      <w:pPr>
        <w:jc w:val="both"/>
      </w:pPr>
      <w:r>
        <w:t xml:space="preserve">Bu kitapta anlatılan tüm çalışmalar Xilinx firması tarafından sağlana Xilinx Vivado Design Suite (WebPACK) kullanılarak gerçekleştirilmiştir. Xilinx Vivado Design Suite (WebPACK) geliştirme ortamı </w:t>
      </w:r>
      <w:hyperlink r:id="rId7" w:history="1">
        <w:r w:rsidRPr="00D44543">
          <w:rPr>
            <w:rStyle w:val="Kpr"/>
          </w:rPr>
          <w:t>www.xilinx.com</w:t>
        </w:r>
      </w:hyperlink>
      <w:r>
        <w:t xml:space="preserve"> adresinden indirilebilir ve ücretsiz bir şekilde kullanılabilir. </w:t>
      </w:r>
      <w:r w:rsidR="00FF61D8">
        <w:t>Bu kitap yazılırken var olan en güncel sürüm Xilinx Vivado 2014.3 sürümüdür ve anlatımlar bu sürüm temel alınarak yapılmıştır.</w:t>
      </w:r>
    </w:p>
    <w:p w:rsidR="00FF61D8" w:rsidRDefault="00FF61D8" w:rsidP="006474B9">
      <w:pPr>
        <w:jc w:val="both"/>
      </w:pPr>
      <w:r>
        <w:t xml:space="preserve">Vivado programını kurduktan sonra programı başlattığınızda karşınıza </w:t>
      </w:r>
      <w:r w:rsidR="0060216E">
        <w:fldChar w:fldCharType="begin"/>
      </w:r>
      <w:r w:rsidR="0060216E">
        <w:instrText xml:space="preserve"> REF _Ref403034447 \h </w:instrText>
      </w:r>
      <w:r w:rsidR="0060216E">
        <w:fldChar w:fldCharType="separate"/>
      </w:r>
      <w:r w:rsidR="00477E2A">
        <w:t xml:space="preserve">Şekil </w:t>
      </w:r>
      <w:r w:rsidR="00477E2A">
        <w:rPr>
          <w:noProof/>
        </w:rPr>
        <w:t>2</w:t>
      </w:r>
      <w:r w:rsidR="00477E2A">
        <w:noBreakHyphen/>
      </w:r>
      <w:r w:rsidR="00477E2A">
        <w:rPr>
          <w:noProof/>
        </w:rPr>
        <w:t>2</w:t>
      </w:r>
      <w:r w:rsidR="0060216E">
        <w:fldChar w:fldCharType="end"/>
      </w:r>
      <w:r w:rsidR="0060216E">
        <w:t>’</w:t>
      </w:r>
      <w:r>
        <w:t>de gösterilen ekran gelecektir.</w:t>
      </w:r>
    </w:p>
    <w:p w:rsidR="00F87506" w:rsidRDefault="00F87506" w:rsidP="006474B9">
      <w:pPr>
        <w:jc w:val="both"/>
      </w:pPr>
    </w:p>
    <w:p w:rsidR="00634A8D" w:rsidRDefault="00FF61D8" w:rsidP="00634A8D">
      <w:pPr>
        <w:keepNext/>
        <w:ind w:firstLine="360"/>
        <w:jc w:val="center"/>
      </w:pPr>
      <w:r>
        <w:rPr>
          <w:noProof/>
          <w:lang w:eastAsia="tr-TR"/>
        </w:rPr>
        <w:drawing>
          <wp:inline distT="0" distB="0" distL="0" distR="0" wp14:anchorId="55D4F70A" wp14:editId="66162122">
            <wp:extent cx="4647600" cy="3485700"/>
            <wp:effectExtent l="0" t="0" r="635"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1.png"/>
                    <pic:cNvPicPr/>
                  </pic:nvPicPr>
                  <pic:blipFill>
                    <a:blip r:embed="rId8">
                      <a:extLst>
                        <a:ext uri="{28A0092B-C50C-407E-A947-70E740481C1C}">
                          <a14:useLocalDpi xmlns:a14="http://schemas.microsoft.com/office/drawing/2010/main" val="0"/>
                        </a:ext>
                      </a:extLst>
                    </a:blip>
                    <a:stretch>
                      <a:fillRect/>
                    </a:stretch>
                  </pic:blipFill>
                  <pic:spPr>
                    <a:xfrm>
                      <a:off x="0" y="0"/>
                      <a:ext cx="4647600" cy="3485700"/>
                    </a:xfrm>
                    <a:prstGeom prst="rect">
                      <a:avLst/>
                    </a:prstGeom>
                  </pic:spPr>
                </pic:pic>
              </a:graphicData>
            </a:graphic>
          </wp:inline>
        </w:drawing>
      </w:r>
    </w:p>
    <w:p w:rsidR="00FF61D8" w:rsidRDefault="003E0078" w:rsidP="00634A8D">
      <w:pPr>
        <w:pStyle w:val="ResimYazs"/>
        <w:jc w:val="center"/>
      </w:pPr>
      <w:bookmarkStart w:id="2" w:name="_Ref403034447"/>
      <w:r>
        <w:t xml:space="preserve">Şekil </w:t>
      </w:r>
      <w:fldSimple w:instr=" STYLEREF 1 \s ">
        <w:r w:rsidR="00477E2A">
          <w:rPr>
            <w:noProof/>
          </w:rPr>
          <w:t>2</w:t>
        </w:r>
      </w:fldSimple>
      <w:r>
        <w:noBreakHyphen/>
      </w:r>
      <w:fldSimple w:instr=" SEQ Şekil \* ARABIC \s 1 ">
        <w:r w:rsidR="00477E2A">
          <w:rPr>
            <w:noProof/>
          </w:rPr>
          <w:t>2</w:t>
        </w:r>
      </w:fldSimple>
      <w:bookmarkEnd w:id="2"/>
      <w:r>
        <w:t xml:space="preserve"> </w:t>
      </w:r>
      <w:r w:rsidR="00634A8D">
        <w:t xml:space="preserve"> Açılış Ekranı</w:t>
      </w:r>
    </w:p>
    <w:p w:rsidR="003B241A" w:rsidRDefault="003B241A" w:rsidP="00634A8D"/>
    <w:p w:rsidR="00634A8D" w:rsidRDefault="00634A8D" w:rsidP="00634A8D">
      <w:r>
        <w:t>Açılış ekranı karşımıza gel</w:t>
      </w:r>
      <w:r w:rsidR="00F67F0A">
        <w:t xml:space="preserve">dikten sonra </w:t>
      </w:r>
      <w:r w:rsidR="00F67F0A" w:rsidRPr="00EE3529">
        <w:rPr>
          <w:rFonts w:ascii="Courier New" w:hAnsi="Courier New" w:cs="Courier New"/>
          <w:b/>
        </w:rPr>
        <w:t>Create New Project</w:t>
      </w:r>
      <w:r>
        <w:t xml:space="preserve"> sembolünü seçerek devam ediyoruz. Bir sonraki ekranda </w:t>
      </w:r>
      <w:r w:rsidRPr="00EE3529">
        <w:rPr>
          <w:rFonts w:ascii="Courier New" w:hAnsi="Courier New" w:cs="Courier New"/>
          <w:b/>
        </w:rPr>
        <w:t>Next</w:t>
      </w:r>
      <w:r>
        <w:t xml:space="preserve"> diyerek ilerliyoruz</w:t>
      </w:r>
      <w:r w:rsidR="003B241A">
        <w:t xml:space="preserve"> (</w:t>
      </w:r>
      <w:r w:rsidR="00F67F0A">
        <w:fldChar w:fldCharType="begin"/>
      </w:r>
      <w:r w:rsidR="00F67F0A">
        <w:instrText xml:space="preserve"> REF _Ref403037060 \h </w:instrText>
      </w:r>
      <w:r w:rsidR="00F67F0A">
        <w:fldChar w:fldCharType="separate"/>
      </w:r>
      <w:r w:rsidR="00F67F0A">
        <w:t xml:space="preserve">Şekil </w:t>
      </w:r>
      <w:r w:rsidR="00F67F0A">
        <w:rPr>
          <w:noProof/>
        </w:rPr>
        <w:t>2</w:t>
      </w:r>
      <w:r w:rsidR="00F67F0A">
        <w:noBreakHyphen/>
      </w:r>
      <w:r w:rsidR="00F67F0A">
        <w:rPr>
          <w:noProof/>
        </w:rPr>
        <w:t>3</w:t>
      </w:r>
      <w:r w:rsidR="00F67F0A">
        <w:fldChar w:fldCharType="end"/>
      </w:r>
      <w:r w:rsidR="003B241A">
        <w:t>)</w:t>
      </w:r>
      <w:r>
        <w:t>.</w:t>
      </w:r>
    </w:p>
    <w:p w:rsidR="00634A8D" w:rsidRDefault="00634A8D" w:rsidP="00634A8D">
      <w:pPr>
        <w:keepNext/>
        <w:jc w:val="center"/>
      </w:pPr>
      <w:r>
        <w:rPr>
          <w:noProof/>
          <w:lang w:eastAsia="tr-TR"/>
        </w:rPr>
        <w:lastRenderedPageBreak/>
        <w:drawing>
          <wp:inline distT="0" distB="0" distL="0" distR="0" wp14:anchorId="19F6168F" wp14:editId="10CC31EF">
            <wp:extent cx="4798800" cy="3419387"/>
            <wp:effectExtent l="0" t="0" r="190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2.png"/>
                    <pic:cNvPicPr/>
                  </pic:nvPicPr>
                  <pic:blipFill>
                    <a:blip r:embed="rId9">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634A8D" w:rsidRDefault="00337E7D" w:rsidP="00634A8D">
      <w:pPr>
        <w:pStyle w:val="ResimYazs"/>
        <w:jc w:val="center"/>
      </w:pPr>
      <w:bookmarkStart w:id="3" w:name="_Ref403037060"/>
      <w:r>
        <w:t xml:space="preserve">Şekil </w:t>
      </w:r>
      <w:fldSimple w:instr=" STYLEREF 1 \s ">
        <w:r w:rsidR="00477E2A">
          <w:rPr>
            <w:noProof/>
          </w:rPr>
          <w:t>2</w:t>
        </w:r>
      </w:fldSimple>
      <w:r>
        <w:noBreakHyphen/>
      </w:r>
      <w:fldSimple w:instr=" SEQ Şekil \* ARABIC \s 1 ">
        <w:r w:rsidR="00477E2A">
          <w:rPr>
            <w:noProof/>
          </w:rPr>
          <w:t>3</w:t>
        </w:r>
      </w:fldSimple>
      <w:bookmarkEnd w:id="3"/>
      <w:r w:rsidR="00C574DD">
        <w:t xml:space="preserve"> Proje Oluşturma - 1</w:t>
      </w:r>
    </w:p>
    <w:p w:rsidR="0024430D" w:rsidRDefault="0024430D" w:rsidP="00634A8D">
      <w:pPr>
        <w:jc w:val="both"/>
      </w:pPr>
    </w:p>
    <w:p w:rsidR="00634A8D" w:rsidRDefault="00634A8D" w:rsidP="00634A8D">
      <w:pPr>
        <w:jc w:val="both"/>
      </w:pPr>
      <w:r>
        <w:t xml:space="preserve">İlk olarak projemizin ismini ve çalışma dizinimizi belirliyoruz. </w:t>
      </w:r>
      <w:r w:rsidR="00745DF2">
        <w:fldChar w:fldCharType="begin"/>
      </w:r>
      <w:r w:rsidR="00745DF2">
        <w:instrText xml:space="preserve"> REF _Ref403037110 \h </w:instrText>
      </w:r>
      <w:r w:rsidR="00745DF2">
        <w:fldChar w:fldCharType="separate"/>
      </w:r>
      <w:r w:rsidR="00745DF2">
        <w:t xml:space="preserve">Şekil </w:t>
      </w:r>
      <w:r w:rsidR="00745DF2">
        <w:rPr>
          <w:noProof/>
        </w:rPr>
        <w:t>2</w:t>
      </w:r>
      <w:r w:rsidR="00745DF2">
        <w:noBreakHyphen/>
      </w:r>
      <w:r w:rsidR="00745DF2">
        <w:rPr>
          <w:noProof/>
        </w:rPr>
        <w:t>4</w:t>
      </w:r>
      <w:r w:rsidR="00745DF2">
        <w:fldChar w:fldCharType="end"/>
      </w:r>
      <w:r>
        <w:t>’te bu ekrana ait görüntü verilmiştir.</w:t>
      </w:r>
    </w:p>
    <w:p w:rsidR="00634A8D" w:rsidRDefault="00634A8D" w:rsidP="00634A8D">
      <w:pPr>
        <w:keepNext/>
        <w:jc w:val="center"/>
      </w:pPr>
      <w:r>
        <w:rPr>
          <w:noProof/>
          <w:lang w:eastAsia="tr-TR"/>
        </w:rPr>
        <w:drawing>
          <wp:inline distT="0" distB="0" distL="0" distR="0" wp14:anchorId="4DB61C61" wp14:editId="5E6BA195">
            <wp:extent cx="4798800" cy="3419387"/>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3.png"/>
                    <pic:cNvPicPr/>
                  </pic:nvPicPr>
                  <pic:blipFill>
                    <a:blip r:embed="rId10">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9B682E" w:rsidRDefault="009B682E" w:rsidP="009B682E">
      <w:pPr>
        <w:pStyle w:val="ResimYazs"/>
        <w:jc w:val="center"/>
      </w:pPr>
      <w:bookmarkStart w:id="4" w:name="_Ref403037110"/>
      <w:r>
        <w:t xml:space="preserve">Şekil </w:t>
      </w:r>
      <w:fldSimple w:instr=" STYLEREF 1 \s ">
        <w:r w:rsidR="00477E2A">
          <w:rPr>
            <w:noProof/>
          </w:rPr>
          <w:t>2</w:t>
        </w:r>
      </w:fldSimple>
      <w:r>
        <w:noBreakHyphen/>
      </w:r>
      <w:fldSimple w:instr=" SEQ Şekil \* ARABIC \s 1 ">
        <w:r w:rsidR="00477E2A">
          <w:rPr>
            <w:noProof/>
          </w:rPr>
          <w:t>4</w:t>
        </w:r>
      </w:fldSimple>
      <w:bookmarkEnd w:id="4"/>
      <w:r>
        <w:t xml:space="preserve"> Proje Oluşturma - 2</w:t>
      </w:r>
    </w:p>
    <w:p w:rsidR="00634A8D" w:rsidRDefault="00634A8D" w:rsidP="00634A8D"/>
    <w:p w:rsidR="00634A8D" w:rsidRDefault="00634A8D" w:rsidP="0024430D">
      <w:pPr>
        <w:jc w:val="both"/>
      </w:pPr>
      <w:r>
        <w:t xml:space="preserve">Bir sonraki ekranda ise oluşturacağımız projenin türünü seçiyoruz. Bu ekranda </w:t>
      </w:r>
      <w:r w:rsidR="00745DF2" w:rsidRPr="00EA76CB">
        <w:rPr>
          <w:rFonts w:ascii="Courier New" w:hAnsi="Courier New" w:cs="Courier New"/>
          <w:b/>
        </w:rPr>
        <w:t>RTL Project</w:t>
      </w:r>
      <w:r>
        <w:t xml:space="preserve"> seçeneğini seçerek </w:t>
      </w:r>
      <w:r w:rsidRPr="002B1000">
        <w:rPr>
          <w:rFonts w:ascii="Courier New" w:hAnsi="Courier New" w:cs="Courier New"/>
          <w:b/>
        </w:rPr>
        <w:t>Next</w:t>
      </w:r>
      <w:r>
        <w:t xml:space="preserve"> tuşu ile devam ediyoruz. </w:t>
      </w:r>
      <w:r w:rsidR="003245A1">
        <w:fldChar w:fldCharType="begin"/>
      </w:r>
      <w:r w:rsidR="003245A1">
        <w:instrText xml:space="preserve"> REF _Ref403037149 \h </w:instrText>
      </w:r>
      <w:r w:rsidR="003245A1">
        <w:fldChar w:fldCharType="separate"/>
      </w:r>
      <w:r w:rsidR="003245A1">
        <w:t xml:space="preserve">Şekil </w:t>
      </w:r>
      <w:r w:rsidR="003245A1">
        <w:rPr>
          <w:noProof/>
        </w:rPr>
        <w:t>2</w:t>
      </w:r>
      <w:r w:rsidR="003245A1">
        <w:noBreakHyphen/>
      </w:r>
      <w:r w:rsidR="003245A1">
        <w:rPr>
          <w:noProof/>
        </w:rPr>
        <w:t>5</w:t>
      </w:r>
      <w:r w:rsidR="003245A1">
        <w:fldChar w:fldCharType="end"/>
      </w:r>
      <w:r>
        <w:t>’te bu ekrana ait görünüm verilmiştir.</w:t>
      </w:r>
    </w:p>
    <w:p w:rsidR="00634A8D" w:rsidRDefault="00634A8D" w:rsidP="00634A8D">
      <w:pPr>
        <w:keepNext/>
        <w:jc w:val="center"/>
      </w:pPr>
      <w:r>
        <w:rPr>
          <w:noProof/>
          <w:lang w:eastAsia="tr-TR"/>
        </w:rPr>
        <w:lastRenderedPageBreak/>
        <w:drawing>
          <wp:inline distT="0" distB="0" distL="0" distR="0" wp14:anchorId="6222C3FE" wp14:editId="6AC5D292">
            <wp:extent cx="4798800" cy="3419387"/>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4.png"/>
                    <pic:cNvPicPr/>
                  </pic:nvPicPr>
                  <pic:blipFill>
                    <a:blip r:embed="rId11">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9B682E" w:rsidRDefault="009B682E" w:rsidP="009B682E">
      <w:pPr>
        <w:pStyle w:val="ResimYazs"/>
        <w:jc w:val="center"/>
      </w:pPr>
      <w:bookmarkStart w:id="5" w:name="_Ref403037149"/>
      <w:r>
        <w:t xml:space="preserve">Şekil </w:t>
      </w:r>
      <w:fldSimple w:instr=" STYLEREF 1 \s ">
        <w:r w:rsidR="00477E2A">
          <w:rPr>
            <w:noProof/>
          </w:rPr>
          <w:t>2</w:t>
        </w:r>
      </w:fldSimple>
      <w:r>
        <w:noBreakHyphen/>
      </w:r>
      <w:fldSimple w:instr=" SEQ Şekil \* ARABIC \s 1 ">
        <w:r w:rsidR="00477E2A">
          <w:rPr>
            <w:noProof/>
          </w:rPr>
          <w:t>5</w:t>
        </w:r>
      </w:fldSimple>
      <w:bookmarkEnd w:id="5"/>
      <w:r>
        <w:t xml:space="preserve"> Proje Oluşturma - 3</w:t>
      </w:r>
    </w:p>
    <w:p w:rsidR="00634A8D" w:rsidRDefault="00E36CAB" w:rsidP="00E36CAB">
      <w:pPr>
        <w:jc w:val="both"/>
      </w:pPr>
      <w:r>
        <w:t xml:space="preserve">Proje türünü seçtikten sonra projede kullanılacak kaynak dosyaların seçiminin yapıldığı ekranla devam ediyoruz. Burada </w:t>
      </w:r>
      <w:r w:rsidR="00CE0481" w:rsidRPr="003A0B27">
        <w:rPr>
          <w:rFonts w:ascii="Courier New" w:hAnsi="Courier New" w:cs="Courier New"/>
          <w:b/>
        </w:rPr>
        <w:t>Target Language</w:t>
      </w:r>
      <w:r>
        <w:t xml:space="preserve"> </w:t>
      </w:r>
      <w:r w:rsidR="003A0B27">
        <w:t>k</w:t>
      </w:r>
      <w:r>
        <w:t>ısmında VHDL dilini seçiyoruz. Bu ekranda daha önceden kullanılan dosyaları seçmek mümkün olduğu gibi, yeni kaynak dosyaları da oluşturmak mümkündür.</w:t>
      </w:r>
      <w:r w:rsidR="003A0B27">
        <w:t xml:space="preserve"> Fakat şimdilik bu ekrana </w:t>
      </w:r>
      <w:r w:rsidR="003A0B27" w:rsidRPr="003A0B27">
        <w:rPr>
          <w:rFonts w:ascii="Courier New" w:hAnsi="Courier New" w:cs="Courier New"/>
          <w:b/>
        </w:rPr>
        <w:t>Next</w:t>
      </w:r>
      <w:r>
        <w:t xml:space="preserve"> diyerek devam ediyoruz.</w:t>
      </w:r>
    </w:p>
    <w:p w:rsidR="00E36CAB" w:rsidRDefault="00E36CAB" w:rsidP="00E36CAB">
      <w:pPr>
        <w:keepNext/>
        <w:jc w:val="center"/>
      </w:pPr>
      <w:r>
        <w:rPr>
          <w:noProof/>
          <w:lang w:eastAsia="tr-TR"/>
        </w:rPr>
        <w:drawing>
          <wp:inline distT="0" distB="0" distL="0" distR="0" wp14:anchorId="422C0913" wp14:editId="2E64F63F">
            <wp:extent cx="4798800" cy="3419387"/>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5.png"/>
                    <pic:cNvPicPr/>
                  </pic:nvPicPr>
                  <pic:blipFill>
                    <a:blip r:embed="rId12">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994ADB" w:rsidRDefault="00994ADB" w:rsidP="00994ADB">
      <w:pPr>
        <w:pStyle w:val="ResimYazs"/>
        <w:jc w:val="center"/>
      </w:pPr>
      <w:r>
        <w:t xml:space="preserve">Şekil </w:t>
      </w:r>
      <w:fldSimple w:instr=" STYLEREF 1 \s ">
        <w:r w:rsidR="00477E2A">
          <w:rPr>
            <w:noProof/>
          </w:rPr>
          <w:t>2</w:t>
        </w:r>
      </w:fldSimple>
      <w:r>
        <w:noBreakHyphen/>
      </w:r>
      <w:fldSimple w:instr=" SEQ Şekil \* ARABIC \s 1 ">
        <w:r w:rsidR="00477E2A">
          <w:rPr>
            <w:noProof/>
          </w:rPr>
          <w:t>6</w:t>
        </w:r>
      </w:fldSimple>
      <w:r>
        <w:t xml:space="preserve"> Proje Oluşturma - 4</w:t>
      </w:r>
    </w:p>
    <w:p w:rsidR="00E36CAB" w:rsidRDefault="00E36CAB" w:rsidP="00E36CAB">
      <w:pPr>
        <w:jc w:val="both"/>
      </w:pPr>
      <w:r>
        <w:t>Kaynak dosya seçim ekranından sonra var olan IP’lerin (Intellectual P</w:t>
      </w:r>
      <w:r w:rsidRPr="00E36CAB">
        <w:t>roperty</w:t>
      </w:r>
      <w:r w:rsidR="003A0B27">
        <w:t xml:space="preserve"> Core)</w:t>
      </w:r>
      <w:r>
        <w:t xml:space="preserve"> eklendiği ekranlar karşılaşmaktayız. Bu ekranda hiçbir şey değiştirmeden </w:t>
      </w:r>
      <w:r w:rsidRPr="003A0B27">
        <w:rPr>
          <w:rFonts w:ascii="Courier New" w:hAnsi="Courier New" w:cs="Courier New"/>
          <w:b/>
        </w:rPr>
        <w:t>Next</w:t>
      </w:r>
      <w:r>
        <w:t xml:space="preserve"> ile devam ediyoruz</w:t>
      </w:r>
      <w:r w:rsidR="00C42B84">
        <w:t xml:space="preserve"> (</w:t>
      </w:r>
      <w:r w:rsidR="009362D2">
        <w:fldChar w:fldCharType="begin"/>
      </w:r>
      <w:r w:rsidR="009362D2">
        <w:instrText xml:space="preserve"> REF _Ref403037223 \h </w:instrText>
      </w:r>
      <w:r w:rsidR="009362D2">
        <w:fldChar w:fldCharType="separate"/>
      </w:r>
      <w:r w:rsidR="009362D2">
        <w:t xml:space="preserve">Şekil </w:t>
      </w:r>
      <w:r w:rsidR="009362D2">
        <w:rPr>
          <w:noProof/>
        </w:rPr>
        <w:t>2</w:t>
      </w:r>
      <w:r w:rsidR="009362D2">
        <w:noBreakHyphen/>
      </w:r>
      <w:r w:rsidR="009362D2">
        <w:rPr>
          <w:noProof/>
        </w:rPr>
        <w:t>7</w:t>
      </w:r>
      <w:r w:rsidR="009362D2">
        <w:fldChar w:fldCharType="end"/>
      </w:r>
      <w:r w:rsidR="00C42B84">
        <w:t>)</w:t>
      </w:r>
      <w:r>
        <w:t>.</w:t>
      </w:r>
    </w:p>
    <w:p w:rsidR="00E36CAB" w:rsidRDefault="00E36CAB" w:rsidP="00E36CAB">
      <w:pPr>
        <w:keepNext/>
        <w:jc w:val="center"/>
      </w:pPr>
      <w:r>
        <w:rPr>
          <w:noProof/>
          <w:lang w:eastAsia="tr-TR"/>
        </w:rPr>
        <w:lastRenderedPageBreak/>
        <w:drawing>
          <wp:inline distT="0" distB="0" distL="0" distR="0" wp14:anchorId="457E5FFE" wp14:editId="1C355A02">
            <wp:extent cx="4798800" cy="3419387"/>
            <wp:effectExtent l="0" t="0" r="190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6.png"/>
                    <pic:cNvPicPr/>
                  </pic:nvPicPr>
                  <pic:blipFill>
                    <a:blip r:embed="rId13">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994ADB" w:rsidRDefault="00994ADB" w:rsidP="00994ADB">
      <w:pPr>
        <w:pStyle w:val="ResimYazs"/>
        <w:jc w:val="center"/>
      </w:pPr>
      <w:bookmarkStart w:id="6" w:name="_Ref403037223"/>
      <w:r>
        <w:t xml:space="preserve">Şekil </w:t>
      </w:r>
      <w:fldSimple w:instr=" STYLEREF 1 \s ">
        <w:r w:rsidR="00477E2A">
          <w:rPr>
            <w:noProof/>
          </w:rPr>
          <w:t>2</w:t>
        </w:r>
      </w:fldSimple>
      <w:r>
        <w:noBreakHyphen/>
      </w:r>
      <w:fldSimple w:instr=" SEQ Şekil \* ARABIC \s 1 ">
        <w:r w:rsidR="00477E2A">
          <w:rPr>
            <w:noProof/>
          </w:rPr>
          <w:t>7</w:t>
        </w:r>
      </w:fldSimple>
      <w:bookmarkEnd w:id="6"/>
      <w:r>
        <w:t xml:space="preserve"> Proje Oluşturma - 5</w:t>
      </w:r>
    </w:p>
    <w:p w:rsidR="00E36CAB" w:rsidRDefault="00E36CAB" w:rsidP="00E36CAB">
      <w:pPr>
        <w:jc w:val="both"/>
      </w:pPr>
      <w:r>
        <w:t xml:space="preserve">Sıradaki ekranda ise tasarımla alakalı kısıtlamaların </w:t>
      </w:r>
      <w:r w:rsidR="00C11FCC">
        <w:t>belirlendiği dosyaların eklemek</w:t>
      </w:r>
      <w:r>
        <w:t xml:space="preserve"> ya da yenisini oluş</w:t>
      </w:r>
      <w:r w:rsidR="0024430D">
        <w:t xml:space="preserve">turmak mümkün olmaktadır. Bu aşamada herhangi bir ayar yapmayacağımız için </w:t>
      </w:r>
      <w:r w:rsidR="0024430D" w:rsidRPr="001715E3">
        <w:rPr>
          <w:rFonts w:ascii="Courier New" w:hAnsi="Courier New" w:cs="Courier New"/>
          <w:b/>
        </w:rPr>
        <w:t>Next</w:t>
      </w:r>
      <w:r w:rsidR="0024430D">
        <w:t xml:space="preserve"> diyerek devam ediyoruz</w:t>
      </w:r>
      <w:r w:rsidR="00C65553">
        <w:t xml:space="preserve"> (</w:t>
      </w:r>
      <w:r w:rsidR="00C65553">
        <w:fldChar w:fldCharType="begin"/>
      </w:r>
      <w:r w:rsidR="00C65553">
        <w:instrText xml:space="preserve"> REF _Ref403036891 \h </w:instrText>
      </w:r>
      <w:r w:rsidR="00C65553">
        <w:fldChar w:fldCharType="separate"/>
      </w:r>
      <w:r w:rsidR="00C65553">
        <w:t xml:space="preserve">Şekil </w:t>
      </w:r>
      <w:r w:rsidR="00C65553">
        <w:rPr>
          <w:noProof/>
        </w:rPr>
        <w:t>2</w:t>
      </w:r>
      <w:r w:rsidR="00C65553">
        <w:noBreakHyphen/>
      </w:r>
      <w:r w:rsidR="00C65553">
        <w:rPr>
          <w:noProof/>
        </w:rPr>
        <w:t>8</w:t>
      </w:r>
      <w:r w:rsidR="00C65553">
        <w:fldChar w:fldCharType="end"/>
      </w:r>
      <w:r w:rsidR="00C65553">
        <w:t>)</w:t>
      </w:r>
      <w:r w:rsidR="0024430D">
        <w:t>.</w:t>
      </w:r>
    </w:p>
    <w:p w:rsidR="0024430D" w:rsidRDefault="00E36CAB" w:rsidP="0024430D">
      <w:pPr>
        <w:keepNext/>
        <w:jc w:val="center"/>
      </w:pPr>
      <w:r>
        <w:rPr>
          <w:noProof/>
          <w:lang w:eastAsia="tr-TR"/>
        </w:rPr>
        <w:drawing>
          <wp:inline distT="0" distB="0" distL="0" distR="0" wp14:anchorId="79132C44" wp14:editId="6F9622DD">
            <wp:extent cx="4798800" cy="3419387"/>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7.png"/>
                    <pic:cNvPicPr/>
                  </pic:nvPicPr>
                  <pic:blipFill>
                    <a:blip r:embed="rId14">
                      <a:extLst>
                        <a:ext uri="{28A0092B-C50C-407E-A947-70E740481C1C}">
                          <a14:useLocalDpi xmlns:a14="http://schemas.microsoft.com/office/drawing/2010/main" val="0"/>
                        </a:ext>
                      </a:extLst>
                    </a:blip>
                    <a:stretch>
                      <a:fillRect/>
                    </a:stretch>
                  </pic:blipFill>
                  <pic:spPr>
                    <a:xfrm>
                      <a:off x="0" y="0"/>
                      <a:ext cx="4798800" cy="3419387"/>
                    </a:xfrm>
                    <a:prstGeom prst="rect">
                      <a:avLst/>
                    </a:prstGeom>
                  </pic:spPr>
                </pic:pic>
              </a:graphicData>
            </a:graphic>
          </wp:inline>
        </w:drawing>
      </w:r>
    </w:p>
    <w:p w:rsidR="00A67CE0" w:rsidRDefault="00A67CE0" w:rsidP="00A67CE0">
      <w:pPr>
        <w:pStyle w:val="ResimYazs"/>
        <w:jc w:val="center"/>
      </w:pPr>
      <w:bookmarkStart w:id="7" w:name="_Ref403036891"/>
      <w:r>
        <w:t xml:space="preserve">Şekil </w:t>
      </w:r>
      <w:fldSimple w:instr=" STYLEREF 1 \s ">
        <w:r w:rsidR="00477E2A">
          <w:rPr>
            <w:noProof/>
          </w:rPr>
          <w:t>2</w:t>
        </w:r>
      </w:fldSimple>
      <w:r>
        <w:noBreakHyphen/>
      </w:r>
      <w:fldSimple w:instr=" SEQ Şekil \* ARABIC \s 1 ">
        <w:r w:rsidR="00477E2A">
          <w:rPr>
            <w:noProof/>
          </w:rPr>
          <w:t>8</w:t>
        </w:r>
      </w:fldSimple>
      <w:bookmarkEnd w:id="7"/>
      <w:r>
        <w:t xml:space="preserve"> Proje Oluşturma - 6</w:t>
      </w:r>
    </w:p>
    <w:p w:rsidR="0024430D" w:rsidRDefault="0024430D" w:rsidP="0024430D">
      <w:pPr>
        <w:jc w:val="both"/>
      </w:pPr>
      <w:r>
        <w:t>Açılan ekranda karşımıza parça seçim ekranı gelmektedir. Bu aşamada elimizdeki karta uygun ayarlamaların yapılması gerekmektedir. NEXYS4 kartı için gerekli seçimlere ait g</w:t>
      </w:r>
      <w:r w:rsidR="003D31F7">
        <w:t xml:space="preserve">örüntü </w:t>
      </w:r>
      <w:r w:rsidR="00A271D7">
        <w:fldChar w:fldCharType="begin"/>
      </w:r>
      <w:r w:rsidR="00A271D7">
        <w:instrText xml:space="preserve"> REF _Ref403036857 \h </w:instrText>
      </w:r>
      <w:r w:rsidR="00A271D7">
        <w:fldChar w:fldCharType="separate"/>
      </w:r>
      <w:r w:rsidR="00A271D7">
        <w:t xml:space="preserve">Şekil </w:t>
      </w:r>
      <w:r w:rsidR="00A271D7">
        <w:rPr>
          <w:noProof/>
        </w:rPr>
        <w:t>2</w:t>
      </w:r>
      <w:r w:rsidR="00A271D7">
        <w:noBreakHyphen/>
      </w:r>
      <w:r w:rsidR="00A271D7">
        <w:rPr>
          <w:noProof/>
        </w:rPr>
        <w:t>9</w:t>
      </w:r>
      <w:r w:rsidR="00A271D7">
        <w:fldChar w:fldCharType="end"/>
      </w:r>
      <w:r w:rsidR="003D31F7">
        <w:t>’d</w:t>
      </w:r>
      <w:r w:rsidR="00A271D7">
        <w:t>a</w:t>
      </w:r>
      <w:r w:rsidR="003D31F7">
        <w:t xml:space="preserve"> verilmiştir. Burada mevcut olan listeden </w:t>
      </w:r>
      <w:r w:rsidR="00AD4FAC" w:rsidRPr="00AD4FAC">
        <w:rPr>
          <w:rFonts w:ascii="Courier New" w:hAnsi="Courier New" w:cs="Courier New"/>
          <w:b/>
        </w:rPr>
        <w:t>xc7a</w:t>
      </w:r>
      <w:r w:rsidR="003D31F7" w:rsidRPr="00AD4FAC">
        <w:rPr>
          <w:rFonts w:ascii="Courier New" w:hAnsi="Courier New" w:cs="Courier New"/>
          <w:b/>
        </w:rPr>
        <w:t>100</w:t>
      </w:r>
      <w:r w:rsidR="00AD4FAC" w:rsidRPr="00AD4FAC">
        <w:rPr>
          <w:rFonts w:ascii="Courier New" w:hAnsi="Courier New" w:cs="Courier New"/>
          <w:b/>
        </w:rPr>
        <w:t>tcsg</w:t>
      </w:r>
      <w:r w:rsidR="003D31F7" w:rsidRPr="00AD4FAC">
        <w:rPr>
          <w:rFonts w:ascii="Courier New" w:hAnsi="Courier New" w:cs="Courier New"/>
          <w:b/>
        </w:rPr>
        <w:t>324-1</w:t>
      </w:r>
      <w:r w:rsidR="003D31F7">
        <w:t xml:space="preserve"> olarak adlandırılmış cihazı seçiyoruz.</w:t>
      </w:r>
    </w:p>
    <w:p w:rsidR="0024430D" w:rsidRDefault="0024430D" w:rsidP="0024430D">
      <w:pPr>
        <w:keepNext/>
        <w:jc w:val="center"/>
      </w:pPr>
      <w:r>
        <w:rPr>
          <w:noProof/>
          <w:lang w:eastAsia="tr-TR"/>
        </w:rPr>
        <w:lastRenderedPageBreak/>
        <w:drawing>
          <wp:inline distT="0" distB="0" distL="0" distR="0" wp14:anchorId="5E3207AA" wp14:editId="405CE6EA">
            <wp:extent cx="4233600" cy="3016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09.png"/>
                    <pic:cNvPicPr/>
                  </pic:nvPicPr>
                  <pic:blipFill>
                    <a:blip r:embed="rId15">
                      <a:extLst>
                        <a:ext uri="{28A0092B-C50C-407E-A947-70E740481C1C}">
                          <a14:useLocalDpi xmlns:a14="http://schemas.microsoft.com/office/drawing/2010/main" val="0"/>
                        </a:ext>
                      </a:extLst>
                    </a:blip>
                    <a:stretch>
                      <a:fillRect/>
                    </a:stretch>
                  </pic:blipFill>
                  <pic:spPr>
                    <a:xfrm>
                      <a:off x="0" y="0"/>
                      <a:ext cx="4233600" cy="3016800"/>
                    </a:xfrm>
                    <a:prstGeom prst="rect">
                      <a:avLst/>
                    </a:prstGeom>
                  </pic:spPr>
                </pic:pic>
              </a:graphicData>
            </a:graphic>
          </wp:inline>
        </w:drawing>
      </w:r>
    </w:p>
    <w:p w:rsidR="00A67CE0" w:rsidRDefault="00A67CE0" w:rsidP="00A67CE0">
      <w:pPr>
        <w:pStyle w:val="ResimYazs"/>
        <w:jc w:val="center"/>
      </w:pPr>
      <w:bookmarkStart w:id="8" w:name="_Ref403036857"/>
      <w:r>
        <w:t xml:space="preserve">Şekil </w:t>
      </w:r>
      <w:fldSimple w:instr=" STYLEREF 1 \s ">
        <w:r w:rsidR="00477E2A">
          <w:rPr>
            <w:noProof/>
          </w:rPr>
          <w:t>2</w:t>
        </w:r>
      </w:fldSimple>
      <w:r>
        <w:noBreakHyphen/>
      </w:r>
      <w:fldSimple w:instr=" SEQ Şekil \* ARABIC \s 1 ">
        <w:r w:rsidR="00477E2A">
          <w:rPr>
            <w:noProof/>
          </w:rPr>
          <w:t>9</w:t>
        </w:r>
      </w:fldSimple>
      <w:bookmarkEnd w:id="8"/>
      <w:r>
        <w:t xml:space="preserve"> Proje Oluşturma - 7</w:t>
      </w:r>
    </w:p>
    <w:p w:rsidR="0024430D" w:rsidRDefault="0024430D" w:rsidP="0024430D">
      <w:pPr>
        <w:jc w:val="both"/>
      </w:pPr>
    </w:p>
    <w:p w:rsidR="0024430D" w:rsidRDefault="0024430D" w:rsidP="0024430D">
      <w:pPr>
        <w:jc w:val="both"/>
      </w:pPr>
      <w:r>
        <w:t xml:space="preserve">Son olarak karşımıza projemiz ile ilgili özet bilgilerin yer aldığı ekran gelmektedir. Bu ekranı da </w:t>
      </w:r>
      <w:r w:rsidRPr="009E3925">
        <w:rPr>
          <w:rFonts w:ascii="Courier New" w:hAnsi="Courier New" w:cs="Courier New"/>
          <w:b/>
        </w:rPr>
        <w:t>Finish</w:t>
      </w:r>
      <w:r>
        <w:t xml:space="preserve"> diyerek kapatıyoruz</w:t>
      </w:r>
      <w:r w:rsidR="00615925">
        <w:t xml:space="preserve"> </w:t>
      </w:r>
      <w:r w:rsidR="00D06082">
        <w:t>(</w:t>
      </w:r>
      <w:r w:rsidR="00030EDE">
        <w:fldChar w:fldCharType="begin"/>
      </w:r>
      <w:r w:rsidR="00030EDE">
        <w:instrText xml:space="preserve"> REF _Ref403037287 \h </w:instrText>
      </w:r>
      <w:r w:rsidR="00030EDE">
        <w:fldChar w:fldCharType="separate"/>
      </w:r>
      <w:r w:rsidR="00030EDE">
        <w:t xml:space="preserve">Şekil </w:t>
      </w:r>
      <w:r w:rsidR="00030EDE">
        <w:rPr>
          <w:noProof/>
        </w:rPr>
        <w:t>2</w:t>
      </w:r>
      <w:r w:rsidR="00030EDE">
        <w:noBreakHyphen/>
      </w:r>
      <w:r w:rsidR="00030EDE">
        <w:rPr>
          <w:noProof/>
        </w:rPr>
        <w:t>10</w:t>
      </w:r>
      <w:r w:rsidR="00030EDE">
        <w:fldChar w:fldCharType="end"/>
      </w:r>
      <w:r w:rsidR="00D06082">
        <w:t>)</w:t>
      </w:r>
      <w:r>
        <w:t>.</w:t>
      </w:r>
    </w:p>
    <w:p w:rsidR="0024430D" w:rsidRDefault="0024430D" w:rsidP="0024430D">
      <w:pPr>
        <w:keepNext/>
        <w:jc w:val="center"/>
      </w:pPr>
      <w:r>
        <w:rPr>
          <w:noProof/>
          <w:lang w:eastAsia="tr-TR"/>
        </w:rPr>
        <w:drawing>
          <wp:inline distT="0" distB="0" distL="0" distR="0" wp14:anchorId="783EBA3E" wp14:editId="197BCDAB">
            <wp:extent cx="4233600" cy="30168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0.png"/>
                    <pic:cNvPicPr/>
                  </pic:nvPicPr>
                  <pic:blipFill>
                    <a:blip r:embed="rId16">
                      <a:extLst>
                        <a:ext uri="{28A0092B-C50C-407E-A947-70E740481C1C}">
                          <a14:useLocalDpi xmlns:a14="http://schemas.microsoft.com/office/drawing/2010/main" val="0"/>
                        </a:ext>
                      </a:extLst>
                    </a:blip>
                    <a:stretch>
                      <a:fillRect/>
                    </a:stretch>
                  </pic:blipFill>
                  <pic:spPr>
                    <a:xfrm>
                      <a:off x="0" y="0"/>
                      <a:ext cx="4233600" cy="3016800"/>
                    </a:xfrm>
                    <a:prstGeom prst="rect">
                      <a:avLst/>
                    </a:prstGeom>
                  </pic:spPr>
                </pic:pic>
              </a:graphicData>
            </a:graphic>
          </wp:inline>
        </w:drawing>
      </w:r>
    </w:p>
    <w:p w:rsidR="00A67CE0" w:rsidRDefault="00A67CE0" w:rsidP="00A67CE0">
      <w:pPr>
        <w:pStyle w:val="ResimYazs"/>
        <w:jc w:val="center"/>
      </w:pPr>
      <w:bookmarkStart w:id="9" w:name="_Ref403037287"/>
      <w:r>
        <w:t xml:space="preserve">Şekil </w:t>
      </w:r>
      <w:fldSimple w:instr=" STYLEREF 1 \s ">
        <w:r w:rsidR="00477E2A">
          <w:rPr>
            <w:noProof/>
          </w:rPr>
          <w:t>2</w:t>
        </w:r>
      </w:fldSimple>
      <w:r>
        <w:noBreakHyphen/>
      </w:r>
      <w:fldSimple w:instr=" SEQ Şekil \* ARABIC \s 1 ">
        <w:r w:rsidR="00477E2A">
          <w:rPr>
            <w:noProof/>
          </w:rPr>
          <w:t>10</w:t>
        </w:r>
      </w:fldSimple>
      <w:bookmarkEnd w:id="9"/>
      <w:r>
        <w:t xml:space="preserve"> Proje Oluşturma - 8</w:t>
      </w:r>
    </w:p>
    <w:p w:rsidR="0024430D" w:rsidRDefault="0024430D" w:rsidP="0024430D">
      <w:pPr>
        <w:pStyle w:val="ResimYazs"/>
        <w:jc w:val="center"/>
      </w:pPr>
    </w:p>
    <w:p w:rsidR="0024430D" w:rsidRPr="0024430D" w:rsidRDefault="0024430D" w:rsidP="0024430D">
      <w:pPr>
        <w:jc w:val="both"/>
      </w:pPr>
      <w:r>
        <w:t xml:space="preserve">Tüm bu basamakları sorunsuz bir şekilde tamamladığımızda karşımıza gelecek ekran </w:t>
      </w:r>
      <w:r w:rsidR="00A271D7">
        <w:fldChar w:fldCharType="begin"/>
      </w:r>
      <w:r w:rsidR="00A271D7">
        <w:instrText xml:space="preserve"> REF _Ref403036837 \h </w:instrText>
      </w:r>
      <w:r w:rsidR="00A271D7">
        <w:fldChar w:fldCharType="separate"/>
      </w:r>
      <w:r w:rsidR="00A271D7">
        <w:t xml:space="preserve">Şekil </w:t>
      </w:r>
      <w:r w:rsidR="00A271D7">
        <w:rPr>
          <w:noProof/>
        </w:rPr>
        <w:t>2</w:t>
      </w:r>
      <w:r w:rsidR="00A271D7">
        <w:noBreakHyphen/>
      </w:r>
      <w:r w:rsidR="00A271D7">
        <w:rPr>
          <w:noProof/>
        </w:rPr>
        <w:t>11</w:t>
      </w:r>
      <w:r w:rsidR="00A271D7">
        <w:fldChar w:fldCharType="end"/>
      </w:r>
      <w:r>
        <w:t>’da verilmiştir.</w:t>
      </w:r>
    </w:p>
    <w:p w:rsidR="00171CB2" w:rsidRDefault="0024430D" w:rsidP="00171CB2">
      <w:pPr>
        <w:keepNext/>
        <w:jc w:val="center"/>
      </w:pPr>
      <w:r>
        <w:rPr>
          <w:noProof/>
          <w:lang w:eastAsia="tr-TR"/>
        </w:rPr>
        <w:lastRenderedPageBreak/>
        <w:drawing>
          <wp:inline distT="0" distB="0" distL="0" distR="0" wp14:anchorId="3816E319" wp14:editId="6112FA91">
            <wp:extent cx="5572800" cy="4179600"/>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1.png"/>
                    <pic:cNvPicPr/>
                  </pic:nvPicPr>
                  <pic:blipFill>
                    <a:blip r:embed="rId17">
                      <a:extLst>
                        <a:ext uri="{28A0092B-C50C-407E-A947-70E740481C1C}">
                          <a14:useLocalDpi xmlns:a14="http://schemas.microsoft.com/office/drawing/2010/main" val="0"/>
                        </a:ext>
                      </a:extLst>
                    </a:blip>
                    <a:stretch>
                      <a:fillRect/>
                    </a:stretch>
                  </pic:blipFill>
                  <pic:spPr>
                    <a:xfrm>
                      <a:off x="0" y="0"/>
                      <a:ext cx="5572800" cy="4179600"/>
                    </a:xfrm>
                    <a:prstGeom prst="rect">
                      <a:avLst/>
                    </a:prstGeom>
                  </pic:spPr>
                </pic:pic>
              </a:graphicData>
            </a:graphic>
          </wp:inline>
        </w:drawing>
      </w:r>
    </w:p>
    <w:p w:rsidR="0024430D" w:rsidRDefault="005F0FB2" w:rsidP="005F0FB2">
      <w:pPr>
        <w:pStyle w:val="ResimYazs"/>
        <w:jc w:val="center"/>
      </w:pPr>
      <w:bookmarkStart w:id="10" w:name="_Ref403036837"/>
      <w:r>
        <w:t xml:space="preserve">Şekil </w:t>
      </w:r>
      <w:fldSimple w:instr=" STYLEREF 1 \s ">
        <w:r w:rsidR="00477E2A">
          <w:rPr>
            <w:noProof/>
          </w:rPr>
          <w:t>2</w:t>
        </w:r>
      </w:fldSimple>
      <w:r>
        <w:noBreakHyphen/>
      </w:r>
      <w:fldSimple w:instr=" SEQ Şekil \* ARABIC \s 1 ">
        <w:r w:rsidR="00477E2A">
          <w:rPr>
            <w:noProof/>
          </w:rPr>
          <w:t>11</w:t>
        </w:r>
      </w:fldSimple>
      <w:bookmarkEnd w:id="10"/>
      <w:r>
        <w:t xml:space="preserve"> </w:t>
      </w:r>
      <w:r w:rsidR="00171CB2">
        <w:t>Proje Ekranının Genel Görüntüsü</w:t>
      </w:r>
    </w:p>
    <w:p w:rsidR="00586550" w:rsidRDefault="00586550" w:rsidP="003C7579">
      <w:pPr>
        <w:jc w:val="both"/>
      </w:pPr>
    </w:p>
    <w:p w:rsidR="00171CB2" w:rsidRDefault="003C7579" w:rsidP="003C7579">
      <w:pPr>
        <w:jc w:val="both"/>
      </w:pPr>
      <w:r>
        <w:t>Şu ana kadar olan adımlarda sadece boş bir proje oluşturduk. Bundan sonraki adımlarda ise projemize sıfırdan kaynak dosyaları oluşturacağız. Bunun için ilk olarak</w:t>
      </w:r>
      <w:r w:rsidR="00D43EF4">
        <w:t xml:space="preserve"> ekranın sol tarafında bulunan </w:t>
      </w:r>
      <w:r w:rsidR="00D43EF4" w:rsidRPr="00D43EF4">
        <w:rPr>
          <w:rFonts w:ascii="Courier New" w:hAnsi="Courier New" w:cs="Courier New"/>
          <w:b/>
        </w:rPr>
        <w:t>Project Manager</w:t>
      </w:r>
      <w:r>
        <w:t xml:space="preserve"> bölmesinden </w:t>
      </w:r>
      <w:r w:rsidR="00586550" w:rsidRPr="00EE1FDF">
        <w:rPr>
          <w:rFonts w:ascii="Courier New" w:hAnsi="Courier New" w:cs="Courier New"/>
          <w:b/>
        </w:rPr>
        <w:t>Add Sources</w:t>
      </w:r>
      <w:r w:rsidR="00586550">
        <w:t xml:space="preserve"> başlığını seçiyoruz</w:t>
      </w:r>
      <w:r w:rsidR="000E4950">
        <w:t xml:space="preserve"> (</w:t>
      </w:r>
      <w:r w:rsidR="000E4950">
        <w:fldChar w:fldCharType="begin"/>
      </w:r>
      <w:r w:rsidR="000E4950">
        <w:instrText xml:space="preserve"> REF _Ref403036817 \h </w:instrText>
      </w:r>
      <w:r w:rsidR="000E4950">
        <w:fldChar w:fldCharType="separate"/>
      </w:r>
      <w:r w:rsidR="000E4950">
        <w:t xml:space="preserve">Şekil </w:t>
      </w:r>
      <w:r w:rsidR="000E4950">
        <w:rPr>
          <w:noProof/>
        </w:rPr>
        <w:t>2</w:t>
      </w:r>
      <w:r w:rsidR="000E4950">
        <w:noBreakHyphen/>
      </w:r>
      <w:r w:rsidR="000E4950">
        <w:rPr>
          <w:noProof/>
        </w:rPr>
        <w:t>12</w:t>
      </w:r>
      <w:r w:rsidR="000E4950">
        <w:fldChar w:fldCharType="end"/>
      </w:r>
      <w:r w:rsidR="000E4950">
        <w:t>)</w:t>
      </w:r>
      <w:r w:rsidR="00586550">
        <w:t>.</w:t>
      </w:r>
    </w:p>
    <w:p w:rsidR="0075228F" w:rsidRDefault="0075228F" w:rsidP="003C7579">
      <w:pPr>
        <w:jc w:val="both"/>
      </w:pPr>
      <w:r>
        <w:rPr>
          <w:noProof/>
          <w:lang w:eastAsia="tr-TR"/>
        </w:rPr>
        <w:drawing>
          <wp:inline distT="0" distB="0" distL="0" distR="0" wp14:anchorId="5E77E8F7" wp14:editId="39313EAC">
            <wp:extent cx="5759450" cy="26543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1.png"/>
                    <pic:cNvPicPr/>
                  </pic:nvPicPr>
                  <pic:blipFill rotWithShape="1">
                    <a:blip r:embed="rId18">
                      <a:extLst>
                        <a:ext uri="{28A0092B-C50C-407E-A947-70E740481C1C}">
                          <a14:useLocalDpi xmlns:a14="http://schemas.microsoft.com/office/drawing/2010/main" val="0"/>
                        </a:ext>
                      </a:extLst>
                    </a:blip>
                    <a:srcRect l="-1" r="-37" b="38530"/>
                    <a:stretch/>
                  </pic:blipFill>
                  <pic:spPr bwMode="auto">
                    <a:xfrm>
                      <a:off x="0" y="0"/>
                      <a:ext cx="5762837" cy="2655861"/>
                    </a:xfrm>
                    <a:prstGeom prst="rect">
                      <a:avLst/>
                    </a:prstGeom>
                    <a:ln>
                      <a:noFill/>
                    </a:ln>
                    <a:extLst>
                      <a:ext uri="{53640926-AAD7-44D8-BBD7-CCE9431645EC}">
                        <a14:shadowObscured xmlns:a14="http://schemas.microsoft.com/office/drawing/2010/main"/>
                      </a:ext>
                    </a:extLst>
                  </pic:spPr>
                </pic:pic>
              </a:graphicData>
            </a:graphic>
          </wp:inline>
        </w:drawing>
      </w:r>
    </w:p>
    <w:p w:rsidR="007D633D" w:rsidRDefault="007D633D" w:rsidP="007D633D">
      <w:pPr>
        <w:pStyle w:val="ResimYazs"/>
        <w:jc w:val="center"/>
      </w:pPr>
      <w:bookmarkStart w:id="11" w:name="_Ref403036817"/>
      <w:r>
        <w:t xml:space="preserve">Şekil </w:t>
      </w:r>
      <w:fldSimple w:instr=" STYLEREF 1 \s ">
        <w:r w:rsidR="00477E2A">
          <w:rPr>
            <w:noProof/>
          </w:rPr>
          <w:t>2</w:t>
        </w:r>
      </w:fldSimple>
      <w:r>
        <w:noBreakHyphen/>
      </w:r>
      <w:fldSimple w:instr=" SEQ Şekil \* ARABIC \s 1 ">
        <w:r w:rsidR="00477E2A">
          <w:rPr>
            <w:noProof/>
          </w:rPr>
          <w:t>12</w:t>
        </w:r>
      </w:fldSimple>
      <w:bookmarkEnd w:id="11"/>
      <w:r>
        <w:t xml:space="preserve"> Dosya Ekleme</w:t>
      </w:r>
      <w:r w:rsidR="00847B3D">
        <w:t>-1</w:t>
      </w:r>
    </w:p>
    <w:p w:rsidR="007D633D" w:rsidRDefault="007D633D" w:rsidP="003C7579">
      <w:pPr>
        <w:jc w:val="both"/>
      </w:pPr>
    </w:p>
    <w:p w:rsidR="00586550" w:rsidRDefault="00586550" w:rsidP="003C7579">
      <w:pPr>
        <w:jc w:val="both"/>
      </w:pPr>
      <w:r>
        <w:t xml:space="preserve">Karşımıza gelecek ekranda farklı amaçlar için seçenekler mevcut olmakla beraber bizi ilgilendiren seçenek </w:t>
      </w:r>
      <w:r w:rsidRPr="00B3784E">
        <w:rPr>
          <w:rFonts w:ascii="Courier New" w:hAnsi="Courier New" w:cs="Courier New"/>
          <w:b/>
        </w:rPr>
        <w:t>Add or Create Design Source</w:t>
      </w:r>
      <w:r>
        <w:t xml:space="preserve"> seçeneğidir. Diğer seçenekler yeni başlayanlar için bu aşamada önemli </w:t>
      </w:r>
      <w:r>
        <w:lastRenderedPageBreak/>
        <w:t xml:space="preserve">değildir. Seçim ekranına ait görüntü </w:t>
      </w:r>
      <w:r w:rsidR="000E4950">
        <w:fldChar w:fldCharType="begin"/>
      </w:r>
      <w:r w:rsidR="000E4950">
        <w:instrText xml:space="preserve"> REF _Ref403036804 \h </w:instrText>
      </w:r>
      <w:r w:rsidR="000E4950">
        <w:fldChar w:fldCharType="separate"/>
      </w:r>
      <w:r w:rsidR="000E4950">
        <w:t xml:space="preserve">Şekil </w:t>
      </w:r>
      <w:r w:rsidR="000E4950">
        <w:rPr>
          <w:noProof/>
        </w:rPr>
        <w:t>2</w:t>
      </w:r>
      <w:r w:rsidR="000E4950">
        <w:noBreakHyphen/>
      </w:r>
      <w:r w:rsidR="000E4950">
        <w:rPr>
          <w:noProof/>
        </w:rPr>
        <w:t>13</w:t>
      </w:r>
      <w:r w:rsidR="000E4950">
        <w:fldChar w:fldCharType="end"/>
      </w:r>
      <w:r>
        <w:t xml:space="preserve">’de verilmiştir. Bu ekrandan </w:t>
      </w:r>
      <w:r w:rsidRPr="00951DCB">
        <w:rPr>
          <w:rFonts w:ascii="Courier New" w:hAnsi="Courier New" w:cs="Courier New"/>
          <w:b/>
        </w:rPr>
        <w:t>Nex</w:t>
      </w:r>
      <w:r w:rsidR="00B3784E" w:rsidRPr="00951DCB">
        <w:rPr>
          <w:rFonts w:ascii="Courier New" w:hAnsi="Courier New" w:cs="Courier New"/>
          <w:b/>
        </w:rPr>
        <w:t>t</w:t>
      </w:r>
      <w:r>
        <w:t xml:space="preserve"> seçeneği ile bir sonraki aşamaya geçiyoruz</w:t>
      </w:r>
    </w:p>
    <w:p w:rsidR="00586550" w:rsidRDefault="00586550" w:rsidP="00586550">
      <w:pPr>
        <w:keepNext/>
        <w:jc w:val="center"/>
      </w:pPr>
      <w:r>
        <w:rPr>
          <w:noProof/>
          <w:lang w:eastAsia="tr-TR"/>
        </w:rPr>
        <w:drawing>
          <wp:inline distT="0" distB="0" distL="0" distR="0" wp14:anchorId="30236744" wp14:editId="593D6655">
            <wp:extent cx="4582800" cy="3002400"/>
            <wp:effectExtent l="0" t="0" r="8255"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2.png"/>
                    <pic:cNvPicPr/>
                  </pic:nvPicPr>
                  <pic:blipFill>
                    <a:blip r:embed="rId19">
                      <a:extLst>
                        <a:ext uri="{28A0092B-C50C-407E-A947-70E740481C1C}">
                          <a14:useLocalDpi xmlns:a14="http://schemas.microsoft.com/office/drawing/2010/main" val="0"/>
                        </a:ext>
                      </a:extLst>
                    </a:blip>
                    <a:stretch>
                      <a:fillRect/>
                    </a:stretch>
                  </pic:blipFill>
                  <pic:spPr>
                    <a:xfrm>
                      <a:off x="0" y="0"/>
                      <a:ext cx="4582800" cy="3002400"/>
                    </a:xfrm>
                    <a:prstGeom prst="rect">
                      <a:avLst/>
                    </a:prstGeom>
                  </pic:spPr>
                </pic:pic>
              </a:graphicData>
            </a:graphic>
          </wp:inline>
        </w:drawing>
      </w:r>
    </w:p>
    <w:p w:rsidR="00847B3D" w:rsidRDefault="00847B3D" w:rsidP="00847B3D">
      <w:pPr>
        <w:pStyle w:val="ResimYazs"/>
        <w:jc w:val="center"/>
      </w:pPr>
      <w:bookmarkStart w:id="12" w:name="_Ref403036804"/>
      <w:r>
        <w:t xml:space="preserve">Şekil </w:t>
      </w:r>
      <w:fldSimple w:instr=" STYLEREF 1 \s ">
        <w:r w:rsidR="00477E2A">
          <w:rPr>
            <w:noProof/>
          </w:rPr>
          <w:t>2</w:t>
        </w:r>
      </w:fldSimple>
      <w:r>
        <w:noBreakHyphen/>
      </w:r>
      <w:fldSimple w:instr=" SEQ Şekil \* ARABIC \s 1 ">
        <w:r w:rsidR="00477E2A">
          <w:rPr>
            <w:noProof/>
          </w:rPr>
          <w:t>13</w:t>
        </w:r>
      </w:fldSimple>
      <w:bookmarkEnd w:id="12"/>
      <w:r>
        <w:t xml:space="preserve"> Dosya Ekleme-2</w:t>
      </w:r>
    </w:p>
    <w:p w:rsidR="0024430D" w:rsidRDefault="0024430D" w:rsidP="0024430D"/>
    <w:p w:rsidR="00586550" w:rsidRDefault="00586550" w:rsidP="00586550">
      <w:pPr>
        <w:jc w:val="both"/>
      </w:pPr>
      <w:r>
        <w:t xml:space="preserve">Karşımıza gelen ekranı daha önceki proje oluşturma aşamasında görmüştük. Aslında projeye ait kaynak dosyaları daha o ekranda iken de oluşturulabilirdi fakat tüm işleyişi göstermek adına o ekran atlanıp ayrıca nasıl dosya oluşturulacağından bahsedilmiştir. </w:t>
      </w:r>
      <w:r w:rsidR="00F05791">
        <w:t xml:space="preserve">Bu ekranda </w:t>
      </w:r>
      <w:r w:rsidR="00F05791" w:rsidRPr="00707534">
        <w:rPr>
          <w:rFonts w:ascii="Courier New" w:hAnsi="Courier New" w:cs="Courier New"/>
          <w:b/>
        </w:rPr>
        <w:t>Create File</w:t>
      </w:r>
      <w:r>
        <w:t xml:space="preserve"> </w:t>
      </w:r>
      <w:r w:rsidR="00BF75A3">
        <w:t>yazısını seçip devam ediyoruz</w:t>
      </w:r>
      <w:r w:rsidR="00EB238C">
        <w:t xml:space="preserve"> (</w:t>
      </w:r>
      <w:r w:rsidR="00EB238C">
        <w:fldChar w:fldCharType="begin"/>
      </w:r>
      <w:r w:rsidR="00EB238C">
        <w:instrText xml:space="preserve"> REF _Ref403036754 \h </w:instrText>
      </w:r>
      <w:r w:rsidR="00EB238C">
        <w:fldChar w:fldCharType="separate"/>
      </w:r>
      <w:r w:rsidR="00EB238C">
        <w:t xml:space="preserve">Şekil </w:t>
      </w:r>
      <w:r w:rsidR="00EB238C">
        <w:rPr>
          <w:noProof/>
        </w:rPr>
        <w:t>2</w:t>
      </w:r>
      <w:r w:rsidR="00EB238C">
        <w:noBreakHyphen/>
      </w:r>
      <w:r w:rsidR="00EB238C">
        <w:rPr>
          <w:noProof/>
        </w:rPr>
        <w:t>14</w:t>
      </w:r>
      <w:r w:rsidR="00EB238C">
        <w:fldChar w:fldCharType="end"/>
      </w:r>
      <w:r w:rsidR="00EB238C">
        <w:t>)</w:t>
      </w:r>
      <w:r w:rsidR="00BF75A3">
        <w:t>.</w:t>
      </w:r>
    </w:p>
    <w:p w:rsidR="00BF75A3" w:rsidRDefault="00586550" w:rsidP="00BF75A3">
      <w:pPr>
        <w:keepNext/>
        <w:jc w:val="center"/>
      </w:pPr>
      <w:r>
        <w:rPr>
          <w:noProof/>
          <w:lang w:eastAsia="tr-TR"/>
        </w:rPr>
        <w:drawing>
          <wp:inline distT="0" distB="0" distL="0" distR="0" wp14:anchorId="52DF9400" wp14:editId="663DB836">
            <wp:extent cx="4611600" cy="3020400"/>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3.png"/>
                    <pic:cNvPicPr/>
                  </pic:nvPicPr>
                  <pic:blipFill>
                    <a:blip r:embed="rId20">
                      <a:extLst>
                        <a:ext uri="{28A0092B-C50C-407E-A947-70E740481C1C}">
                          <a14:useLocalDpi xmlns:a14="http://schemas.microsoft.com/office/drawing/2010/main" val="0"/>
                        </a:ext>
                      </a:extLst>
                    </a:blip>
                    <a:stretch>
                      <a:fillRect/>
                    </a:stretch>
                  </pic:blipFill>
                  <pic:spPr>
                    <a:xfrm>
                      <a:off x="0" y="0"/>
                      <a:ext cx="4611600" cy="3020400"/>
                    </a:xfrm>
                    <a:prstGeom prst="rect">
                      <a:avLst/>
                    </a:prstGeom>
                  </pic:spPr>
                </pic:pic>
              </a:graphicData>
            </a:graphic>
          </wp:inline>
        </w:drawing>
      </w:r>
    </w:p>
    <w:p w:rsidR="00847B3D" w:rsidRDefault="00847B3D" w:rsidP="00847B3D">
      <w:pPr>
        <w:pStyle w:val="ResimYazs"/>
        <w:jc w:val="center"/>
      </w:pPr>
      <w:bookmarkStart w:id="13" w:name="_Ref403036754"/>
      <w:r>
        <w:t xml:space="preserve">Şekil </w:t>
      </w:r>
      <w:fldSimple w:instr=" STYLEREF 1 \s ">
        <w:r w:rsidR="00477E2A">
          <w:rPr>
            <w:noProof/>
          </w:rPr>
          <w:t>2</w:t>
        </w:r>
      </w:fldSimple>
      <w:r>
        <w:noBreakHyphen/>
      </w:r>
      <w:fldSimple w:instr=" SEQ Şekil \* ARABIC \s 1 ">
        <w:r w:rsidR="00477E2A">
          <w:rPr>
            <w:noProof/>
          </w:rPr>
          <w:t>14</w:t>
        </w:r>
      </w:fldSimple>
      <w:bookmarkEnd w:id="13"/>
      <w:r>
        <w:t xml:space="preserve"> Dosya Ekleme-3</w:t>
      </w:r>
    </w:p>
    <w:p w:rsidR="00BF75A3" w:rsidRDefault="00BF75A3" w:rsidP="00BF75A3">
      <w:pPr>
        <w:jc w:val="both"/>
      </w:pPr>
      <w:r>
        <w:t>Karşımıza çıkacak olan ufak pencerede oluşturacağımız dosyaya ait</w:t>
      </w:r>
      <w:r w:rsidR="004D289E">
        <w:t xml:space="preserve"> temel ayarlamaları yapıyoruz. </w:t>
      </w:r>
      <w:r w:rsidRPr="004D289E">
        <w:rPr>
          <w:rFonts w:ascii="Courier New" w:hAnsi="Courier New" w:cs="Courier New"/>
          <w:b/>
        </w:rPr>
        <w:t>File Type</w:t>
      </w:r>
      <w:r>
        <w:t xml:space="preserve"> kısmından </w:t>
      </w:r>
      <w:r w:rsidRPr="004D289E">
        <w:rPr>
          <w:rFonts w:ascii="Courier New" w:hAnsi="Courier New" w:cs="Courier New"/>
          <w:b/>
        </w:rPr>
        <w:t>VHDL</w:t>
      </w:r>
      <w:r w:rsidR="000617CB">
        <w:t xml:space="preserve">’i seçiyoruz. </w:t>
      </w:r>
      <w:r w:rsidRPr="000617CB">
        <w:rPr>
          <w:rFonts w:ascii="Courier New" w:hAnsi="Courier New" w:cs="Courier New"/>
          <w:b/>
        </w:rPr>
        <w:t>File Name</w:t>
      </w:r>
      <w:r>
        <w:t xml:space="preserve"> kısmında ise oluşturacağımız dosyaya ait isimlendirmeyi yapıyoruz. Bu noktada isim verirken Türkçe’ye has ı,ş,ö,ç,ğ,ü gibi karakterleri </w:t>
      </w:r>
      <w:r w:rsidRPr="000617CB">
        <w:rPr>
          <w:b/>
          <w:u w:val="single"/>
        </w:rPr>
        <w:t>kullanmamaya</w:t>
      </w:r>
      <w:r>
        <w:t xml:space="preserve"> dikkat ediyoruz. Bir diğer önemli ayrıntı ise dosya isminde boşluk kullanılmaması gerektiğidir. Eğer birden fazla kelime içeren bir isim kullanılacaksa alt çizgi ( _ ) karakteri kullanılarak isimlendirme yapılabilir. Gerekli bilgileri gi</w:t>
      </w:r>
      <w:r w:rsidR="0069205E">
        <w:t xml:space="preserve">rdikten sonra </w:t>
      </w:r>
      <w:r w:rsidRPr="0069205E">
        <w:rPr>
          <w:rFonts w:ascii="Courier New" w:hAnsi="Courier New" w:cs="Courier New"/>
          <w:b/>
        </w:rPr>
        <w:t>OK</w:t>
      </w:r>
      <w:r>
        <w:t xml:space="preserve"> tuşuna </w:t>
      </w:r>
      <w:r w:rsidR="0069205E">
        <w:t xml:space="preserve">basarak pencereyi kapatıyor ve </w:t>
      </w:r>
      <w:r w:rsidR="0069205E" w:rsidRPr="00E8362B">
        <w:rPr>
          <w:rFonts w:ascii="Courier New" w:hAnsi="Courier New" w:cs="Courier New"/>
          <w:b/>
        </w:rPr>
        <w:t>Next</w:t>
      </w:r>
      <w:r>
        <w:t xml:space="preserve"> tuşuna basarak sonraki aşamaya geçiyoruz</w:t>
      </w:r>
      <w:r w:rsidR="00EB238C">
        <w:t xml:space="preserve"> (</w:t>
      </w:r>
      <w:r w:rsidR="00EB238C">
        <w:fldChar w:fldCharType="begin"/>
      </w:r>
      <w:r w:rsidR="00EB238C">
        <w:instrText xml:space="preserve"> REF _Ref403036742 \h </w:instrText>
      </w:r>
      <w:r w:rsidR="00EB238C">
        <w:fldChar w:fldCharType="separate"/>
      </w:r>
      <w:r w:rsidR="00EB238C">
        <w:t xml:space="preserve">Şekil </w:t>
      </w:r>
      <w:r w:rsidR="00EB238C">
        <w:rPr>
          <w:noProof/>
        </w:rPr>
        <w:t>2</w:t>
      </w:r>
      <w:r w:rsidR="00EB238C">
        <w:noBreakHyphen/>
      </w:r>
      <w:r w:rsidR="00EB238C">
        <w:rPr>
          <w:noProof/>
        </w:rPr>
        <w:t>15</w:t>
      </w:r>
      <w:r w:rsidR="00EB238C">
        <w:fldChar w:fldCharType="end"/>
      </w:r>
      <w:r w:rsidR="00EB238C">
        <w:t>)</w:t>
      </w:r>
      <w:r>
        <w:t>.</w:t>
      </w:r>
    </w:p>
    <w:p w:rsidR="00BF75A3" w:rsidRDefault="0075228F" w:rsidP="00BF75A3">
      <w:pPr>
        <w:keepNext/>
        <w:jc w:val="center"/>
      </w:pPr>
      <w:r>
        <w:rPr>
          <w:noProof/>
          <w:lang w:eastAsia="tr-TR"/>
        </w:rPr>
        <w:lastRenderedPageBreak/>
        <w:drawing>
          <wp:inline distT="0" distB="0" distL="0" distR="0" wp14:anchorId="226CEDEA" wp14:editId="47EFF0AA">
            <wp:extent cx="4196443" cy="274849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4.png"/>
                    <pic:cNvPicPr/>
                  </pic:nvPicPr>
                  <pic:blipFill>
                    <a:blip r:embed="rId21">
                      <a:extLst>
                        <a:ext uri="{28A0092B-C50C-407E-A947-70E740481C1C}">
                          <a14:useLocalDpi xmlns:a14="http://schemas.microsoft.com/office/drawing/2010/main" val="0"/>
                        </a:ext>
                      </a:extLst>
                    </a:blip>
                    <a:stretch>
                      <a:fillRect/>
                    </a:stretch>
                  </pic:blipFill>
                  <pic:spPr>
                    <a:xfrm>
                      <a:off x="0" y="0"/>
                      <a:ext cx="4200259" cy="2750990"/>
                    </a:xfrm>
                    <a:prstGeom prst="rect">
                      <a:avLst/>
                    </a:prstGeom>
                  </pic:spPr>
                </pic:pic>
              </a:graphicData>
            </a:graphic>
          </wp:inline>
        </w:drawing>
      </w:r>
    </w:p>
    <w:p w:rsidR="00847B3D" w:rsidRDefault="00847B3D" w:rsidP="00847B3D">
      <w:pPr>
        <w:pStyle w:val="ResimYazs"/>
        <w:jc w:val="center"/>
      </w:pPr>
      <w:bookmarkStart w:id="14" w:name="_Ref403036742"/>
      <w:r>
        <w:t xml:space="preserve">Şekil </w:t>
      </w:r>
      <w:fldSimple w:instr=" STYLEREF 1 \s ">
        <w:r w:rsidR="00477E2A">
          <w:rPr>
            <w:noProof/>
          </w:rPr>
          <w:t>2</w:t>
        </w:r>
      </w:fldSimple>
      <w:r>
        <w:noBreakHyphen/>
      </w:r>
      <w:fldSimple w:instr=" SEQ Şekil \* ARABIC \s 1 ">
        <w:r w:rsidR="00477E2A">
          <w:rPr>
            <w:noProof/>
          </w:rPr>
          <w:t>15</w:t>
        </w:r>
      </w:fldSimple>
      <w:bookmarkEnd w:id="14"/>
      <w:r>
        <w:t xml:space="preserve"> Dosya Ekleme-4</w:t>
      </w:r>
    </w:p>
    <w:p w:rsidR="0024430D" w:rsidRDefault="0024430D" w:rsidP="0024430D"/>
    <w:p w:rsidR="0024430D" w:rsidRPr="00BF75A3" w:rsidRDefault="00BF75A3" w:rsidP="00BF75A3">
      <w:pPr>
        <w:jc w:val="both"/>
      </w:pPr>
      <w:r>
        <w:t xml:space="preserve">Bu ekranda oluşturduğumuz dosyaya ait temel VHDL tanımlamalarının yapıldığı görülmektedir. Yeni başlayanlar için bu kısım şu anda bir şey ifade etmese de kitapta ilerledikçe burada var olan tanımlamaların ne işe yaradığı anlaşılacaktır. O yüzden bu ekrana da </w:t>
      </w:r>
      <w:r w:rsidRPr="00733159">
        <w:rPr>
          <w:rFonts w:ascii="Courier New" w:hAnsi="Courier New" w:cs="Courier New"/>
          <w:b/>
        </w:rPr>
        <w:t>OK</w:t>
      </w:r>
      <w:r>
        <w:t xml:space="preserve"> diyerek sonraki aşamaya geçiyoruz</w:t>
      </w:r>
      <w:r w:rsidR="00063256">
        <w:t xml:space="preserve">. Bu örnekte dosya ismi olarak </w:t>
      </w:r>
      <w:r w:rsidRPr="00063256">
        <w:rPr>
          <w:rFonts w:ascii="Courier New" w:hAnsi="Courier New" w:cs="Courier New"/>
          <w:b/>
        </w:rPr>
        <w:t>top_level</w:t>
      </w:r>
      <w:r>
        <w:t xml:space="preserve"> ismi kullanılmıştır</w:t>
      </w:r>
      <w:r w:rsidR="00EB238C">
        <w:t xml:space="preserve"> (</w:t>
      </w:r>
      <w:r w:rsidR="00EB238C">
        <w:fldChar w:fldCharType="begin"/>
      </w:r>
      <w:r w:rsidR="00EB238C">
        <w:instrText xml:space="preserve"> REF _Ref403036729 \h </w:instrText>
      </w:r>
      <w:r w:rsidR="00EB238C">
        <w:fldChar w:fldCharType="separate"/>
      </w:r>
      <w:r w:rsidR="00EB238C">
        <w:t xml:space="preserve">Şekil </w:t>
      </w:r>
      <w:r w:rsidR="00EB238C">
        <w:rPr>
          <w:noProof/>
        </w:rPr>
        <w:t>2</w:t>
      </w:r>
      <w:r w:rsidR="00EB238C">
        <w:noBreakHyphen/>
      </w:r>
      <w:r w:rsidR="00EB238C">
        <w:rPr>
          <w:noProof/>
        </w:rPr>
        <w:t>16</w:t>
      </w:r>
      <w:r w:rsidR="00EB238C">
        <w:fldChar w:fldCharType="end"/>
      </w:r>
      <w:r w:rsidR="00EB238C">
        <w:t>)</w:t>
      </w:r>
      <w:r>
        <w:t>.</w:t>
      </w:r>
    </w:p>
    <w:p w:rsidR="00BF75A3" w:rsidRDefault="00BF75A3" w:rsidP="00BF75A3">
      <w:pPr>
        <w:keepNext/>
        <w:jc w:val="center"/>
      </w:pPr>
      <w:r>
        <w:rPr>
          <w:noProof/>
          <w:lang w:eastAsia="tr-TR"/>
        </w:rPr>
        <w:drawing>
          <wp:inline distT="0" distB="0" distL="0" distR="0" wp14:anchorId="6CD430D7" wp14:editId="2362950E">
            <wp:extent cx="4024285" cy="28800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5.png"/>
                    <pic:cNvPicPr/>
                  </pic:nvPicPr>
                  <pic:blipFill>
                    <a:blip r:embed="rId22">
                      <a:extLst>
                        <a:ext uri="{28A0092B-C50C-407E-A947-70E740481C1C}">
                          <a14:useLocalDpi xmlns:a14="http://schemas.microsoft.com/office/drawing/2010/main" val="0"/>
                        </a:ext>
                      </a:extLst>
                    </a:blip>
                    <a:stretch>
                      <a:fillRect/>
                    </a:stretch>
                  </pic:blipFill>
                  <pic:spPr>
                    <a:xfrm>
                      <a:off x="0" y="0"/>
                      <a:ext cx="4024285" cy="2880000"/>
                    </a:xfrm>
                    <a:prstGeom prst="rect">
                      <a:avLst/>
                    </a:prstGeom>
                  </pic:spPr>
                </pic:pic>
              </a:graphicData>
            </a:graphic>
          </wp:inline>
        </w:drawing>
      </w:r>
    </w:p>
    <w:p w:rsidR="00847B3D" w:rsidRDefault="00847B3D" w:rsidP="00847B3D">
      <w:pPr>
        <w:pStyle w:val="ResimYazs"/>
        <w:jc w:val="center"/>
      </w:pPr>
      <w:bookmarkStart w:id="15" w:name="_Ref403036729"/>
      <w:r>
        <w:t xml:space="preserve">Şekil </w:t>
      </w:r>
      <w:fldSimple w:instr=" STYLEREF 1 \s ">
        <w:r w:rsidR="00477E2A">
          <w:rPr>
            <w:noProof/>
          </w:rPr>
          <w:t>2</w:t>
        </w:r>
      </w:fldSimple>
      <w:r>
        <w:noBreakHyphen/>
      </w:r>
      <w:fldSimple w:instr=" SEQ Şekil \* ARABIC \s 1 ">
        <w:r w:rsidR="00477E2A">
          <w:rPr>
            <w:noProof/>
          </w:rPr>
          <w:t>16</w:t>
        </w:r>
      </w:fldSimple>
      <w:bookmarkEnd w:id="15"/>
      <w:r>
        <w:t xml:space="preserve"> Dosya Ekleme-5</w:t>
      </w:r>
    </w:p>
    <w:p w:rsidR="00BF75A3" w:rsidRDefault="00BF75A3" w:rsidP="00BF75A3"/>
    <w:p w:rsidR="00BF75A3" w:rsidRDefault="00BF75A3" w:rsidP="001C2C12">
      <w:pPr>
        <w:jc w:val="both"/>
      </w:pPr>
      <w:r>
        <w:t>Son olarak tekrar proje ekranına döndüğüm</w:t>
      </w:r>
      <w:r w:rsidR="001C2C12">
        <w:t xml:space="preserve">üzde oluşturduğumuz dosyanın </w:t>
      </w:r>
      <w:r w:rsidR="001C2C12" w:rsidRPr="00D00952">
        <w:rPr>
          <w:rFonts w:ascii="Courier New" w:hAnsi="Courier New" w:cs="Courier New"/>
          <w:b/>
        </w:rPr>
        <w:t>Sources</w:t>
      </w:r>
      <w:r w:rsidR="00D00952">
        <w:t xml:space="preserve"> bölmesinde </w:t>
      </w:r>
      <w:r w:rsidR="001C2C12" w:rsidRPr="00D00952">
        <w:rPr>
          <w:rFonts w:ascii="Courier New" w:hAnsi="Courier New" w:cs="Courier New"/>
          <w:b/>
        </w:rPr>
        <w:t>Design Sources</w:t>
      </w:r>
      <w:r w:rsidR="001C2C12">
        <w:t xml:space="preserve"> başlığı altında gösterildiği görülmekte olacaktır. </w:t>
      </w:r>
      <w:r w:rsidR="00B474E6">
        <w:fldChar w:fldCharType="begin"/>
      </w:r>
      <w:r w:rsidR="00B474E6">
        <w:instrText xml:space="preserve"> REF _Ref403036709 \h </w:instrText>
      </w:r>
      <w:r w:rsidR="00B474E6">
        <w:fldChar w:fldCharType="separate"/>
      </w:r>
      <w:r w:rsidR="00B474E6">
        <w:t xml:space="preserve">Şekil </w:t>
      </w:r>
      <w:r w:rsidR="00B474E6">
        <w:rPr>
          <w:noProof/>
        </w:rPr>
        <w:t>2</w:t>
      </w:r>
      <w:r w:rsidR="00B474E6">
        <w:noBreakHyphen/>
      </w:r>
      <w:r w:rsidR="00B474E6">
        <w:rPr>
          <w:noProof/>
        </w:rPr>
        <w:t>17</w:t>
      </w:r>
      <w:r w:rsidR="00B474E6">
        <w:fldChar w:fldCharType="end"/>
      </w:r>
      <w:r w:rsidR="001C2C12">
        <w:t>’de bu duruma ait görüntü verilmiş olup örnek dosya adı olara</w:t>
      </w:r>
      <w:r w:rsidR="009E05BB">
        <w:t>k</w:t>
      </w:r>
      <w:r w:rsidR="001C2C12">
        <w:t xml:space="preserve"> </w:t>
      </w:r>
      <w:r w:rsidR="001C2C12" w:rsidRPr="009E05BB">
        <w:rPr>
          <w:rFonts w:ascii="Courier New" w:hAnsi="Courier New" w:cs="Courier New"/>
          <w:b/>
        </w:rPr>
        <w:t>top_level</w:t>
      </w:r>
      <w:r w:rsidR="001C2C12">
        <w:t xml:space="preserve"> seçildiği unutulmamalıdır.</w:t>
      </w:r>
    </w:p>
    <w:p w:rsidR="001C2C12" w:rsidRDefault="00BF75A3" w:rsidP="001C2C12">
      <w:pPr>
        <w:keepNext/>
        <w:jc w:val="center"/>
      </w:pPr>
      <w:r>
        <w:rPr>
          <w:noProof/>
          <w:lang w:eastAsia="tr-TR"/>
        </w:rPr>
        <w:lastRenderedPageBreak/>
        <w:drawing>
          <wp:inline distT="0" distB="0" distL="0" distR="0" wp14:anchorId="786A3738" wp14:editId="1DD5476C">
            <wp:extent cx="4647600" cy="3485700"/>
            <wp:effectExtent l="0" t="0" r="635"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6.png"/>
                    <pic:cNvPicPr/>
                  </pic:nvPicPr>
                  <pic:blipFill>
                    <a:blip r:embed="rId23">
                      <a:extLst>
                        <a:ext uri="{28A0092B-C50C-407E-A947-70E740481C1C}">
                          <a14:useLocalDpi xmlns:a14="http://schemas.microsoft.com/office/drawing/2010/main" val="0"/>
                        </a:ext>
                      </a:extLst>
                    </a:blip>
                    <a:stretch>
                      <a:fillRect/>
                    </a:stretch>
                  </pic:blipFill>
                  <pic:spPr>
                    <a:xfrm>
                      <a:off x="0" y="0"/>
                      <a:ext cx="4647600" cy="3485700"/>
                    </a:xfrm>
                    <a:prstGeom prst="rect">
                      <a:avLst/>
                    </a:prstGeom>
                  </pic:spPr>
                </pic:pic>
              </a:graphicData>
            </a:graphic>
          </wp:inline>
        </w:drawing>
      </w:r>
    </w:p>
    <w:p w:rsidR="00847B3D" w:rsidRDefault="00847B3D" w:rsidP="00847B3D">
      <w:pPr>
        <w:pStyle w:val="ResimYazs"/>
        <w:jc w:val="center"/>
      </w:pPr>
      <w:bookmarkStart w:id="16" w:name="_Ref403036709"/>
      <w:r>
        <w:t xml:space="preserve">Şekil </w:t>
      </w:r>
      <w:fldSimple w:instr=" STYLEREF 1 \s ">
        <w:r w:rsidR="00477E2A">
          <w:rPr>
            <w:noProof/>
          </w:rPr>
          <w:t>2</w:t>
        </w:r>
      </w:fldSimple>
      <w:r>
        <w:noBreakHyphen/>
      </w:r>
      <w:fldSimple w:instr=" SEQ Şekil \* ARABIC \s 1 ">
        <w:r w:rsidR="00477E2A">
          <w:rPr>
            <w:noProof/>
          </w:rPr>
          <w:t>17</w:t>
        </w:r>
      </w:fldSimple>
      <w:bookmarkEnd w:id="16"/>
      <w:r>
        <w:t xml:space="preserve"> Dosya Ekleme-6</w:t>
      </w:r>
    </w:p>
    <w:p w:rsidR="00BF75A3" w:rsidRDefault="001C2C12" w:rsidP="001C2C12">
      <w:pPr>
        <w:jc w:val="both"/>
      </w:pPr>
      <w:r>
        <w:t xml:space="preserve">Son olarak oluşturduğunuz dosyaya çift tıklarsanız, dosya içeriği ekranın sağ tarafında görüntülenecek ve </w:t>
      </w:r>
      <w:r w:rsidR="00BF3F5F">
        <w:fldChar w:fldCharType="begin"/>
      </w:r>
      <w:r w:rsidR="00BF3F5F">
        <w:instrText xml:space="preserve"> REF _Ref403036170 \h </w:instrText>
      </w:r>
      <w:r w:rsidR="00BF3F5F">
        <w:fldChar w:fldCharType="separate"/>
      </w:r>
      <w:r w:rsidR="00BF3F5F">
        <w:t xml:space="preserve">Şekil </w:t>
      </w:r>
      <w:r w:rsidR="00BF3F5F">
        <w:rPr>
          <w:noProof/>
        </w:rPr>
        <w:t>2</w:t>
      </w:r>
      <w:r w:rsidR="00BF3F5F">
        <w:noBreakHyphen/>
      </w:r>
      <w:r w:rsidR="00BF3F5F">
        <w:rPr>
          <w:noProof/>
        </w:rPr>
        <w:t>18</w:t>
      </w:r>
      <w:r w:rsidR="00BF3F5F">
        <w:fldChar w:fldCharType="end"/>
      </w:r>
      <w:r>
        <w:t>’d</w:t>
      </w:r>
      <w:r w:rsidR="00EA422C">
        <w:t>e</w:t>
      </w:r>
      <w:r>
        <w:t xml:space="preserve"> verilen ekrana benzer bir ekran ile karşılaşılacaktır.</w:t>
      </w:r>
    </w:p>
    <w:p w:rsidR="001C2C12" w:rsidRDefault="001C2C12" w:rsidP="001C2C12">
      <w:pPr>
        <w:keepNext/>
        <w:jc w:val="center"/>
      </w:pPr>
      <w:r>
        <w:rPr>
          <w:noProof/>
          <w:lang w:eastAsia="tr-TR"/>
        </w:rPr>
        <w:drawing>
          <wp:inline distT="0" distB="0" distL="0" distR="0" wp14:anchorId="0622DBB1" wp14:editId="0252D54B">
            <wp:extent cx="4625479" cy="3253740"/>
            <wp:effectExtent l="0" t="0" r="381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479" cy="3253740"/>
                    </a:xfrm>
                    <a:prstGeom prst="rect">
                      <a:avLst/>
                    </a:prstGeom>
                  </pic:spPr>
                </pic:pic>
              </a:graphicData>
            </a:graphic>
          </wp:inline>
        </w:drawing>
      </w:r>
    </w:p>
    <w:p w:rsidR="001C2C12" w:rsidRDefault="00847B3D" w:rsidP="00847B3D">
      <w:pPr>
        <w:pStyle w:val="ResimYazs"/>
        <w:jc w:val="center"/>
      </w:pPr>
      <w:bookmarkStart w:id="17" w:name="_Ref403036170"/>
      <w:r>
        <w:t xml:space="preserve">Şekil </w:t>
      </w:r>
      <w:fldSimple w:instr=" STYLEREF 1 \s ">
        <w:r w:rsidR="00477E2A">
          <w:rPr>
            <w:noProof/>
          </w:rPr>
          <w:t>2</w:t>
        </w:r>
      </w:fldSimple>
      <w:r>
        <w:noBreakHyphen/>
      </w:r>
      <w:fldSimple w:instr=" SEQ Şekil \* ARABIC \s 1 ">
        <w:r w:rsidR="00477E2A">
          <w:rPr>
            <w:noProof/>
          </w:rPr>
          <w:t>18</w:t>
        </w:r>
      </w:fldSimple>
      <w:bookmarkEnd w:id="17"/>
      <w:r>
        <w:t xml:space="preserve"> G</w:t>
      </w:r>
      <w:r w:rsidR="001C2C12">
        <w:t>enel Görünüm</w:t>
      </w:r>
    </w:p>
    <w:p w:rsidR="00577196" w:rsidRPr="00577196" w:rsidRDefault="00577196" w:rsidP="00577196"/>
    <w:p w:rsidR="00726309" w:rsidRDefault="00662F87" w:rsidP="00726309">
      <w:pPr>
        <w:pStyle w:val="Balk2"/>
        <w:numPr>
          <w:ilvl w:val="1"/>
          <w:numId w:val="7"/>
        </w:numPr>
      </w:pPr>
      <w:r>
        <w:t xml:space="preserve">Xilinx Vivado </w:t>
      </w:r>
      <w:r w:rsidR="00C45063">
        <w:t>i</w:t>
      </w:r>
      <w:r>
        <w:t>le Benzetim</w:t>
      </w:r>
    </w:p>
    <w:p w:rsidR="00726309" w:rsidRPr="00726309" w:rsidRDefault="00726309" w:rsidP="00726309"/>
    <w:p w:rsidR="00E6208F" w:rsidRDefault="000C5E9C" w:rsidP="00841307">
      <w:pPr>
        <w:jc w:val="both"/>
      </w:pPr>
      <w:r>
        <w:t xml:space="preserve">VHDL ile tasarım yapmanın önemli adımlarından biri de, yaptığımız tasarımın doğru çalışıp çalışmadığını öğrenmek için yapmamız gereken benzetim (simülsayon) adımıdır. Bu adım bize tasarımımızda bulunan olası </w:t>
      </w:r>
      <w:r>
        <w:lastRenderedPageBreak/>
        <w:t xml:space="preserve">sorunları ortaya çıkarma fırsatı sunmaktadır. Bu sayede tasarımımızı fiziksel ortamda sınamak yerine sanal bir ortamda sınayıp doğru çalıştığına emin olduktan sonra sentezleme adımına geçebiliriz. Yapılan tasarıma bağlı olmakla birlikte sentezleme işlemi saatler sürebilmektedir. Kimse saatler süren bir sentezleme işleminden sonra yaptığı tasarımın hatalı olduğunu görmek istemez çünkü harcanan tüm emek ve saatler süren sentezleme işlemi boşa gitmiştir. Bu nedenlerden dolayı yaptığımız tasarımları mutlaka </w:t>
      </w:r>
      <w:r w:rsidR="00E6208F">
        <w:t>benzetim ortamında denemeliyiz.</w:t>
      </w:r>
    </w:p>
    <w:p w:rsidR="000C5E9C" w:rsidRDefault="00E6208F" w:rsidP="000C5E9C">
      <w:pPr>
        <w:jc w:val="both"/>
      </w:pPr>
      <w:r>
        <w:t xml:space="preserve">Vivado çalışma ortamı bize gayet kullanışlı bir benzetim ortamı sunmaktadır. Yazdığımız kodu kolayca bu ortama geçirip, çalıştığına emin olduktan sonra sentezleme işlemine geçeriz. Bu anlatımda aşağıda kodu verilen basit bir 4 </w:t>
      </w:r>
      <w:r w:rsidR="00F54048">
        <w:t>b</w:t>
      </w:r>
      <w:r>
        <w:t>itlik sayıcı tasarlanmış ve benzetimi yapılmıştır. Verilen örnek VHDL kodunda bulunan kavramlar bu aşamada bir şey ifade etmeyebilir fakat kitabın ilerleyen bölümlerinde bu kavramlar hakkında gerekli açıklamalar yapılmıştır.</w:t>
      </w:r>
    </w:p>
    <w:p w:rsidR="0027066B" w:rsidRDefault="0027066B" w:rsidP="002D34D2">
      <w:pPr>
        <w:pStyle w:val="KOD"/>
        <w:numPr>
          <w:ilvl w:val="0"/>
          <w:numId w:val="8"/>
        </w:numPr>
        <w:ind w:left="680" w:hanging="340"/>
      </w:pPr>
      <w:r w:rsidRPr="002D34D2">
        <w:rPr>
          <w:b/>
          <w:color w:val="800000"/>
        </w:rPr>
        <w:t>library</w:t>
      </w:r>
      <w:r>
        <w:t xml:space="preserve"> ieee;</w:t>
      </w:r>
    </w:p>
    <w:p w:rsidR="0027066B" w:rsidRDefault="0027066B" w:rsidP="002D34D2">
      <w:pPr>
        <w:pStyle w:val="KOD"/>
        <w:numPr>
          <w:ilvl w:val="0"/>
          <w:numId w:val="8"/>
        </w:numPr>
        <w:ind w:left="680" w:hanging="340"/>
      </w:pPr>
      <w:r w:rsidRPr="002D34D2">
        <w:rPr>
          <w:b/>
          <w:color w:val="800000"/>
        </w:rPr>
        <w:t>use</w:t>
      </w:r>
      <w:r>
        <w:t xml:space="preserve"> ieee.std_logic_1164.all;</w:t>
      </w:r>
    </w:p>
    <w:p w:rsidR="0027066B" w:rsidRDefault="0027066B" w:rsidP="002D34D2">
      <w:pPr>
        <w:pStyle w:val="KOD"/>
        <w:numPr>
          <w:ilvl w:val="0"/>
          <w:numId w:val="8"/>
        </w:numPr>
        <w:ind w:left="680" w:hanging="340"/>
      </w:pPr>
      <w:r w:rsidRPr="002D34D2">
        <w:rPr>
          <w:b/>
          <w:color w:val="800000"/>
        </w:rPr>
        <w:t>use</w:t>
      </w:r>
      <w:r>
        <w:t xml:space="preserve"> ieee.numeric_std.all;</w:t>
      </w:r>
    </w:p>
    <w:p w:rsidR="0027066B" w:rsidRDefault="0027066B" w:rsidP="002D34D2">
      <w:pPr>
        <w:pStyle w:val="KOD"/>
        <w:numPr>
          <w:ilvl w:val="0"/>
          <w:numId w:val="8"/>
        </w:numPr>
        <w:ind w:left="680" w:hanging="340"/>
      </w:pPr>
    </w:p>
    <w:p w:rsidR="0027066B" w:rsidRDefault="0027066B" w:rsidP="002D34D2">
      <w:pPr>
        <w:pStyle w:val="KOD"/>
        <w:numPr>
          <w:ilvl w:val="0"/>
          <w:numId w:val="8"/>
        </w:numPr>
        <w:ind w:left="680" w:hanging="340"/>
      </w:pPr>
      <w:r w:rsidRPr="002D34D2">
        <w:rPr>
          <w:b/>
          <w:color w:val="1F497D" w:themeColor="text2"/>
        </w:rPr>
        <w:t>entity</w:t>
      </w:r>
      <w:r w:rsidRPr="002D34D2">
        <w:rPr>
          <w:color w:val="1F497D" w:themeColor="text2"/>
        </w:rPr>
        <w:t xml:space="preserve"> </w:t>
      </w:r>
      <w:r>
        <w:t xml:space="preserve">top_level </w:t>
      </w:r>
      <w:r w:rsidRPr="002D34D2">
        <w:rPr>
          <w:b/>
          <w:color w:val="1F497D" w:themeColor="text2"/>
        </w:rPr>
        <w:t>is</w:t>
      </w:r>
    </w:p>
    <w:p w:rsidR="0027066B"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port</w:t>
      </w:r>
      <w:r w:rsidR="0027066B">
        <w:t>(</w:t>
      </w:r>
    </w:p>
    <w:p w:rsidR="0027066B" w:rsidRDefault="00B84333" w:rsidP="002D34D2">
      <w:pPr>
        <w:pStyle w:val="KOD"/>
        <w:numPr>
          <w:ilvl w:val="0"/>
          <w:numId w:val="8"/>
        </w:numPr>
        <w:ind w:left="680" w:hanging="340"/>
      </w:pPr>
      <w:r>
        <w:t xml:space="preserve">    </w:t>
      </w:r>
      <w:r w:rsidR="0027066B">
        <w:t xml:space="preserve">iCLK : </w:t>
      </w:r>
      <w:r w:rsidR="0027066B" w:rsidRPr="002D34D2">
        <w:rPr>
          <w:b/>
          <w:color w:val="1F497D" w:themeColor="text2"/>
        </w:rPr>
        <w:t>in</w:t>
      </w:r>
      <w:r>
        <w:rPr>
          <w:color w:val="1F497D" w:themeColor="text2"/>
        </w:rPr>
        <w:t xml:space="preserve"> </w:t>
      </w:r>
      <w:r w:rsidR="0027066B" w:rsidRPr="002D34D2">
        <w:rPr>
          <w:color w:val="4F81BD" w:themeColor="accent1"/>
        </w:rPr>
        <w:t>std_logic</w:t>
      </w:r>
      <w:r w:rsidR="0027066B">
        <w:t>;</w:t>
      </w:r>
    </w:p>
    <w:p w:rsidR="0027066B" w:rsidRDefault="00B84333" w:rsidP="002D34D2">
      <w:pPr>
        <w:pStyle w:val="KOD"/>
        <w:numPr>
          <w:ilvl w:val="0"/>
          <w:numId w:val="8"/>
        </w:numPr>
        <w:ind w:left="680" w:hanging="340"/>
      </w:pPr>
      <w:r>
        <w:t xml:space="preserve">    </w:t>
      </w:r>
      <w:r w:rsidR="0027066B">
        <w:t xml:space="preserve">iRST : </w:t>
      </w:r>
      <w:r w:rsidR="0027066B" w:rsidRPr="002D34D2">
        <w:rPr>
          <w:b/>
          <w:color w:val="1F497D" w:themeColor="text2"/>
        </w:rPr>
        <w:t>in</w:t>
      </w:r>
      <w:r w:rsidR="0027066B" w:rsidRPr="002D34D2">
        <w:rPr>
          <w:color w:val="1F497D" w:themeColor="text2"/>
        </w:rPr>
        <w:t xml:space="preserve"> </w:t>
      </w:r>
      <w:r w:rsidR="0027066B" w:rsidRPr="002D34D2">
        <w:rPr>
          <w:color w:val="4F81BD" w:themeColor="accent1"/>
        </w:rPr>
        <w:t>std_logic</w:t>
      </w:r>
      <w:r w:rsidR="0027066B">
        <w:t>;</w:t>
      </w:r>
    </w:p>
    <w:p w:rsidR="0027066B" w:rsidRDefault="00B84333" w:rsidP="002D34D2">
      <w:pPr>
        <w:pStyle w:val="KOD"/>
        <w:numPr>
          <w:ilvl w:val="0"/>
          <w:numId w:val="8"/>
        </w:numPr>
        <w:ind w:left="680" w:hanging="340"/>
      </w:pPr>
      <w:r>
        <w:t xml:space="preserve">    </w:t>
      </w:r>
      <w:r w:rsidR="0027066B">
        <w:t xml:space="preserve">oCNT : </w:t>
      </w:r>
      <w:r w:rsidR="0027066B" w:rsidRPr="002D34D2">
        <w:rPr>
          <w:b/>
          <w:color w:val="1F497D" w:themeColor="text2"/>
        </w:rPr>
        <w:t>out</w:t>
      </w:r>
      <w:r w:rsidR="0027066B" w:rsidRPr="002D34D2">
        <w:rPr>
          <w:color w:val="1F497D" w:themeColor="text2"/>
        </w:rPr>
        <w:t xml:space="preserve"> </w:t>
      </w:r>
      <w:r w:rsidR="0027066B" w:rsidRPr="002D34D2">
        <w:rPr>
          <w:color w:val="4F81BD" w:themeColor="accent1"/>
        </w:rPr>
        <w:t>std_logic_vector</w:t>
      </w:r>
      <w:r w:rsidR="0027066B">
        <w:t>(</w:t>
      </w:r>
      <w:r w:rsidR="0027066B" w:rsidRPr="00442AFE">
        <w:rPr>
          <w:b/>
          <w:color w:val="F79646" w:themeColor="accent6"/>
        </w:rPr>
        <w:t>3</w:t>
      </w:r>
      <w:r w:rsidR="0027066B">
        <w:t xml:space="preserve"> </w:t>
      </w:r>
      <w:r w:rsidR="0027066B" w:rsidRPr="002D34D2">
        <w:rPr>
          <w:color w:val="4F81BD" w:themeColor="accent1"/>
        </w:rPr>
        <w:t xml:space="preserve">downto </w:t>
      </w:r>
      <w:r w:rsidR="0027066B" w:rsidRPr="00442AFE">
        <w:rPr>
          <w:b/>
          <w:color w:val="F79646" w:themeColor="accent6"/>
        </w:rPr>
        <w:t>0</w:t>
      </w:r>
      <w:r w:rsidR="0027066B">
        <w:t>)</w:t>
      </w:r>
    </w:p>
    <w:p w:rsidR="0027066B" w:rsidRDefault="00B84333" w:rsidP="002D34D2">
      <w:pPr>
        <w:pStyle w:val="KOD"/>
        <w:numPr>
          <w:ilvl w:val="0"/>
          <w:numId w:val="8"/>
        </w:numPr>
        <w:ind w:left="680" w:hanging="340"/>
      </w:pPr>
      <w:r>
        <w:t xml:space="preserve">  </w:t>
      </w:r>
      <w:r w:rsidR="0027066B">
        <w:t>);</w:t>
      </w:r>
    </w:p>
    <w:p w:rsidR="0027066B" w:rsidRDefault="0027066B" w:rsidP="002D34D2">
      <w:pPr>
        <w:pStyle w:val="KOD"/>
        <w:numPr>
          <w:ilvl w:val="0"/>
          <w:numId w:val="8"/>
        </w:numPr>
        <w:ind w:left="680" w:hanging="340"/>
      </w:pPr>
      <w:r w:rsidRPr="002D34D2">
        <w:rPr>
          <w:b/>
          <w:color w:val="1F497D" w:themeColor="text2"/>
        </w:rPr>
        <w:t>end</w:t>
      </w:r>
      <w:r w:rsidRPr="002D34D2">
        <w:rPr>
          <w:color w:val="1F497D" w:themeColor="text2"/>
        </w:rPr>
        <w:t xml:space="preserve"> </w:t>
      </w:r>
      <w:r>
        <w:t>top_level;</w:t>
      </w:r>
    </w:p>
    <w:p w:rsidR="002D34D2" w:rsidRDefault="002D34D2" w:rsidP="002D34D2">
      <w:pPr>
        <w:pStyle w:val="KOD"/>
        <w:numPr>
          <w:ilvl w:val="0"/>
          <w:numId w:val="8"/>
        </w:numPr>
        <w:ind w:left="680" w:hanging="340"/>
      </w:pPr>
    </w:p>
    <w:p w:rsidR="0027066B" w:rsidRDefault="0027066B" w:rsidP="002D34D2">
      <w:pPr>
        <w:pStyle w:val="KOD"/>
        <w:numPr>
          <w:ilvl w:val="0"/>
          <w:numId w:val="8"/>
        </w:numPr>
        <w:ind w:left="680" w:hanging="340"/>
      </w:pPr>
      <w:r w:rsidRPr="002D34D2">
        <w:rPr>
          <w:b/>
          <w:color w:val="1F497D" w:themeColor="text2"/>
        </w:rPr>
        <w:t>architecture</w:t>
      </w:r>
      <w:r w:rsidRPr="002D34D2">
        <w:rPr>
          <w:color w:val="1F497D" w:themeColor="text2"/>
        </w:rPr>
        <w:t xml:space="preserve"> </w:t>
      </w:r>
      <w:r>
        <w:t xml:space="preserve">Behavioral </w:t>
      </w:r>
      <w:r w:rsidRPr="002D34D2">
        <w:rPr>
          <w:b/>
          <w:color w:val="1F497D" w:themeColor="text2"/>
        </w:rPr>
        <w:t>of</w:t>
      </w:r>
      <w:r w:rsidRPr="002D34D2">
        <w:rPr>
          <w:color w:val="1F497D" w:themeColor="text2"/>
        </w:rPr>
        <w:t xml:space="preserve"> </w:t>
      </w:r>
      <w:r>
        <w:t xml:space="preserve">top_level </w:t>
      </w:r>
      <w:r w:rsidRPr="002D34D2">
        <w:rPr>
          <w:b/>
          <w:color w:val="1F497D" w:themeColor="text2"/>
        </w:rPr>
        <w:t>is</w:t>
      </w:r>
    </w:p>
    <w:p w:rsidR="002D34D2" w:rsidRDefault="002D34D2" w:rsidP="002D34D2">
      <w:pPr>
        <w:pStyle w:val="KOD"/>
        <w:numPr>
          <w:ilvl w:val="0"/>
          <w:numId w:val="8"/>
        </w:numPr>
        <w:ind w:left="680" w:hanging="340"/>
      </w:pPr>
    </w:p>
    <w:p w:rsidR="0027066B" w:rsidRPr="002D34D2" w:rsidRDefault="0027066B" w:rsidP="002D34D2">
      <w:pPr>
        <w:pStyle w:val="KOD"/>
        <w:numPr>
          <w:ilvl w:val="0"/>
          <w:numId w:val="8"/>
        </w:numPr>
        <w:ind w:left="680" w:hanging="340"/>
        <w:rPr>
          <w:b/>
        </w:rPr>
      </w:pPr>
      <w:r w:rsidRPr="002D34D2">
        <w:rPr>
          <w:b/>
          <w:color w:val="1F497D" w:themeColor="text2"/>
        </w:rPr>
        <w:t>begin</w:t>
      </w:r>
    </w:p>
    <w:p w:rsidR="002D34D2" w:rsidRDefault="002D34D2" w:rsidP="002D34D2">
      <w:pPr>
        <w:pStyle w:val="KOD"/>
        <w:numPr>
          <w:ilvl w:val="0"/>
          <w:numId w:val="8"/>
        </w:numPr>
        <w:ind w:left="680" w:hanging="340"/>
      </w:pPr>
    </w:p>
    <w:p w:rsidR="0027066B"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process</w:t>
      </w:r>
      <w:r w:rsidR="0027066B">
        <w:t>(clk, rst)</w:t>
      </w:r>
    </w:p>
    <w:p w:rsidR="0027066B"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variable</w:t>
      </w:r>
      <w:r w:rsidR="0027066B" w:rsidRPr="002D34D2">
        <w:rPr>
          <w:color w:val="1F497D" w:themeColor="text2"/>
        </w:rPr>
        <w:t xml:space="preserve"> </w:t>
      </w:r>
      <w:r w:rsidR="0027066B">
        <w:t xml:space="preserve">counter : </w:t>
      </w:r>
      <w:r w:rsidR="0027066B" w:rsidRPr="002D34D2">
        <w:rPr>
          <w:color w:val="4F81BD" w:themeColor="accent1"/>
        </w:rPr>
        <w:t>std_logic_vector</w:t>
      </w:r>
      <w:r w:rsidR="0027066B">
        <w:t xml:space="preserve">(3 </w:t>
      </w:r>
      <w:r w:rsidR="0027066B" w:rsidRPr="002D34D2">
        <w:rPr>
          <w:color w:val="4F81BD" w:themeColor="accent1"/>
        </w:rPr>
        <w:t xml:space="preserve">downto </w:t>
      </w:r>
      <w:r w:rsidR="0027066B">
        <w:t>0) := "0000";</w:t>
      </w:r>
    </w:p>
    <w:p w:rsidR="0027066B" w:rsidRPr="002D34D2" w:rsidRDefault="00B84333" w:rsidP="002D34D2">
      <w:pPr>
        <w:pStyle w:val="KOD"/>
        <w:numPr>
          <w:ilvl w:val="0"/>
          <w:numId w:val="8"/>
        </w:numPr>
        <w:ind w:left="680" w:hanging="340"/>
        <w:rPr>
          <w:b/>
        </w:rPr>
      </w:pPr>
      <w:r>
        <w:rPr>
          <w:b/>
          <w:color w:val="1F497D" w:themeColor="text2"/>
        </w:rPr>
        <w:t xml:space="preserve">  </w:t>
      </w:r>
      <w:r w:rsidR="0027066B" w:rsidRPr="002D34D2">
        <w:rPr>
          <w:b/>
          <w:color w:val="1F497D" w:themeColor="text2"/>
        </w:rPr>
        <w:t>begin</w:t>
      </w:r>
    </w:p>
    <w:p w:rsidR="002D34D2"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if</w:t>
      </w:r>
      <w:r w:rsidR="0027066B">
        <w:t xml:space="preserve">(iRST = '1') </w:t>
      </w:r>
      <w:r w:rsidR="0027066B" w:rsidRPr="002D34D2">
        <w:rPr>
          <w:b/>
          <w:color w:val="1F497D" w:themeColor="text2"/>
        </w:rPr>
        <w:t>then</w:t>
      </w:r>
    </w:p>
    <w:p w:rsidR="0027066B" w:rsidRDefault="00B84333" w:rsidP="002D34D2">
      <w:pPr>
        <w:pStyle w:val="KOD"/>
        <w:numPr>
          <w:ilvl w:val="0"/>
          <w:numId w:val="8"/>
        </w:numPr>
        <w:ind w:left="680" w:hanging="340"/>
      </w:pPr>
      <w:r>
        <w:t xml:space="preserve">      </w:t>
      </w:r>
      <w:r w:rsidR="0027066B">
        <w:t>null;</w:t>
      </w:r>
    </w:p>
    <w:p w:rsidR="002D34D2"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elsif</w:t>
      </w:r>
      <w:r w:rsidR="0027066B">
        <w:t>(iCLK'</w:t>
      </w:r>
      <w:r w:rsidR="0027066B" w:rsidRPr="002D34D2">
        <w:rPr>
          <w:color w:val="4F81BD" w:themeColor="accent1"/>
        </w:rPr>
        <w:t>event</w:t>
      </w:r>
      <w:r w:rsidR="0027066B">
        <w:t xml:space="preserve"> </w:t>
      </w:r>
      <w:r w:rsidR="0027066B" w:rsidRPr="002D34D2">
        <w:rPr>
          <w:b/>
          <w:color w:val="1F497D" w:themeColor="text2"/>
        </w:rPr>
        <w:t>and</w:t>
      </w:r>
      <w:r w:rsidR="0027066B" w:rsidRPr="002D34D2">
        <w:rPr>
          <w:color w:val="1F497D" w:themeColor="text2"/>
        </w:rPr>
        <w:t xml:space="preserve"> </w:t>
      </w:r>
      <w:r w:rsidR="0027066B">
        <w:t xml:space="preserve">iCLK = '1') </w:t>
      </w:r>
      <w:r w:rsidR="0027066B" w:rsidRPr="002D34D2">
        <w:rPr>
          <w:b/>
          <w:color w:val="1F497D" w:themeColor="text2"/>
        </w:rPr>
        <w:t>then</w:t>
      </w:r>
    </w:p>
    <w:p w:rsidR="002D34D2" w:rsidRDefault="00B84333" w:rsidP="002D34D2">
      <w:pPr>
        <w:pStyle w:val="KOD"/>
        <w:numPr>
          <w:ilvl w:val="0"/>
          <w:numId w:val="8"/>
        </w:numPr>
        <w:ind w:left="680" w:hanging="340"/>
      </w:pPr>
      <w:r>
        <w:t xml:space="preserve">      </w:t>
      </w:r>
      <w:r w:rsidR="0027066B">
        <w:t>count := count + 1;</w:t>
      </w:r>
    </w:p>
    <w:p w:rsidR="0027066B" w:rsidRDefault="00B84333" w:rsidP="002D34D2">
      <w:pPr>
        <w:pStyle w:val="KOD"/>
        <w:numPr>
          <w:ilvl w:val="0"/>
          <w:numId w:val="8"/>
        </w:numPr>
        <w:ind w:left="680" w:hanging="340"/>
      </w:pPr>
      <w:r>
        <w:t xml:space="preserve">      </w:t>
      </w:r>
      <w:r w:rsidR="0027066B">
        <w:t>oCNT  &lt;= count;</w:t>
      </w:r>
    </w:p>
    <w:p w:rsidR="0027066B" w:rsidRDefault="00B84333" w:rsidP="002D34D2">
      <w:pPr>
        <w:pStyle w:val="KOD"/>
        <w:numPr>
          <w:ilvl w:val="0"/>
          <w:numId w:val="8"/>
        </w:numPr>
        <w:ind w:left="680" w:hanging="340"/>
      </w:pPr>
      <w:r>
        <w:rPr>
          <w:b/>
          <w:color w:val="1F497D" w:themeColor="text2"/>
        </w:rPr>
        <w:t xml:space="preserve">    </w:t>
      </w:r>
      <w:r w:rsidR="0027066B" w:rsidRPr="002D34D2">
        <w:rPr>
          <w:b/>
          <w:color w:val="1F497D" w:themeColor="text2"/>
        </w:rPr>
        <w:t>end</w:t>
      </w:r>
      <w:r w:rsidR="0027066B" w:rsidRPr="002D34D2">
        <w:rPr>
          <w:color w:val="1F497D" w:themeColor="text2"/>
        </w:rPr>
        <w:t xml:space="preserve"> </w:t>
      </w:r>
      <w:r w:rsidR="0027066B" w:rsidRPr="002D34D2">
        <w:rPr>
          <w:b/>
          <w:color w:val="1F497D" w:themeColor="text2"/>
        </w:rPr>
        <w:t>if</w:t>
      </w:r>
      <w:r w:rsidR="0027066B">
        <w:t>;</w:t>
      </w:r>
    </w:p>
    <w:p w:rsidR="0027066B" w:rsidRDefault="0027066B" w:rsidP="002D34D2">
      <w:pPr>
        <w:pStyle w:val="KOD"/>
        <w:numPr>
          <w:ilvl w:val="0"/>
          <w:numId w:val="8"/>
        </w:numPr>
        <w:ind w:left="680" w:hanging="340"/>
      </w:pPr>
      <w:r w:rsidRPr="002D34D2">
        <w:rPr>
          <w:b/>
          <w:color w:val="1F497D" w:themeColor="text2"/>
        </w:rPr>
        <w:t>end</w:t>
      </w:r>
      <w:r w:rsidRPr="002D34D2">
        <w:rPr>
          <w:color w:val="1F497D" w:themeColor="text2"/>
        </w:rPr>
        <w:t xml:space="preserve"> </w:t>
      </w:r>
      <w:r w:rsidRPr="002D34D2">
        <w:rPr>
          <w:b/>
          <w:color w:val="1F497D" w:themeColor="text2"/>
        </w:rPr>
        <w:t>process</w:t>
      </w:r>
      <w:r>
        <w:t>;</w:t>
      </w:r>
    </w:p>
    <w:p w:rsidR="0027066B" w:rsidRDefault="0027066B" w:rsidP="002D34D2">
      <w:pPr>
        <w:pStyle w:val="KOD"/>
        <w:numPr>
          <w:ilvl w:val="0"/>
          <w:numId w:val="8"/>
        </w:numPr>
        <w:ind w:left="680" w:hanging="340"/>
      </w:pPr>
      <w:r w:rsidRPr="002D34D2">
        <w:rPr>
          <w:b/>
          <w:color w:val="1F497D" w:themeColor="text2"/>
        </w:rPr>
        <w:t>end</w:t>
      </w:r>
      <w:r w:rsidRPr="002D34D2">
        <w:rPr>
          <w:color w:val="1F497D" w:themeColor="text2"/>
        </w:rPr>
        <w:t xml:space="preserve"> </w:t>
      </w:r>
      <w:r>
        <w:t>Behavioral;</w:t>
      </w:r>
    </w:p>
    <w:p w:rsidR="00F54048" w:rsidRDefault="00F54048" w:rsidP="000C5E9C">
      <w:pPr>
        <w:jc w:val="both"/>
      </w:pPr>
    </w:p>
    <w:p w:rsidR="00E6208F" w:rsidRDefault="00E6208F" w:rsidP="000C5E9C">
      <w:pPr>
        <w:jc w:val="both"/>
      </w:pPr>
      <w:r>
        <w:t>Verilen kodu Vivado ortamında oluşturduğumuz projeye ekleyerek</w:t>
      </w:r>
      <w:r w:rsidR="00651541">
        <w:t xml:space="preserve"> ilk aşamayı geçebiliriz. Kodu yazdıktan sonra ekranda oluşacak görüntü</w:t>
      </w:r>
      <w:r w:rsidR="00BB02DF">
        <w:t xml:space="preserve"> </w:t>
      </w:r>
      <w:r w:rsidR="00743891">
        <w:fldChar w:fldCharType="begin"/>
      </w:r>
      <w:r w:rsidR="00743891">
        <w:instrText xml:space="preserve"> REF _Ref403036145 \h </w:instrText>
      </w:r>
      <w:r w:rsidR="00743891">
        <w:fldChar w:fldCharType="separate"/>
      </w:r>
      <w:r w:rsidR="00743891">
        <w:t xml:space="preserve">Şekil </w:t>
      </w:r>
      <w:r w:rsidR="00743891">
        <w:rPr>
          <w:noProof/>
        </w:rPr>
        <w:t>2</w:t>
      </w:r>
      <w:r w:rsidR="00743891">
        <w:noBreakHyphen/>
      </w:r>
      <w:r w:rsidR="00743891">
        <w:rPr>
          <w:noProof/>
        </w:rPr>
        <w:t>19</w:t>
      </w:r>
      <w:r w:rsidR="00743891">
        <w:fldChar w:fldCharType="end"/>
      </w:r>
      <w:r w:rsidR="00651541">
        <w:t>’de verilmiştir.</w:t>
      </w:r>
    </w:p>
    <w:p w:rsidR="00F54048" w:rsidRDefault="00F54048" w:rsidP="000C5E9C">
      <w:pPr>
        <w:jc w:val="both"/>
      </w:pPr>
    </w:p>
    <w:p w:rsidR="00651541" w:rsidRDefault="00651541" w:rsidP="00651541">
      <w:pPr>
        <w:keepNext/>
        <w:jc w:val="both"/>
      </w:pPr>
      <w:r>
        <w:rPr>
          <w:noProof/>
          <w:lang w:eastAsia="tr-TR"/>
        </w:rPr>
        <w:lastRenderedPageBreak/>
        <w:drawing>
          <wp:inline distT="0" distB="0" distL="0" distR="0" wp14:anchorId="45538B61" wp14:editId="3116D2B8">
            <wp:extent cx="5760720" cy="4052570"/>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052570"/>
                    </a:xfrm>
                    <a:prstGeom prst="rect">
                      <a:avLst/>
                    </a:prstGeom>
                  </pic:spPr>
                </pic:pic>
              </a:graphicData>
            </a:graphic>
          </wp:inline>
        </w:drawing>
      </w:r>
    </w:p>
    <w:p w:rsidR="00651541" w:rsidRDefault="00726309" w:rsidP="00461B9E">
      <w:pPr>
        <w:pStyle w:val="ResimYazs"/>
        <w:jc w:val="center"/>
      </w:pPr>
      <w:bookmarkStart w:id="18" w:name="_Ref403036145"/>
      <w:r>
        <w:t xml:space="preserve">Şekil </w:t>
      </w:r>
      <w:fldSimple w:instr=" STYLEREF 1 \s ">
        <w:r w:rsidR="00477E2A">
          <w:rPr>
            <w:noProof/>
          </w:rPr>
          <w:t>2</w:t>
        </w:r>
      </w:fldSimple>
      <w:r>
        <w:noBreakHyphen/>
      </w:r>
      <w:fldSimple w:instr=" SEQ Şekil \* ARABIC \s 1 ">
        <w:r w:rsidR="00477E2A">
          <w:rPr>
            <w:noProof/>
          </w:rPr>
          <w:t>19</w:t>
        </w:r>
      </w:fldSimple>
      <w:bookmarkEnd w:id="18"/>
      <w:r w:rsidR="00461B9E">
        <w:t xml:space="preserve"> </w:t>
      </w:r>
      <w:r w:rsidR="00651541">
        <w:t>Kod’a ait ekran görüntüsü</w:t>
      </w:r>
    </w:p>
    <w:p w:rsidR="00651541" w:rsidRDefault="00651541" w:rsidP="00651541">
      <w:pPr>
        <w:jc w:val="both"/>
      </w:pPr>
      <w:r>
        <w:t>Benzetim işlemine başlamak için ekranın sol t</w:t>
      </w:r>
      <w:r w:rsidR="006B0148">
        <w:t xml:space="preserve">arafında var olan başlıklardan </w:t>
      </w:r>
      <w:r w:rsidRPr="006B0148">
        <w:rPr>
          <w:rFonts w:ascii="Courier New" w:hAnsi="Courier New" w:cs="Courier New"/>
          <w:b/>
        </w:rPr>
        <w:t>Simulation</w:t>
      </w:r>
      <w:r>
        <w:t xml:space="preserve"> başlığı altındaki </w:t>
      </w:r>
      <w:r w:rsidR="006B0148" w:rsidRPr="006B0148">
        <w:rPr>
          <w:rFonts w:ascii="Courier New" w:hAnsi="Courier New" w:cs="Courier New"/>
          <w:b/>
        </w:rPr>
        <w:t>Run Simulation</w:t>
      </w:r>
      <w:r>
        <w:t xml:space="preserve"> yazısına tıkladığınızda açılan menüden </w:t>
      </w:r>
      <w:r w:rsidRPr="00FE0821">
        <w:rPr>
          <w:rFonts w:ascii="Courier New" w:hAnsi="Courier New" w:cs="Courier New"/>
          <w:b/>
        </w:rPr>
        <w:t>Run Behavioral Simulation</w:t>
      </w:r>
      <w:r>
        <w:t xml:space="preserve"> seçeneğini seçeriz. İlgili seçime ait ekran görüntüsü </w:t>
      </w:r>
      <w:r w:rsidR="003B5036">
        <w:fldChar w:fldCharType="begin"/>
      </w:r>
      <w:r w:rsidR="003B5036">
        <w:instrText xml:space="preserve"> REF _Ref403036079 \h </w:instrText>
      </w:r>
      <w:r w:rsidR="003B5036">
        <w:fldChar w:fldCharType="separate"/>
      </w:r>
      <w:r w:rsidR="003B5036">
        <w:t xml:space="preserve">Şekil </w:t>
      </w:r>
      <w:r w:rsidR="003B5036">
        <w:rPr>
          <w:noProof/>
        </w:rPr>
        <w:t>2</w:t>
      </w:r>
      <w:r w:rsidR="003B5036">
        <w:noBreakHyphen/>
      </w:r>
      <w:r w:rsidR="003B5036">
        <w:rPr>
          <w:noProof/>
        </w:rPr>
        <w:t>20</w:t>
      </w:r>
      <w:r w:rsidR="003B5036">
        <w:fldChar w:fldCharType="end"/>
      </w:r>
      <w:r>
        <w:t>’de verilmiştir.</w:t>
      </w:r>
    </w:p>
    <w:p w:rsidR="00651541" w:rsidRDefault="00651541" w:rsidP="00651541">
      <w:pPr>
        <w:keepNext/>
        <w:jc w:val="center"/>
      </w:pPr>
      <w:r>
        <w:rPr>
          <w:noProof/>
          <w:lang w:eastAsia="tr-TR"/>
        </w:rPr>
        <w:drawing>
          <wp:inline distT="0" distB="0" distL="0" distR="0" wp14:anchorId="76E4F98B" wp14:editId="494646ED">
            <wp:extent cx="3492000" cy="3362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2.png"/>
                    <pic:cNvPicPr/>
                  </pic:nvPicPr>
                  <pic:blipFill>
                    <a:blip r:embed="rId26">
                      <a:extLst>
                        <a:ext uri="{28A0092B-C50C-407E-A947-70E740481C1C}">
                          <a14:useLocalDpi xmlns:a14="http://schemas.microsoft.com/office/drawing/2010/main" val="0"/>
                        </a:ext>
                      </a:extLst>
                    </a:blip>
                    <a:stretch>
                      <a:fillRect/>
                    </a:stretch>
                  </pic:blipFill>
                  <pic:spPr>
                    <a:xfrm>
                      <a:off x="0" y="0"/>
                      <a:ext cx="3492000" cy="3362400"/>
                    </a:xfrm>
                    <a:prstGeom prst="rect">
                      <a:avLst/>
                    </a:prstGeom>
                  </pic:spPr>
                </pic:pic>
              </a:graphicData>
            </a:graphic>
          </wp:inline>
        </w:drawing>
      </w:r>
    </w:p>
    <w:p w:rsidR="00651541" w:rsidRDefault="002E7673" w:rsidP="00651541">
      <w:pPr>
        <w:pStyle w:val="ResimYazs"/>
        <w:jc w:val="center"/>
      </w:pPr>
      <w:bookmarkStart w:id="19" w:name="_Ref403036079"/>
      <w:r>
        <w:t xml:space="preserve">Şekil </w:t>
      </w:r>
      <w:fldSimple w:instr=" STYLEREF 1 \s ">
        <w:r w:rsidR="00477E2A">
          <w:rPr>
            <w:noProof/>
          </w:rPr>
          <w:t>2</w:t>
        </w:r>
      </w:fldSimple>
      <w:r>
        <w:noBreakHyphen/>
      </w:r>
      <w:fldSimple w:instr=" SEQ Şekil \* ARABIC \s 1 ">
        <w:r w:rsidR="00477E2A">
          <w:rPr>
            <w:noProof/>
          </w:rPr>
          <w:t>20</w:t>
        </w:r>
      </w:fldSimple>
      <w:bookmarkEnd w:id="19"/>
      <w:r>
        <w:t xml:space="preserve"> </w:t>
      </w:r>
      <w:r w:rsidR="00651541">
        <w:t>Benzetim ortamının başlatılması.</w:t>
      </w:r>
    </w:p>
    <w:p w:rsidR="00577157" w:rsidRDefault="00577157" w:rsidP="00577157">
      <w:pPr>
        <w:jc w:val="both"/>
      </w:pPr>
      <w:r>
        <w:lastRenderedPageBreak/>
        <w:t xml:space="preserve">Bu aşamadan sonra yazdığımız kod hızlıca benzetim ortamında aktarılmış olur. Eğer yazdığınız VHDL kodunda bir hata olursa bu aşama hata ile sonlanır ve benzetim ortamı açılmayarak, hata mesajı gösterilir. Eğer yazılan VHDL kodunda bir sorun yoksa </w:t>
      </w:r>
      <w:r w:rsidR="00007637">
        <w:fldChar w:fldCharType="begin"/>
      </w:r>
      <w:r w:rsidR="00007637">
        <w:instrText xml:space="preserve"> REF _Ref403036065 \h </w:instrText>
      </w:r>
      <w:r w:rsidR="00007637">
        <w:fldChar w:fldCharType="separate"/>
      </w:r>
      <w:r w:rsidR="00007637">
        <w:t xml:space="preserve">Şekil </w:t>
      </w:r>
      <w:r w:rsidR="00007637">
        <w:rPr>
          <w:noProof/>
        </w:rPr>
        <w:t>2</w:t>
      </w:r>
      <w:r w:rsidR="00007637">
        <w:noBreakHyphen/>
      </w:r>
      <w:r w:rsidR="00007637">
        <w:rPr>
          <w:noProof/>
        </w:rPr>
        <w:t>21</w:t>
      </w:r>
      <w:r w:rsidR="00007637">
        <w:fldChar w:fldCharType="end"/>
      </w:r>
      <w:r>
        <w:t>’d</w:t>
      </w:r>
      <w:r w:rsidR="00007637">
        <w:t>e</w:t>
      </w:r>
      <w:r>
        <w:t xml:space="preserve"> verilen çalışma ortamı açılacaktır.</w:t>
      </w:r>
    </w:p>
    <w:p w:rsidR="00577157" w:rsidRDefault="00577157" w:rsidP="00577157">
      <w:pPr>
        <w:keepNext/>
        <w:jc w:val="center"/>
      </w:pPr>
      <w:r>
        <w:rPr>
          <w:noProof/>
          <w:lang w:eastAsia="tr-TR"/>
        </w:rPr>
        <w:drawing>
          <wp:inline distT="0" distB="0" distL="0" distR="0" wp14:anchorId="2EF2E3BC" wp14:editId="37176383">
            <wp:extent cx="5760720" cy="40525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52570"/>
                    </a:xfrm>
                    <a:prstGeom prst="rect">
                      <a:avLst/>
                    </a:prstGeom>
                  </pic:spPr>
                </pic:pic>
              </a:graphicData>
            </a:graphic>
          </wp:inline>
        </w:drawing>
      </w:r>
    </w:p>
    <w:p w:rsidR="00577157" w:rsidRDefault="00A03B22" w:rsidP="00577157">
      <w:pPr>
        <w:pStyle w:val="ResimYazs"/>
        <w:jc w:val="center"/>
      </w:pPr>
      <w:bookmarkStart w:id="20" w:name="_Ref403036065"/>
      <w:r>
        <w:t xml:space="preserve">Şekil </w:t>
      </w:r>
      <w:fldSimple w:instr=" STYLEREF 1 \s ">
        <w:r w:rsidR="00477E2A">
          <w:rPr>
            <w:noProof/>
          </w:rPr>
          <w:t>2</w:t>
        </w:r>
      </w:fldSimple>
      <w:r>
        <w:noBreakHyphen/>
      </w:r>
      <w:fldSimple w:instr=" SEQ Şekil \* ARABIC \s 1 ">
        <w:r w:rsidR="00477E2A">
          <w:rPr>
            <w:noProof/>
          </w:rPr>
          <w:t>21</w:t>
        </w:r>
      </w:fldSimple>
      <w:bookmarkEnd w:id="20"/>
      <w:r>
        <w:t xml:space="preserve"> </w:t>
      </w:r>
      <w:r w:rsidR="00577157">
        <w:t>Benzetim ortamının genel görüntüsü.</w:t>
      </w:r>
    </w:p>
    <w:p w:rsidR="00577157" w:rsidRDefault="00C71BA9" w:rsidP="00D94D7E">
      <w:pPr>
        <w:jc w:val="both"/>
      </w:pPr>
      <w:r>
        <w:t xml:space="preserve">Açılan pencere temelde iki kısımdan oluşmaktadır. Ekranın sağ tarafındaki siyah bölgede tasarımımızda var olan sinyallerin, giriş ve çıkışların o anki değerleri görülmektedir. Bizim yazdığımız kodda başlangıç değerleri ayarlanmadığı için giriş ve çıkış portlarına ait değerler </w:t>
      </w:r>
      <w:r w:rsidRPr="00FE0821">
        <w:rPr>
          <w:rFonts w:ascii="Courier New" w:hAnsi="Courier New" w:cs="Courier New"/>
          <w:b/>
        </w:rPr>
        <w:t>U</w:t>
      </w:r>
      <w:r>
        <w:t xml:space="preserve"> değerini göstermektedir. Burada </w:t>
      </w:r>
      <w:r w:rsidRPr="00FE0821">
        <w:rPr>
          <w:rFonts w:ascii="Courier New" w:hAnsi="Courier New" w:cs="Courier New"/>
          <w:b/>
        </w:rPr>
        <w:t>U</w:t>
      </w:r>
      <w:r>
        <w:t xml:space="preserve"> ifadesi, belirtilen sinyalin değerinin bilinmediğini (unknown) ifade etmektedir. </w:t>
      </w:r>
    </w:p>
    <w:p w:rsidR="00C71BA9" w:rsidRDefault="00C71BA9" w:rsidP="00D94D7E">
      <w:pPr>
        <w:jc w:val="both"/>
      </w:pPr>
      <w:r>
        <w:t>Ekranın sol yarısında ise tasarımımızda var olan sinyallere ait ismi, türü değeri gibi genel bilgiler görüntülenmektedir. Benzetim işlemini başlatabilmek için bu aşamada bir takım ayarlamaların yapılması gerekmektedir.</w:t>
      </w:r>
    </w:p>
    <w:p w:rsidR="00C71BA9" w:rsidRDefault="00C71BA9" w:rsidP="00D94D7E">
      <w:pPr>
        <w:jc w:val="both"/>
      </w:pPr>
      <w:r>
        <w:t xml:space="preserve">İlk olarak tasarımımızda bulunan girişlerden hangisinin, tasarımımızı tetikleyen saat işareti olduğunun belirtilmesi gerekmektedir. Bizim örnek tasarımımız bir saat işaretine ihtiyaç duyduğu için bu adım zorunlu bir adımdır. Eğer tasarımınızda bu tarz bir giriş yoksa bu adım es geçilebilir. Örnek çalışmamızdaki saat işareti girişi </w:t>
      </w:r>
      <w:r w:rsidRPr="00A95678">
        <w:rPr>
          <w:rFonts w:ascii="Courier New" w:hAnsi="Courier New" w:cs="Courier New"/>
          <w:b/>
        </w:rPr>
        <w:t>iCLK</w:t>
      </w:r>
      <w:r w:rsidR="00A95678">
        <w:t xml:space="preserve"> olarak isimlendirilmiştir. </w:t>
      </w:r>
      <w:r w:rsidRPr="00A95678">
        <w:rPr>
          <w:rFonts w:ascii="Courier New" w:hAnsi="Courier New" w:cs="Courier New"/>
          <w:b/>
        </w:rPr>
        <w:t>iCLK</w:t>
      </w:r>
      <w:r>
        <w:t xml:space="preserve"> işaretine sağ tuşla</w:t>
      </w:r>
      <w:r w:rsidR="00B763A5">
        <w:t xml:space="preserve"> tıkladığınızda açılan menüden </w:t>
      </w:r>
      <w:r w:rsidR="00B9000D" w:rsidRPr="00B763A5">
        <w:rPr>
          <w:rFonts w:ascii="Courier New" w:hAnsi="Courier New" w:cs="Courier New"/>
          <w:b/>
        </w:rPr>
        <w:t xml:space="preserve">Force </w:t>
      </w:r>
      <w:r w:rsidRPr="00B763A5">
        <w:rPr>
          <w:rFonts w:ascii="Courier New" w:hAnsi="Courier New" w:cs="Courier New"/>
          <w:b/>
        </w:rPr>
        <w:t>Clock</w:t>
      </w:r>
      <w:r w:rsidR="00B763A5">
        <w:t xml:space="preserve"> </w:t>
      </w:r>
      <w:r>
        <w:t xml:space="preserve">seçeneği seçilmelidir. Seçime ait ekran görüntüsü </w:t>
      </w:r>
      <w:r w:rsidR="00504B95">
        <w:fldChar w:fldCharType="begin"/>
      </w:r>
      <w:r w:rsidR="00504B95">
        <w:instrText xml:space="preserve"> REF _Ref403035991 \h </w:instrText>
      </w:r>
      <w:r w:rsidR="00504B95">
        <w:fldChar w:fldCharType="separate"/>
      </w:r>
      <w:r w:rsidR="00504B95">
        <w:t xml:space="preserve">Şekil </w:t>
      </w:r>
      <w:r w:rsidR="00504B95">
        <w:rPr>
          <w:noProof/>
        </w:rPr>
        <w:t>2</w:t>
      </w:r>
      <w:r w:rsidR="00504B95">
        <w:noBreakHyphen/>
      </w:r>
      <w:r w:rsidR="00504B95">
        <w:rPr>
          <w:noProof/>
        </w:rPr>
        <w:t>22</w:t>
      </w:r>
      <w:r w:rsidR="00504B95">
        <w:fldChar w:fldCharType="end"/>
      </w:r>
      <w:r>
        <w:t>’de verilmiştir.</w:t>
      </w:r>
    </w:p>
    <w:p w:rsidR="00B9000D" w:rsidRDefault="00C71BA9" w:rsidP="00B9000D">
      <w:pPr>
        <w:keepNext/>
        <w:jc w:val="center"/>
      </w:pPr>
      <w:r>
        <w:rPr>
          <w:noProof/>
          <w:lang w:eastAsia="tr-TR"/>
        </w:rPr>
        <w:lastRenderedPageBreak/>
        <w:drawing>
          <wp:inline distT="0" distB="0" distL="0" distR="0" wp14:anchorId="5F900716" wp14:editId="336CCD28">
            <wp:extent cx="3175200" cy="2170800"/>
            <wp:effectExtent l="0" t="0" r="6350" b="127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4.png"/>
                    <pic:cNvPicPr/>
                  </pic:nvPicPr>
                  <pic:blipFill>
                    <a:blip r:embed="rId28">
                      <a:extLst>
                        <a:ext uri="{28A0092B-C50C-407E-A947-70E740481C1C}">
                          <a14:useLocalDpi xmlns:a14="http://schemas.microsoft.com/office/drawing/2010/main" val="0"/>
                        </a:ext>
                      </a:extLst>
                    </a:blip>
                    <a:stretch>
                      <a:fillRect/>
                    </a:stretch>
                  </pic:blipFill>
                  <pic:spPr>
                    <a:xfrm>
                      <a:off x="0" y="0"/>
                      <a:ext cx="3175200" cy="2170800"/>
                    </a:xfrm>
                    <a:prstGeom prst="rect">
                      <a:avLst/>
                    </a:prstGeom>
                  </pic:spPr>
                </pic:pic>
              </a:graphicData>
            </a:graphic>
          </wp:inline>
        </w:drawing>
      </w:r>
    </w:p>
    <w:p w:rsidR="00C71BA9" w:rsidRDefault="007F0AC3" w:rsidP="00B9000D">
      <w:pPr>
        <w:pStyle w:val="ResimYazs"/>
        <w:jc w:val="center"/>
      </w:pPr>
      <w:bookmarkStart w:id="21" w:name="_Ref403035991"/>
      <w:r>
        <w:t xml:space="preserve">Şekil </w:t>
      </w:r>
      <w:fldSimple w:instr=" STYLEREF 1 \s ">
        <w:r w:rsidR="00477E2A">
          <w:rPr>
            <w:noProof/>
          </w:rPr>
          <w:t>2</w:t>
        </w:r>
      </w:fldSimple>
      <w:r>
        <w:noBreakHyphen/>
      </w:r>
      <w:fldSimple w:instr=" SEQ Şekil \* ARABIC \s 1 ">
        <w:r w:rsidR="00477E2A">
          <w:rPr>
            <w:noProof/>
          </w:rPr>
          <w:t>22</w:t>
        </w:r>
      </w:fldSimple>
      <w:bookmarkEnd w:id="21"/>
      <w:r>
        <w:t xml:space="preserve"> </w:t>
      </w:r>
      <w:r w:rsidR="00B9000D">
        <w:t>Saat işareti belirleme ekranı.</w:t>
      </w:r>
    </w:p>
    <w:p w:rsidR="00250D66" w:rsidRDefault="00B9000D" w:rsidP="00767E95">
      <w:pPr>
        <w:jc w:val="both"/>
      </w:pPr>
      <w:r>
        <w:t>Karşımıza gelen pencereden saat işaretine ait değerlerin belirlenmesi işlemi yapılacaktır. Bu ekranda saat işaretimizin yükselen kenardaki değerini, düşen kenardaki değerini, varsa saat işaretinin başlama gecikmesini, eğer belli bir süreden sonra saat işaretinin devre dışı kalması isteniyorsa bunun için gereken süre değerini, saat işaretinin yüzde cinsinden dalga doluluk oranını (ideal durum %50’dir) ve son olarak da saat işaretinin periyot değerini belirliyoruz</w:t>
      </w:r>
      <w:r w:rsidR="00250D66">
        <w:t>.</w:t>
      </w:r>
    </w:p>
    <w:p w:rsidR="00767E95" w:rsidRDefault="00767E95" w:rsidP="00767E95">
      <w:pPr>
        <w:jc w:val="both"/>
      </w:pPr>
      <w:r>
        <w:fldChar w:fldCharType="begin"/>
      </w:r>
      <w:r>
        <w:instrText xml:space="preserve"> REF _Ref403035949 \h </w:instrText>
      </w:r>
      <w:r>
        <w:fldChar w:fldCharType="separate"/>
      </w:r>
      <w:r>
        <w:t xml:space="preserve">Şekil </w:t>
      </w:r>
      <w:r>
        <w:rPr>
          <w:noProof/>
        </w:rPr>
        <w:t>2</w:t>
      </w:r>
      <w:r>
        <w:noBreakHyphen/>
      </w:r>
      <w:r>
        <w:rPr>
          <w:noProof/>
        </w:rPr>
        <w:t>23</w:t>
      </w:r>
      <w:r>
        <w:fldChar w:fldCharType="end"/>
      </w:r>
      <w:r>
        <w:t>’de örnek bir ayarlama görüntüsü verilmiştir. Örnek ekranda periyo</w:t>
      </w:r>
      <w:r w:rsidR="008469B4">
        <w:t>d</w:t>
      </w:r>
      <w:r>
        <w:t xml:space="preserve"> değeri 100ns olarak verilmiş olup, frekans olarak 10MHz’e tekabül etmektedir. Bu hesaba ilişkin bağıntı aşağıdaki formülde belirtilmiştir.</w:t>
      </w:r>
    </w:p>
    <w:p w:rsidR="00767E95" w:rsidRPr="00250D66" w:rsidRDefault="00767E95" w:rsidP="00767E95">
      <w:pPr>
        <w:jc w:val="cente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=10 MHz</m:t>
          </m:r>
        </m:oMath>
      </m:oMathPara>
    </w:p>
    <w:p w:rsidR="00767E95" w:rsidRDefault="00767E95" w:rsidP="00250D66">
      <w:pPr>
        <w:ind w:firstLine="708"/>
        <w:jc w:val="both"/>
      </w:pPr>
    </w:p>
    <w:p w:rsidR="00250D66" w:rsidRDefault="00B9000D" w:rsidP="00250D66">
      <w:pPr>
        <w:keepNext/>
        <w:jc w:val="center"/>
      </w:pPr>
      <w:r>
        <w:rPr>
          <w:noProof/>
          <w:lang w:eastAsia="tr-TR"/>
        </w:rPr>
        <w:drawing>
          <wp:inline distT="0" distB="0" distL="0" distR="0" wp14:anchorId="70F70694" wp14:editId="4FC45DEA">
            <wp:extent cx="2833200" cy="2426400"/>
            <wp:effectExtent l="0" t="0" r="571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5.PNG"/>
                    <pic:cNvPicPr/>
                  </pic:nvPicPr>
                  <pic:blipFill>
                    <a:blip r:embed="rId29">
                      <a:extLst>
                        <a:ext uri="{28A0092B-C50C-407E-A947-70E740481C1C}">
                          <a14:useLocalDpi xmlns:a14="http://schemas.microsoft.com/office/drawing/2010/main" val="0"/>
                        </a:ext>
                      </a:extLst>
                    </a:blip>
                    <a:stretch>
                      <a:fillRect/>
                    </a:stretch>
                  </pic:blipFill>
                  <pic:spPr>
                    <a:xfrm>
                      <a:off x="0" y="0"/>
                      <a:ext cx="2833200" cy="2426400"/>
                    </a:xfrm>
                    <a:prstGeom prst="rect">
                      <a:avLst/>
                    </a:prstGeom>
                  </pic:spPr>
                </pic:pic>
              </a:graphicData>
            </a:graphic>
          </wp:inline>
        </w:drawing>
      </w:r>
    </w:p>
    <w:p w:rsidR="00B9000D" w:rsidRDefault="007F0AC3" w:rsidP="00250D66">
      <w:pPr>
        <w:pStyle w:val="ResimYazs"/>
        <w:jc w:val="center"/>
      </w:pPr>
      <w:bookmarkStart w:id="22" w:name="_Ref403035949"/>
      <w:r>
        <w:t xml:space="preserve">Şekil </w:t>
      </w:r>
      <w:fldSimple w:instr=" STYLEREF 1 \s ">
        <w:r w:rsidR="00477E2A">
          <w:rPr>
            <w:noProof/>
          </w:rPr>
          <w:t>2</w:t>
        </w:r>
      </w:fldSimple>
      <w:r>
        <w:noBreakHyphen/>
      </w:r>
      <w:fldSimple w:instr=" SEQ Şekil \* ARABIC \s 1 ">
        <w:r w:rsidR="00477E2A">
          <w:rPr>
            <w:noProof/>
          </w:rPr>
          <w:t>23</w:t>
        </w:r>
      </w:fldSimple>
      <w:bookmarkEnd w:id="22"/>
      <w:r>
        <w:t xml:space="preserve"> </w:t>
      </w:r>
      <w:r w:rsidR="00486102">
        <w:t>Saat darbesi özelliklerinin belirlenmesi</w:t>
      </w:r>
    </w:p>
    <w:p w:rsidR="00250D66" w:rsidRDefault="00166FE8" w:rsidP="00D46749">
      <w:pPr>
        <w:jc w:val="both"/>
      </w:pPr>
      <w:r>
        <w:t>Bu aşamadan sonra sı</w:t>
      </w:r>
      <w:r w:rsidR="008469B4">
        <w:t xml:space="preserve">ra diğer giriş işaretimiz olan </w:t>
      </w:r>
      <w:r w:rsidRPr="008469B4">
        <w:rPr>
          <w:rFonts w:ascii="Courier New" w:hAnsi="Courier New" w:cs="Courier New"/>
          <w:b/>
        </w:rPr>
        <w:t>iRST</w:t>
      </w:r>
      <w:r>
        <w:t xml:space="preserve"> sinyalinin değerini ayarlamaya geldi. Verilen ör</w:t>
      </w:r>
      <w:r w:rsidR="00E30969">
        <w:t xml:space="preserve">nek kod parçası incelendiğinde </w:t>
      </w:r>
      <w:r w:rsidRPr="00E30969">
        <w:rPr>
          <w:rFonts w:ascii="Courier New" w:hAnsi="Courier New" w:cs="Courier New"/>
          <w:b/>
        </w:rPr>
        <w:t>iRST</w:t>
      </w:r>
      <w:r>
        <w:t xml:space="preserve"> girişinin değeri </w:t>
      </w:r>
      <w:r w:rsidR="00206C7B" w:rsidRPr="00206C7B">
        <w:rPr>
          <w:rFonts w:ascii="Courier New" w:hAnsi="Courier New" w:cs="Courier New"/>
          <w:b/>
        </w:rPr>
        <w:t>‘</w:t>
      </w:r>
      <w:r w:rsidRPr="00206C7B">
        <w:rPr>
          <w:rFonts w:ascii="Courier New" w:hAnsi="Courier New" w:cs="Courier New"/>
          <w:b/>
        </w:rPr>
        <w:t>1</w:t>
      </w:r>
      <w:r w:rsidR="00206C7B" w:rsidRPr="00206C7B">
        <w:rPr>
          <w:rFonts w:ascii="Courier New" w:hAnsi="Courier New" w:cs="Courier New"/>
          <w:b/>
        </w:rPr>
        <w:t>’</w:t>
      </w:r>
      <w:r>
        <w:t xml:space="preserve"> olduğunda devreyi sıfırlamakta (reset durumu) ve çıkışa </w:t>
      </w:r>
      <w:r w:rsidRPr="00206C7B">
        <w:rPr>
          <w:rFonts w:ascii="Courier New" w:hAnsi="Courier New" w:cs="Courier New"/>
          <w:b/>
        </w:rPr>
        <w:t>“0000”</w:t>
      </w:r>
      <w:r>
        <w:t xml:space="preserve"> değerini atamaktadır. Bu işaretin değerini belirlemek için üzerine sağ tuşla tıkladığım</w:t>
      </w:r>
      <w:r w:rsidR="00097F7E">
        <w:t>ız</w:t>
      </w:r>
      <w:r>
        <w:t xml:space="preserve">da açılan menüden </w:t>
      </w:r>
      <w:r w:rsidRPr="0001280D">
        <w:rPr>
          <w:rFonts w:ascii="Courier New" w:hAnsi="Courier New" w:cs="Courier New"/>
          <w:b/>
        </w:rPr>
        <w:t>Force Constant</w:t>
      </w:r>
      <w:r>
        <w:t xml:space="preserve"> seçeneğini seçmemiz gerekmektedir. </w:t>
      </w:r>
      <w:r w:rsidR="00097F7E">
        <w:t>Bu işleme ait ekran görüntüsü</w:t>
      </w:r>
      <w:r w:rsidR="00756F17">
        <w:t xml:space="preserve"> </w:t>
      </w:r>
      <w:r w:rsidR="00261D69">
        <w:fldChar w:fldCharType="begin"/>
      </w:r>
      <w:r w:rsidR="00261D69">
        <w:instrText xml:space="preserve"> REF _Ref403035791 \h </w:instrText>
      </w:r>
      <w:r w:rsidR="00D46749">
        <w:instrText xml:space="preserve"> \* MERGEFORMAT </w:instrText>
      </w:r>
      <w:r w:rsidR="00261D69">
        <w:fldChar w:fldCharType="separate"/>
      </w:r>
      <w:r w:rsidR="00261D69">
        <w:t xml:space="preserve">Şekil </w:t>
      </w:r>
      <w:r w:rsidR="00261D69">
        <w:rPr>
          <w:noProof/>
        </w:rPr>
        <w:t>2</w:t>
      </w:r>
      <w:r w:rsidR="00261D69">
        <w:noBreakHyphen/>
      </w:r>
      <w:r w:rsidR="00261D69">
        <w:rPr>
          <w:noProof/>
        </w:rPr>
        <w:t>24</w:t>
      </w:r>
      <w:r w:rsidR="00261D69">
        <w:fldChar w:fldCharType="end"/>
      </w:r>
      <w:r w:rsidR="00097F7E">
        <w:t>’de verilmiştir.</w:t>
      </w:r>
    </w:p>
    <w:p w:rsidR="00097F7E" w:rsidRDefault="00097F7E" w:rsidP="00097F7E">
      <w:pPr>
        <w:keepNext/>
        <w:jc w:val="center"/>
      </w:pPr>
      <w:r>
        <w:rPr>
          <w:noProof/>
          <w:lang w:eastAsia="tr-TR"/>
        </w:rPr>
        <w:lastRenderedPageBreak/>
        <w:drawing>
          <wp:inline distT="0" distB="0" distL="0" distR="0" wp14:anchorId="45A2FC76" wp14:editId="18BC1768">
            <wp:extent cx="3178800" cy="21996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6.png"/>
                    <pic:cNvPicPr/>
                  </pic:nvPicPr>
                  <pic:blipFill>
                    <a:blip r:embed="rId30">
                      <a:extLst>
                        <a:ext uri="{28A0092B-C50C-407E-A947-70E740481C1C}">
                          <a14:useLocalDpi xmlns:a14="http://schemas.microsoft.com/office/drawing/2010/main" val="0"/>
                        </a:ext>
                      </a:extLst>
                    </a:blip>
                    <a:stretch>
                      <a:fillRect/>
                    </a:stretch>
                  </pic:blipFill>
                  <pic:spPr>
                    <a:xfrm>
                      <a:off x="0" y="0"/>
                      <a:ext cx="3178800" cy="2199600"/>
                    </a:xfrm>
                    <a:prstGeom prst="rect">
                      <a:avLst/>
                    </a:prstGeom>
                  </pic:spPr>
                </pic:pic>
              </a:graphicData>
            </a:graphic>
          </wp:inline>
        </w:drawing>
      </w:r>
    </w:p>
    <w:p w:rsidR="00097F7E" w:rsidRDefault="005529C4" w:rsidP="00097F7E">
      <w:pPr>
        <w:pStyle w:val="ResimYazs"/>
        <w:jc w:val="center"/>
      </w:pPr>
      <w:bookmarkStart w:id="23" w:name="_Ref403035791"/>
      <w:r>
        <w:t xml:space="preserve">Şekil </w:t>
      </w:r>
      <w:fldSimple w:instr=" STYLEREF 1 \s ">
        <w:r w:rsidR="00477E2A">
          <w:rPr>
            <w:noProof/>
          </w:rPr>
          <w:t>2</w:t>
        </w:r>
      </w:fldSimple>
      <w:r>
        <w:noBreakHyphen/>
      </w:r>
      <w:fldSimple w:instr=" SEQ Şekil \* ARABIC \s 1 ">
        <w:r w:rsidR="00477E2A">
          <w:rPr>
            <w:noProof/>
          </w:rPr>
          <w:t>24</w:t>
        </w:r>
      </w:fldSimple>
      <w:bookmarkEnd w:id="23"/>
      <w:r>
        <w:t xml:space="preserve"> </w:t>
      </w:r>
      <w:r w:rsidR="00097F7E">
        <w:t>Sinyale değer atanması</w:t>
      </w:r>
    </w:p>
    <w:p w:rsidR="00097F7E" w:rsidRDefault="00097F7E" w:rsidP="00097F7E">
      <w:pPr>
        <w:jc w:val="both"/>
      </w:pPr>
      <w:r>
        <w:t xml:space="preserve">Bu seçenek seçildiğinde açılan pencereden belirtilen sinyale sabit bir değer ataması </w:t>
      </w:r>
      <w:r w:rsidR="00FE086B">
        <w:t xml:space="preserve">yapılabilir. Bizim örneğimizde </w:t>
      </w:r>
      <w:r w:rsidRPr="008736B7">
        <w:rPr>
          <w:rFonts w:ascii="Courier New" w:hAnsi="Courier New" w:cs="Courier New"/>
          <w:b/>
        </w:rPr>
        <w:t>iRST</w:t>
      </w:r>
      <w:r>
        <w:t xml:space="preserve"> sinyali 1 bitlik bir lojik sinyal olduğu için yapılabilecek atama değerleri </w:t>
      </w:r>
      <w:r w:rsidRPr="008736B7">
        <w:rPr>
          <w:rFonts w:ascii="Courier New" w:hAnsi="Courier New" w:cs="Courier New"/>
          <w:b/>
        </w:rPr>
        <w:t>1</w:t>
      </w:r>
      <w:r>
        <w:t xml:space="preserve"> ve </w:t>
      </w:r>
      <w:r w:rsidRPr="008736B7">
        <w:rPr>
          <w:rFonts w:ascii="Courier New" w:hAnsi="Courier New" w:cs="Courier New"/>
          <w:b/>
        </w:rPr>
        <w:t>0</w:t>
      </w:r>
      <w:r>
        <w:t xml:space="preserve"> olmaktadır. Eğer belirtilen sinyal bundan</w:t>
      </w:r>
      <w:r w:rsidR="008736B7">
        <w:t xml:space="preserve"> farklı bir türde, örneğin </w:t>
      </w:r>
      <w:r w:rsidRPr="00D47940">
        <w:rPr>
          <w:rFonts w:ascii="Courier New" w:hAnsi="Courier New" w:cs="Courier New"/>
          <w:b/>
        </w:rPr>
        <w:t>std_logic_vector</w:t>
      </w:r>
      <w:r>
        <w:t xml:space="preserve"> tipinde olsaydı alabileceği değer aralığı daha fazla olurdu. Belirtilen değer atama işlemine ait ekran görüntüsü </w:t>
      </w:r>
      <w:r w:rsidR="00B0636B">
        <w:fldChar w:fldCharType="begin"/>
      </w:r>
      <w:r w:rsidR="00B0636B">
        <w:instrText xml:space="preserve"> REF _Ref403035712 \h </w:instrText>
      </w:r>
      <w:r w:rsidR="00B0636B">
        <w:fldChar w:fldCharType="separate"/>
      </w:r>
      <w:r w:rsidR="00B0636B">
        <w:t xml:space="preserve">Şekil </w:t>
      </w:r>
      <w:r w:rsidR="00B0636B">
        <w:rPr>
          <w:noProof/>
        </w:rPr>
        <w:t>2</w:t>
      </w:r>
      <w:r w:rsidR="00B0636B">
        <w:noBreakHyphen/>
      </w:r>
      <w:r w:rsidR="00B0636B">
        <w:rPr>
          <w:noProof/>
        </w:rPr>
        <w:t>25</w:t>
      </w:r>
      <w:r w:rsidR="00B0636B">
        <w:fldChar w:fldCharType="end"/>
      </w:r>
      <w:r>
        <w:t>’te gösterilmektedir.</w:t>
      </w:r>
    </w:p>
    <w:p w:rsidR="00097F7E" w:rsidRDefault="00097F7E" w:rsidP="00097F7E">
      <w:pPr>
        <w:keepNext/>
        <w:jc w:val="center"/>
      </w:pPr>
      <w:r>
        <w:rPr>
          <w:noProof/>
          <w:lang w:eastAsia="tr-TR"/>
        </w:rPr>
        <w:drawing>
          <wp:inline distT="0" distB="0" distL="0" distR="0" wp14:anchorId="4961D950" wp14:editId="49DAAB74">
            <wp:extent cx="2836800" cy="1908000"/>
            <wp:effectExtent l="0" t="0" r="190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7.PNG"/>
                    <pic:cNvPicPr/>
                  </pic:nvPicPr>
                  <pic:blipFill>
                    <a:blip r:embed="rId31">
                      <a:extLst>
                        <a:ext uri="{28A0092B-C50C-407E-A947-70E740481C1C}">
                          <a14:useLocalDpi xmlns:a14="http://schemas.microsoft.com/office/drawing/2010/main" val="0"/>
                        </a:ext>
                      </a:extLst>
                    </a:blip>
                    <a:stretch>
                      <a:fillRect/>
                    </a:stretch>
                  </pic:blipFill>
                  <pic:spPr>
                    <a:xfrm>
                      <a:off x="0" y="0"/>
                      <a:ext cx="2836800" cy="1908000"/>
                    </a:xfrm>
                    <a:prstGeom prst="rect">
                      <a:avLst/>
                    </a:prstGeom>
                  </pic:spPr>
                </pic:pic>
              </a:graphicData>
            </a:graphic>
          </wp:inline>
        </w:drawing>
      </w:r>
    </w:p>
    <w:p w:rsidR="00097F7E" w:rsidRDefault="00487561" w:rsidP="00097F7E">
      <w:pPr>
        <w:pStyle w:val="ResimYazs"/>
        <w:jc w:val="center"/>
      </w:pPr>
      <w:bookmarkStart w:id="24" w:name="_Ref403035712"/>
      <w:r>
        <w:t xml:space="preserve">Şekil </w:t>
      </w:r>
      <w:fldSimple w:instr=" STYLEREF 1 \s ">
        <w:r w:rsidR="00477E2A">
          <w:rPr>
            <w:noProof/>
          </w:rPr>
          <w:t>2</w:t>
        </w:r>
      </w:fldSimple>
      <w:r>
        <w:noBreakHyphen/>
      </w:r>
      <w:fldSimple w:instr=" SEQ Şekil \* ARABIC \s 1 ">
        <w:r w:rsidR="00477E2A">
          <w:rPr>
            <w:noProof/>
          </w:rPr>
          <w:t>25</w:t>
        </w:r>
      </w:fldSimple>
      <w:bookmarkEnd w:id="24"/>
      <w:r>
        <w:t xml:space="preserve"> </w:t>
      </w:r>
      <w:r w:rsidR="00097F7E">
        <w:t>Sinyale sabit değer atanması.</w:t>
      </w:r>
    </w:p>
    <w:p w:rsidR="00097F7E" w:rsidRDefault="00B0636B" w:rsidP="00800735">
      <w:pPr>
        <w:jc w:val="both"/>
      </w:pPr>
      <w:r>
        <w:fldChar w:fldCharType="begin"/>
      </w:r>
      <w:r>
        <w:instrText xml:space="preserve"> REF _Ref403035712 \h </w:instrText>
      </w:r>
      <w:r>
        <w:fldChar w:fldCharType="separate"/>
      </w:r>
      <w:r>
        <w:t xml:space="preserve">Şekil </w:t>
      </w:r>
      <w:r>
        <w:rPr>
          <w:noProof/>
        </w:rPr>
        <w:t>2</w:t>
      </w:r>
      <w:r>
        <w:noBreakHyphen/>
      </w:r>
      <w:r>
        <w:rPr>
          <w:noProof/>
        </w:rPr>
        <w:t>25</w:t>
      </w:r>
      <w:r>
        <w:fldChar w:fldCharType="end"/>
      </w:r>
      <w:r w:rsidR="00097F7E">
        <w:t xml:space="preserve">’te verilen ekrandan belirtilen sinyale ait </w:t>
      </w:r>
      <w:r w:rsidR="000A1BBA">
        <w:t>üç değeri ayarlayabilmekteyiz. Bu değerler sırası ile</w:t>
      </w:r>
      <w:r w:rsidR="007B6BA3">
        <w:t xml:space="preserve"> </w:t>
      </w:r>
      <w:r w:rsidR="000A1BBA">
        <w:t>; sinyalin alabileceği değer (örneğimizde 0), başlangıç gecikmesi varsa bunun değeri ve son olarak atanan değerin belirli bir süre sonra devre dışı kalması isteniyorsa bunun için gerekli süre değeridir. Bu değerleri belirttikten sonraki adım ise benzetimin çalıştırılması olacaktır.</w:t>
      </w:r>
    </w:p>
    <w:p w:rsidR="000A1BBA" w:rsidRDefault="000A1BBA" w:rsidP="00800735">
      <w:pPr>
        <w:jc w:val="both"/>
      </w:pPr>
      <w:r>
        <w:t xml:space="preserve">Benzetim işlemini başlatmak için program penceresinin üst kısmında bulunan işaretlerden </w:t>
      </w:r>
      <w:r w:rsidR="000B0481">
        <w:fldChar w:fldCharType="begin"/>
      </w:r>
      <w:r w:rsidR="000B0481">
        <w:instrText xml:space="preserve"> REF _Ref403035687 \h </w:instrText>
      </w:r>
      <w:r w:rsidR="000B0481">
        <w:fldChar w:fldCharType="separate"/>
      </w:r>
      <w:r w:rsidR="000B0481">
        <w:t xml:space="preserve">Şekil </w:t>
      </w:r>
      <w:r w:rsidR="000B0481">
        <w:rPr>
          <w:noProof/>
        </w:rPr>
        <w:t>2</w:t>
      </w:r>
      <w:r w:rsidR="000B0481">
        <w:noBreakHyphen/>
      </w:r>
      <w:r w:rsidR="000B0481">
        <w:rPr>
          <w:noProof/>
        </w:rPr>
        <w:t>26</w:t>
      </w:r>
      <w:r w:rsidR="000B0481">
        <w:fldChar w:fldCharType="end"/>
      </w:r>
      <w:r>
        <w:t>’</w:t>
      </w:r>
      <w:r w:rsidR="000B0481">
        <w:t>da</w:t>
      </w:r>
      <w:r>
        <w:t xml:space="preserve"> verilmiş olan görüntüde kırmızı çerçeve içine alınmış olan işarete tıklanması yeterlidir. Bu sayede tasarladığımız yapı tıkladığımız işaretin yanındaki kutuda belirtilen süre kadar çalıştırılacaktır. Bizim örneğimizde bu süre 10 us (mikro saniye) olarak verilmiştir.</w:t>
      </w:r>
    </w:p>
    <w:p w:rsidR="000A1BBA" w:rsidRDefault="000A1BBA" w:rsidP="000A1BBA">
      <w:pPr>
        <w:keepNext/>
        <w:jc w:val="center"/>
      </w:pPr>
      <w:r>
        <w:rPr>
          <w:noProof/>
          <w:lang w:eastAsia="tr-TR"/>
        </w:rPr>
        <w:drawing>
          <wp:inline distT="0" distB="0" distL="0" distR="0" wp14:anchorId="695E7F8A" wp14:editId="694FC904">
            <wp:extent cx="2553056" cy="5715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8.png"/>
                    <pic:cNvPicPr/>
                  </pic:nvPicPr>
                  <pic:blipFill>
                    <a:blip r:embed="rId32">
                      <a:extLst>
                        <a:ext uri="{28A0092B-C50C-407E-A947-70E740481C1C}">
                          <a14:useLocalDpi xmlns:a14="http://schemas.microsoft.com/office/drawing/2010/main" val="0"/>
                        </a:ext>
                      </a:extLst>
                    </a:blip>
                    <a:stretch>
                      <a:fillRect/>
                    </a:stretch>
                  </pic:blipFill>
                  <pic:spPr>
                    <a:xfrm>
                      <a:off x="0" y="0"/>
                      <a:ext cx="2553056" cy="571580"/>
                    </a:xfrm>
                    <a:prstGeom prst="rect">
                      <a:avLst/>
                    </a:prstGeom>
                  </pic:spPr>
                </pic:pic>
              </a:graphicData>
            </a:graphic>
          </wp:inline>
        </w:drawing>
      </w:r>
    </w:p>
    <w:p w:rsidR="000A1BBA" w:rsidRDefault="00DF2634" w:rsidP="000A1BBA">
      <w:pPr>
        <w:pStyle w:val="ResimYazs"/>
        <w:jc w:val="center"/>
      </w:pPr>
      <w:bookmarkStart w:id="25" w:name="_Ref403035687"/>
      <w:r>
        <w:t xml:space="preserve">Şekil </w:t>
      </w:r>
      <w:fldSimple w:instr=" STYLEREF 1 \s ">
        <w:r w:rsidR="00477E2A">
          <w:rPr>
            <w:noProof/>
          </w:rPr>
          <w:t>2</w:t>
        </w:r>
      </w:fldSimple>
      <w:r>
        <w:noBreakHyphen/>
      </w:r>
      <w:fldSimple w:instr=" SEQ Şekil \* ARABIC \s 1 ">
        <w:r w:rsidR="00477E2A">
          <w:rPr>
            <w:noProof/>
          </w:rPr>
          <w:t>26</w:t>
        </w:r>
      </w:fldSimple>
      <w:bookmarkEnd w:id="25"/>
      <w:r>
        <w:t xml:space="preserve"> </w:t>
      </w:r>
      <w:r w:rsidR="000A1BBA">
        <w:t>Benzetimin 10us süreyle çalıştırılması</w:t>
      </w:r>
    </w:p>
    <w:p w:rsidR="000A1BBA" w:rsidRDefault="000B0481" w:rsidP="00B344CB">
      <w:pPr>
        <w:jc w:val="both"/>
      </w:pPr>
      <w:r>
        <w:fldChar w:fldCharType="begin"/>
      </w:r>
      <w:r>
        <w:instrText xml:space="preserve"> REF _Ref403035687 \h </w:instrText>
      </w:r>
      <w:r>
        <w:fldChar w:fldCharType="separate"/>
      </w:r>
      <w:r>
        <w:t xml:space="preserve">Şekil </w:t>
      </w:r>
      <w:r>
        <w:rPr>
          <w:noProof/>
        </w:rPr>
        <w:t>2</w:t>
      </w:r>
      <w:r>
        <w:noBreakHyphen/>
      </w:r>
      <w:r>
        <w:rPr>
          <w:noProof/>
        </w:rPr>
        <w:t>26</w:t>
      </w:r>
      <w:r>
        <w:fldChar w:fldCharType="end"/>
      </w:r>
      <w:r w:rsidR="000A1BBA">
        <w:t>’</w:t>
      </w:r>
      <w:r w:rsidR="00256AAF">
        <w:t>da</w:t>
      </w:r>
      <w:r w:rsidR="000A1BBA">
        <w:t xml:space="preserve"> verilen görüntüde kırmızı çerçevenin solunda kalan işaretse benzetimin herhangi bir süre kısıtlaması olmadan çalışmasını sağlamaktadır. Eğer amacınız belli aralıklarla olan değişimleri gözlemlemek değilse, doğrudan tasarımın ürettiği çıkışı görmek istiyorsanız bu seçenek kullanışlı olacaktır. </w:t>
      </w:r>
    </w:p>
    <w:p w:rsidR="000A1BBA" w:rsidRDefault="000A1BBA" w:rsidP="00B344CB">
      <w:pPr>
        <w:jc w:val="both"/>
      </w:pPr>
      <w:r>
        <w:t xml:space="preserve">Benzetim çalıştırıldıktan sonra ekranın sol kısmında olan son değişimler görüntülenmektedir. Çalıştırılan süre boyunca sinyallerde olan tüm değişimleri görüntülemek için siyah ekranın hemen sol yanında bulunan sembollerden </w:t>
      </w:r>
      <w:r w:rsidR="00B14681">
        <w:t>büyüteç sembolleri arasında son sırada bulunan sembol seçilmelidir.</w:t>
      </w:r>
      <w:r w:rsidR="00D0704C">
        <w:t xml:space="preserve"> </w:t>
      </w:r>
      <w:r w:rsidR="00224E87">
        <w:fldChar w:fldCharType="begin"/>
      </w:r>
      <w:r w:rsidR="00224E87">
        <w:instrText xml:space="preserve"> REF _Ref403035667 \h </w:instrText>
      </w:r>
      <w:r w:rsidR="00224E87">
        <w:fldChar w:fldCharType="separate"/>
      </w:r>
      <w:r w:rsidR="00224E87">
        <w:t xml:space="preserve">Şekil </w:t>
      </w:r>
      <w:r w:rsidR="00224E87">
        <w:rPr>
          <w:noProof/>
        </w:rPr>
        <w:t>2</w:t>
      </w:r>
      <w:r w:rsidR="00224E87">
        <w:noBreakHyphen/>
      </w:r>
      <w:r w:rsidR="00224E87">
        <w:rPr>
          <w:noProof/>
        </w:rPr>
        <w:t>27</w:t>
      </w:r>
      <w:r w:rsidR="00224E87">
        <w:fldChar w:fldCharType="end"/>
      </w:r>
      <w:r w:rsidR="00B14681">
        <w:t>’te verilen görüntüde en altta</w:t>
      </w:r>
      <w:r w:rsidR="004D28B3">
        <w:t>ki büyüteç sembolü bahsettiğimi</w:t>
      </w:r>
      <w:r w:rsidR="00B14681">
        <w:t>z semboldür.</w:t>
      </w:r>
    </w:p>
    <w:p w:rsidR="004D28B3" w:rsidRDefault="004D28B3" w:rsidP="004D28B3">
      <w:pPr>
        <w:keepNext/>
        <w:jc w:val="center"/>
      </w:pPr>
      <w:r>
        <w:rPr>
          <w:noProof/>
          <w:lang w:eastAsia="tr-TR"/>
        </w:rPr>
        <w:lastRenderedPageBreak/>
        <w:drawing>
          <wp:inline distT="0" distB="0" distL="0" distR="0" wp14:anchorId="187AE45D" wp14:editId="3D97814D">
            <wp:extent cx="276264" cy="1209844"/>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09.PNG"/>
                    <pic:cNvPicPr/>
                  </pic:nvPicPr>
                  <pic:blipFill>
                    <a:blip r:embed="rId33">
                      <a:extLst>
                        <a:ext uri="{28A0092B-C50C-407E-A947-70E740481C1C}">
                          <a14:useLocalDpi xmlns:a14="http://schemas.microsoft.com/office/drawing/2010/main" val="0"/>
                        </a:ext>
                      </a:extLst>
                    </a:blip>
                    <a:stretch>
                      <a:fillRect/>
                    </a:stretch>
                  </pic:blipFill>
                  <pic:spPr>
                    <a:xfrm>
                      <a:off x="0" y="0"/>
                      <a:ext cx="276264" cy="1209844"/>
                    </a:xfrm>
                    <a:prstGeom prst="rect">
                      <a:avLst/>
                    </a:prstGeom>
                  </pic:spPr>
                </pic:pic>
              </a:graphicData>
            </a:graphic>
          </wp:inline>
        </w:drawing>
      </w:r>
    </w:p>
    <w:p w:rsidR="004D28B3" w:rsidRDefault="00C532DD" w:rsidP="004D28B3">
      <w:pPr>
        <w:pStyle w:val="ResimYazs"/>
        <w:jc w:val="center"/>
      </w:pPr>
      <w:bookmarkStart w:id="26" w:name="_Ref403035667"/>
      <w:r>
        <w:t xml:space="preserve">Şekil </w:t>
      </w:r>
      <w:fldSimple w:instr=" STYLEREF 1 \s ">
        <w:r w:rsidR="00477E2A">
          <w:rPr>
            <w:noProof/>
          </w:rPr>
          <w:t>2</w:t>
        </w:r>
      </w:fldSimple>
      <w:r>
        <w:noBreakHyphen/>
      </w:r>
      <w:fldSimple w:instr=" SEQ Şekil \* ARABIC \s 1 ">
        <w:r w:rsidR="00477E2A">
          <w:rPr>
            <w:noProof/>
          </w:rPr>
          <w:t>27</w:t>
        </w:r>
      </w:fldSimple>
      <w:bookmarkEnd w:id="26"/>
      <w:r>
        <w:t xml:space="preserve"> </w:t>
      </w:r>
      <w:r w:rsidR="008C7D58">
        <w:t>Benzetim ekranının tamamının görüntülenmesi</w:t>
      </w:r>
    </w:p>
    <w:p w:rsidR="004D28B3" w:rsidRDefault="004D28B3" w:rsidP="004D28B3">
      <w:pPr>
        <w:jc w:val="both"/>
      </w:pPr>
      <w:r>
        <w:t>Eğer tüm adımlar sorunsuz bir şekilde tamamlanırsa benzetim sonucunda elde edilen ekran</w:t>
      </w:r>
      <w:r w:rsidR="001422AD">
        <w:t xml:space="preserve"> </w:t>
      </w:r>
      <w:r w:rsidR="002F1F6F">
        <w:fldChar w:fldCharType="begin"/>
      </w:r>
      <w:r w:rsidR="002F1F6F">
        <w:instrText xml:space="preserve"> REF _Ref403035610 \h </w:instrText>
      </w:r>
      <w:r w:rsidR="002F1F6F">
        <w:fldChar w:fldCharType="separate"/>
      </w:r>
      <w:r w:rsidR="002F1F6F">
        <w:t xml:space="preserve">Şekil </w:t>
      </w:r>
      <w:r w:rsidR="002F1F6F">
        <w:rPr>
          <w:noProof/>
        </w:rPr>
        <w:t>2</w:t>
      </w:r>
      <w:r w:rsidR="002F1F6F">
        <w:noBreakHyphen/>
      </w:r>
      <w:r w:rsidR="002F1F6F">
        <w:rPr>
          <w:noProof/>
        </w:rPr>
        <w:t>28</w:t>
      </w:r>
      <w:r w:rsidR="002F1F6F">
        <w:fldChar w:fldCharType="end"/>
      </w:r>
      <w:r>
        <w:t>’d</w:t>
      </w:r>
      <w:r w:rsidR="002F1F6F">
        <w:t>e</w:t>
      </w:r>
      <w:r>
        <w:t xml:space="preserve"> verilen şekilde görüntülenecektir.</w:t>
      </w:r>
    </w:p>
    <w:p w:rsidR="007F3A12" w:rsidRDefault="004D28B3" w:rsidP="007F3A12">
      <w:pPr>
        <w:keepNext/>
        <w:jc w:val="center"/>
      </w:pPr>
      <w:r>
        <w:rPr>
          <w:noProof/>
          <w:lang w:eastAsia="tr-TR"/>
        </w:rPr>
        <w:drawing>
          <wp:inline distT="0" distB="0" distL="0" distR="0" wp14:anchorId="3B300915" wp14:editId="3CD933FD">
            <wp:extent cx="5760720" cy="20605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10.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60575"/>
                    </a:xfrm>
                    <a:prstGeom prst="rect">
                      <a:avLst/>
                    </a:prstGeom>
                  </pic:spPr>
                </pic:pic>
              </a:graphicData>
            </a:graphic>
          </wp:inline>
        </w:drawing>
      </w:r>
    </w:p>
    <w:p w:rsidR="004D28B3" w:rsidRPr="004D28B3" w:rsidRDefault="00246540" w:rsidP="007F3A12">
      <w:pPr>
        <w:pStyle w:val="ResimYazs"/>
        <w:jc w:val="center"/>
      </w:pPr>
      <w:bookmarkStart w:id="27" w:name="_Ref403035610"/>
      <w:r>
        <w:t xml:space="preserve">Şekil </w:t>
      </w:r>
      <w:fldSimple w:instr=" STYLEREF 1 \s ">
        <w:r w:rsidR="00477E2A">
          <w:rPr>
            <w:noProof/>
          </w:rPr>
          <w:t>2</w:t>
        </w:r>
      </w:fldSimple>
      <w:r>
        <w:noBreakHyphen/>
      </w:r>
      <w:fldSimple w:instr=" SEQ Şekil \* ARABIC \s 1 ">
        <w:r w:rsidR="00477E2A">
          <w:rPr>
            <w:noProof/>
          </w:rPr>
          <w:t>28</w:t>
        </w:r>
      </w:fldSimple>
      <w:bookmarkEnd w:id="27"/>
      <w:r w:rsidR="009B1947">
        <w:t xml:space="preserve"> Benzetim çıktı</w:t>
      </w:r>
      <w:r w:rsidR="00A1766F">
        <w:t>sı</w:t>
      </w:r>
      <w:r w:rsidR="00477E2A">
        <w:t xml:space="preserve"> ekran görüntüsü</w:t>
      </w:r>
    </w:p>
    <w:p w:rsidR="004D28B3" w:rsidRPr="00097F7E" w:rsidRDefault="004D28B3" w:rsidP="004D28B3">
      <w:pPr>
        <w:jc w:val="center"/>
      </w:pPr>
    </w:p>
    <w:sectPr w:rsidR="004D28B3" w:rsidRPr="00097F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3341"/>
    <w:multiLevelType w:val="hybridMultilevel"/>
    <w:tmpl w:val="02BAD8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1B70AFB"/>
    <w:multiLevelType w:val="hybridMultilevel"/>
    <w:tmpl w:val="BC7A26C0"/>
    <w:lvl w:ilvl="0" w:tplc="EA767108">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175851"/>
    <w:multiLevelType w:val="hybridMultilevel"/>
    <w:tmpl w:val="ECBEC8A4"/>
    <w:lvl w:ilvl="0" w:tplc="F43426E8">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0FE0FDA"/>
    <w:multiLevelType w:val="multilevel"/>
    <w:tmpl w:val="1B1C825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6E13F32"/>
    <w:multiLevelType w:val="hybridMultilevel"/>
    <w:tmpl w:val="4E22D7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B750CAD"/>
    <w:multiLevelType w:val="hybridMultilevel"/>
    <w:tmpl w:val="14FA3B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5A444AF"/>
    <w:multiLevelType w:val="multilevel"/>
    <w:tmpl w:val="1B1C825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01377B0"/>
    <w:multiLevelType w:val="hybridMultilevel"/>
    <w:tmpl w:val="8BF839D2"/>
    <w:lvl w:ilvl="0" w:tplc="8C62FCC4">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4CB"/>
    <w:rsid w:val="00007637"/>
    <w:rsid w:val="0001280D"/>
    <w:rsid w:val="00030EDE"/>
    <w:rsid w:val="000617CB"/>
    <w:rsid w:val="00063256"/>
    <w:rsid w:val="00097F7E"/>
    <w:rsid w:val="000A1BBA"/>
    <w:rsid w:val="000B0481"/>
    <w:rsid w:val="000B465B"/>
    <w:rsid w:val="000C5E9C"/>
    <w:rsid w:val="000E4950"/>
    <w:rsid w:val="001422AD"/>
    <w:rsid w:val="00145D42"/>
    <w:rsid w:val="001601B6"/>
    <w:rsid w:val="00166FE8"/>
    <w:rsid w:val="001715E3"/>
    <w:rsid w:val="00171CB2"/>
    <w:rsid w:val="001C2C12"/>
    <w:rsid w:val="001D4D1E"/>
    <w:rsid w:val="00200F6A"/>
    <w:rsid w:val="00206C7B"/>
    <w:rsid w:val="00210A3B"/>
    <w:rsid w:val="00224E87"/>
    <w:rsid w:val="0022527D"/>
    <w:rsid w:val="0024430D"/>
    <w:rsid w:val="00246540"/>
    <w:rsid w:val="00250D66"/>
    <w:rsid w:val="00256AAF"/>
    <w:rsid w:val="00261D69"/>
    <w:rsid w:val="0027066B"/>
    <w:rsid w:val="00277CD6"/>
    <w:rsid w:val="0028333D"/>
    <w:rsid w:val="002B1000"/>
    <w:rsid w:val="002D34D2"/>
    <w:rsid w:val="002E7673"/>
    <w:rsid w:val="002F1F6F"/>
    <w:rsid w:val="003245A1"/>
    <w:rsid w:val="00337E7D"/>
    <w:rsid w:val="0037671D"/>
    <w:rsid w:val="003A0B27"/>
    <w:rsid w:val="003A567B"/>
    <w:rsid w:val="003B241A"/>
    <w:rsid w:val="003B5036"/>
    <w:rsid w:val="003B6447"/>
    <w:rsid w:val="003C7579"/>
    <w:rsid w:val="003D31F7"/>
    <w:rsid w:val="003E0078"/>
    <w:rsid w:val="003F5B36"/>
    <w:rsid w:val="00442AFE"/>
    <w:rsid w:val="0044699B"/>
    <w:rsid w:val="00461B9E"/>
    <w:rsid w:val="00477126"/>
    <w:rsid w:val="00477E2A"/>
    <w:rsid w:val="00483651"/>
    <w:rsid w:val="004854CB"/>
    <w:rsid w:val="00486102"/>
    <w:rsid w:val="00487561"/>
    <w:rsid w:val="004A2A1E"/>
    <w:rsid w:val="004C4083"/>
    <w:rsid w:val="004D289E"/>
    <w:rsid w:val="004D28B3"/>
    <w:rsid w:val="004D381A"/>
    <w:rsid w:val="004E2D93"/>
    <w:rsid w:val="00504B95"/>
    <w:rsid w:val="00514017"/>
    <w:rsid w:val="005529BF"/>
    <w:rsid w:val="005529C4"/>
    <w:rsid w:val="00554108"/>
    <w:rsid w:val="00577157"/>
    <w:rsid w:val="00577196"/>
    <w:rsid w:val="00577D3B"/>
    <w:rsid w:val="00586550"/>
    <w:rsid w:val="005D39A0"/>
    <w:rsid w:val="005F0FB2"/>
    <w:rsid w:val="0060216E"/>
    <w:rsid w:val="00615925"/>
    <w:rsid w:val="00634A8D"/>
    <w:rsid w:val="006474B9"/>
    <w:rsid w:val="00651541"/>
    <w:rsid w:val="00655B30"/>
    <w:rsid w:val="006629EF"/>
    <w:rsid w:val="00662F87"/>
    <w:rsid w:val="00671BE2"/>
    <w:rsid w:val="0069205E"/>
    <w:rsid w:val="006A3846"/>
    <w:rsid w:val="006B0148"/>
    <w:rsid w:val="006B6271"/>
    <w:rsid w:val="00707534"/>
    <w:rsid w:val="00726309"/>
    <w:rsid w:val="00733159"/>
    <w:rsid w:val="00743891"/>
    <w:rsid w:val="00745DF2"/>
    <w:rsid w:val="00747564"/>
    <w:rsid w:val="0075228F"/>
    <w:rsid w:val="00756F17"/>
    <w:rsid w:val="00767E95"/>
    <w:rsid w:val="007B6BA3"/>
    <w:rsid w:val="007D3B24"/>
    <w:rsid w:val="007D633D"/>
    <w:rsid w:val="007F0AC3"/>
    <w:rsid w:val="007F3A12"/>
    <w:rsid w:val="00800735"/>
    <w:rsid w:val="00801D2D"/>
    <w:rsid w:val="00841307"/>
    <w:rsid w:val="008469B4"/>
    <w:rsid w:val="00847027"/>
    <w:rsid w:val="00847B3D"/>
    <w:rsid w:val="008736B7"/>
    <w:rsid w:val="008736EA"/>
    <w:rsid w:val="008A4614"/>
    <w:rsid w:val="008C7D58"/>
    <w:rsid w:val="009362D2"/>
    <w:rsid w:val="00951DCB"/>
    <w:rsid w:val="00994ADB"/>
    <w:rsid w:val="009B1947"/>
    <w:rsid w:val="009B682E"/>
    <w:rsid w:val="009C52D2"/>
    <w:rsid w:val="009D27CE"/>
    <w:rsid w:val="009D71E0"/>
    <w:rsid w:val="009E05BB"/>
    <w:rsid w:val="009E3925"/>
    <w:rsid w:val="009F2F98"/>
    <w:rsid w:val="00A03B22"/>
    <w:rsid w:val="00A1766F"/>
    <w:rsid w:val="00A271D7"/>
    <w:rsid w:val="00A67CE0"/>
    <w:rsid w:val="00A75661"/>
    <w:rsid w:val="00A95678"/>
    <w:rsid w:val="00AB6145"/>
    <w:rsid w:val="00AD4FAC"/>
    <w:rsid w:val="00AD51B7"/>
    <w:rsid w:val="00B0636B"/>
    <w:rsid w:val="00B14681"/>
    <w:rsid w:val="00B344CB"/>
    <w:rsid w:val="00B3784E"/>
    <w:rsid w:val="00B474E6"/>
    <w:rsid w:val="00B763A5"/>
    <w:rsid w:val="00B84333"/>
    <w:rsid w:val="00B9000D"/>
    <w:rsid w:val="00BB02DF"/>
    <w:rsid w:val="00BF030D"/>
    <w:rsid w:val="00BF3F5F"/>
    <w:rsid w:val="00BF75A3"/>
    <w:rsid w:val="00C11FCC"/>
    <w:rsid w:val="00C42B84"/>
    <w:rsid w:val="00C45063"/>
    <w:rsid w:val="00C532DD"/>
    <w:rsid w:val="00C574DD"/>
    <w:rsid w:val="00C65553"/>
    <w:rsid w:val="00C71BA9"/>
    <w:rsid w:val="00CE0481"/>
    <w:rsid w:val="00D00952"/>
    <w:rsid w:val="00D06082"/>
    <w:rsid w:val="00D0704C"/>
    <w:rsid w:val="00D42861"/>
    <w:rsid w:val="00D43EF4"/>
    <w:rsid w:val="00D46749"/>
    <w:rsid w:val="00D47940"/>
    <w:rsid w:val="00D54A9C"/>
    <w:rsid w:val="00D71BE7"/>
    <w:rsid w:val="00D94D7E"/>
    <w:rsid w:val="00DF2634"/>
    <w:rsid w:val="00E01FA8"/>
    <w:rsid w:val="00E30521"/>
    <w:rsid w:val="00E30969"/>
    <w:rsid w:val="00E36CAB"/>
    <w:rsid w:val="00E41D58"/>
    <w:rsid w:val="00E51A5E"/>
    <w:rsid w:val="00E6208F"/>
    <w:rsid w:val="00E820F3"/>
    <w:rsid w:val="00E8362B"/>
    <w:rsid w:val="00EA422C"/>
    <w:rsid w:val="00EA76CB"/>
    <w:rsid w:val="00EB238C"/>
    <w:rsid w:val="00EE1FDF"/>
    <w:rsid w:val="00EE3529"/>
    <w:rsid w:val="00F05791"/>
    <w:rsid w:val="00F31C89"/>
    <w:rsid w:val="00F54048"/>
    <w:rsid w:val="00F67358"/>
    <w:rsid w:val="00F67F0A"/>
    <w:rsid w:val="00F87506"/>
    <w:rsid w:val="00F97457"/>
    <w:rsid w:val="00FB57D7"/>
    <w:rsid w:val="00FE0821"/>
    <w:rsid w:val="00FE086B"/>
    <w:rsid w:val="00FF61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C94158-D129-42BD-8FDA-345C42E0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D42"/>
    <w:pPr>
      <w:spacing w:after="120" w:line="240" w:lineRule="auto"/>
    </w:pPr>
    <w:rPr>
      <w:sz w:val="20"/>
    </w:rPr>
  </w:style>
  <w:style w:type="paragraph" w:styleId="Balk1">
    <w:name w:val="heading 1"/>
    <w:basedOn w:val="Normal"/>
    <w:next w:val="Normal"/>
    <w:link w:val="Balk1Char"/>
    <w:uiPriority w:val="9"/>
    <w:qFormat/>
    <w:rsid w:val="0028333D"/>
    <w:pPr>
      <w:keepNext/>
      <w:keepLines/>
      <w:spacing w:before="480" w:after="0"/>
      <w:outlineLvl w:val="0"/>
    </w:pPr>
    <w:rPr>
      <w:rFonts w:asciiTheme="majorHAnsi" w:eastAsiaTheme="majorEastAsia" w:hAnsiTheme="majorHAnsi" w:cstheme="majorBidi"/>
      <w:bCs/>
      <w:color w:val="FF0000"/>
      <w:sz w:val="52"/>
      <w:szCs w:val="28"/>
    </w:rPr>
  </w:style>
  <w:style w:type="paragraph" w:styleId="Balk2">
    <w:name w:val="heading 2"/>
    <w:basedOn w:val="Normal"/>
    <w:next w:val="Normal"/>
    <w:link w:val="Balk2Char"/>
    <w:uiPriority w:val="9"/>
    <w:unhideWhenUsed/>
    <w:qFormat/>
    <w:rsid w:val="0028333D"/>
    <w:pPr>
      <w:keepNext/>
      <w:keepLines/>
      <w:spacing w:before="200" w:after="0"/>
      <w:outlineLvl w:val="1"/>
    </w:pPr>
    <w:rPr>
      <w:rFonts w:asciiTheme="majorHAnsi" w:eastAsiaTheme="majorEastAsia" w:hAnsiTheme="majorHAnsi" w:cstheme="majorBidi"/>
      <w:bCs/>
      <w:color w:val="0070C0"/>
      <w:sz w:val="40"/>
      <w:szCs w:val="26"/>
    </w:rPr>
  </w:style>
  <w:style w:type="paragraph" w:styleId="Balk3">
    <w:name w:val="heading 3"/>
    <w:basedOn w:val="Normal"/>
    <w:next w:val="Normal"/>
    <w:link w:val="Balk3Char"/>
    <w:uiPriority w:val="9"/>
    <w:unhideWhenUsed/>
    <w:qFormat/>
    <w:rsid w:val="0028333D"/>
    <w:pPr>
      <w:keepNext/>
      <w:keepLines/>
      <w:spacing w:before="200" w:after="0"/>
      <w:outlineLvl w:val="2"/>
    </w:pPr>
    <w:rPr>
      <w:rFonts w:asciiTheme="majorHAnsi" w:eastAsiaTheme="majorEastAsia" w:hAnsiTheme="majorHAnsi" w:cstheme="majorBidi"/>
      <w:bCs/>
      <w:color w:val="538135"/>
      <w:sz w:val="32"/>
    </w:rPr>
  </w:style>
  <w:style w:type="paragraph" w:styleId="Balk4">
    <w:name w:val="heading 4"/>
    <w:basedOn w:val="Normal"/>
    <w:next w:val="Normal"/>
    <w:link w:val="Balk4Char"/>
    <w:uiPriority w:val="9"/>
    <w:unhideWhenUsed/>
    <w:qFormat/>
    <w:rsid w:val="004E2D93"/>
    <w:pPr>
      <w:keepNext/>
      <w:keepLines/>
      <w:spacing w:before="200" w:after="0"/>
      <w:outlineLvl w:val="3"/>
    </w:pPr>
    <w:rPr>
      <w:rFonts w:asciiTheme="majorHAnsi" w:eastAsiaTheme="majorEastAsia" w:hAnsiTheme="majorHAnsi" w:cstheme="majorBidi"/>
      <w:b/>
      <w:bCs/>
      <w:i/>
      <w:iCs/>
      <w:color w:val="7030A0"/>
      <w:sz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8333D"/>
    <w:rPr>
      <w:rFonts w:asciiTheme="majorHAnsi" w:eastAsiaTheme="majorEastAsia" w:hAnsiTheme="majorHAnsi" w:cstheme="majorBidi"/>
      <w:bCs/>
      <w:color w:val="FF0000"/>
      <w:sz w:val="52"/>
      <w:szCs w:val="28"/>
    </w:rPr>
  </w:style>
  <w:style w:type="character" w:customStyle="1" w:styleId="Balk2Char">
    <w:name w:val="Başlık 2 Char"/>
    <w:basedOn w:val="VarsaylanParagrafYazTipi"/>
    <w:link w:val="Balk2"/>
    <w:uiPriority w:val="9"/>
    <w:rsid w:val="0028333D"/>
    <w:rPr>
      <w:rFonts w:asciiTheme="majorHAnsi" w:eastAsiaTheme="majorEastAsia" w:hAnsiTheme="majorHAnsi" w:cstheme="majorBidi"/>
      <w:bCs/>
      <w:color w:val="0070C0"/>
      <w:sz w:val="40"/>
      <w:szCs w:val="26"/>
    </w:rPr>
  </w:style>
  <w:style w:type="character" w:customStyle="1" w:styleId="Balk3Char">
    <w:name w:val="Başlık 3 Char"/>
    <w:basedOn w:val="VarsaylanParagrafYazTipi"/>
    <w:link w:val="Balk3"/>
    <w:uiPriority w:val="9"/>
    <w:rsid w:val="0028333D"/>
    <w:rPr>
      <w:rFonts w:asciiTheme="majorHAnsi" w:eastAsiaTheme="majorEastAsia" w:hAnsiTheme="majorHAnsi" w:cstheme="majorBidi"/>
      <w:bCs/>
      <w:color w:val="538135"/>
      <w:sz w:val="32"/>
    </w:rPr>
  </w:style>
  <w:style w:type="character" w:customStyle="1" w:styleId="Balk4Char">
    <w:name w:val="Başlık 4 Char"/>
    <w:basedOn w:val="VarsaylanParagrafYazTipi"/>
    <w:link w:val="Balk4"/>
    <w:uiPriority w:val="9"/>
    <w:rsid w:val="004E2D93"/>
    <w:rPr>
      <w:rFonts w:asciiTheme="majorHAnsi" w:eastAsiaTheme="majorEastAsia" w:hAnsiTheme="majorHAnsi" w:cstheme="majorBidi"/>
      <w:b/>
      <w:bCs/>
      <w:i/>
      <w:iCs/>
      <w:color w:val="7030A0"/>
      <w:sz w:val="26"/>
    </w:rPr>
  </w:style>
  <w:style w:type="paragraph" w:customStyle="1" w:styleId="KOD">
    <w:name w:val="KOD"/>
    <w:basedOn w:val="Normal"/>
    <w:next w:val="Normal"/>
    <w:qFormat/>
    <w:rsid w:val="0027066B"/>
    <w:pPr>
      <w:jc w:val="both"/>
    </w:pPr>
    <w:rPr>
      <w:rFonts w:ascii="Courier New" w:hAnsi="Courier New"/>
    </w:rPr>
  </w:style>
  <w:style w:type="paragraph" w:customStyle="1" w:styleId="KODAklama">
    <w:name w:val="KOD Açıklama"/>
    <w:basedOn w:val="Normal"/>
    <w:next w:val="Normal"/>
    <w:qFormat/>
    <w:rsid w:val="00210A3B"/>
    <w:rPr>
      <w:rFonts w:ascii="Arial Narrow" w:hAnsi="Arial Narrow"/>
    </w:rPr>
  </w:style>
  <w:style w:type="paragraph" w:styleId="BalonMetni">
    <w:name w:val="Balloon Text"/>
    <w:basedOn w:val="Normal"/>
    <w:link w:val="BalonMetniChar"/>
    <w:uiPriority w:val="99"/>
    <w:semiHidden/>
    <w:unhideWhenUsed/>
    <w:rsid w:val="001D4D1E"/>
    <w:pPr>
      <w:spacing w:after="0"/>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D4D1E"/>
    <w:rPr>
      <w:rFonts w:ascii="Tahoma" w:hAnsi="Tahoma" w:cs="Tahoma"/>
      <w:sz w:val="16"/>
      <w:szCs w:val="16"/>
    </w:rPr>
  </w:style>
  <w:style w:type="paragraph" w:styleId="ListeParagraf">
    <w:name w:val="List Paragraph"/>
    <w:basedOn w:val="Normal"/>
    <w:uiPriority w:val="34"/>
    <w:qFormat/>
    <w:rsid w:val="001601B6"/>
    <w:pPr>
      <w:ind w:left="720"/>
      <w:contextualSpacing/>
    </w:pPr>
  </w:style>
  <w:style w:type="paragraph" w:styleId="ResimYazs">
    <w:name w:val="caption"/>
    <w:basedOn w:val="Normal"/>
    <w:next w:val="Normal"/>
    <w:uiPriority w:val="35"/>
    <w:unhideWhenUsed/>
    <w:qFormat/>
    <w:rsid w:val="004C4083"/>
    <w:rPr>
      <w:bCs/>
      <w:color w:val="4F81BD" w:themeColor="accent1"/>
      <w:szCs w:val="18"/>
    </w:rPr>
  </w:style>
  <w:style w:type="character" w:styleId="YerTutucuMetni">
    <w:name w:val="Placeholder Text"/>
    <w:basedOn w:val="VarsaylanParagrafYazTipi"/>
    <w:uiPriority w:val="99"/>
    <w:semiHidden/>
    <w:rsid w:val="00B9000D"/>
    <w:rPr>
      <w:color w:val="808080"/>
    </w:rPr>
  </w:style>
  <w:style w:type="character" w:styleId="AklamaBavurusu">
    <w:name w:val="annotation reference"/>
    <w:basedOn w:val="VarsaylanParagrafYazTipi"/>
    <w:uiPriority w:val="99"/>
    <w:semiHidden/>
    <w:unhideWhenUsed/>
    <w:rsid w:val="00A271D7"/>
    <w:rPr>
      <w:sz w:val="16"/>
      <w:szCs w:val="16"/>
    </w:rPr>
  </w:style>
  <w:style w:type="paragraph" w:styleId="AklamaMetni">
    <w:name w:val="annotation text"/>
    <w:basedOn w:val="Normal"/>
    <w:link w:val="AklamaMetniChar"/>
    <w:uiPriority w:val="99"/>
    <w:semiHidden/>
    <w:unhideWhenUsed/>
    <w:rsid w:val="00A271D7"/>
    <w:rPr>
      <w:szCs w:val="20"/>
    </w:rPr>
  </w:style>
  <w:style w:type="character" w:customStyle="1" w:styleId="AklamaMetniChar">
    <w:name w:val="Açıklama Metni Char"/>
    <w:basedOn w:val="VarsaylanParagrafYazTipi"/>
    <w:link w:val="AklamaMetni"/>
    <w:uiPriority w:val="99"/>
    <w:semiHidden/>
    <w:rsid w:val="00A271D7"/>
    <w:rPr>
      <w:sz w:val="20"/>
      <w:szCs w:val="20"/>
    </w:rPr>
  </w:style>
  <w:style w:type="paragraph" w:styleId="AklamaKonusu">
    <w:name w:val="annotation subject"/>
    <w:basedOn w:val="AklamaMetni"/>
    <w:next w:val="AklamaMetni"/>
    <w:link w:val="AklamaKonusuChar"/>
    <w:uiPriority w:val="99"/>
    <w:semiHidden/>
    <w:unhideWhenUsed/>
    <w:rsid w:val="00A271D7"/>
    <w:rPr>
      <w:b/>
      <w:bCs/>
    </w:rPr>
  </w:style>
  <w:style w:type="character" w:customStyle="1" w:styleId="AklamaKonusuChar">
    <w:name w:val="Açıklama Konusu Char"/>
    <w:basedOn w:val="AklamaMetniChar"/>
    <w:link w:val="AklamaKonusu"/>
    <w:uiPriority w:val="99"/>
    <w:semiHidden/>
    <w:rsid w:val="00A271D7"/>
    <w:rPr>
      <w:b/>
      <w:bCs/>
      <w:sz w:val="20"/>
      <w:szCs w:val="20"/>
    </w:rPr>
  </w:style>
  <w:style w:type="character" w:styleId="Kpr">
    <w:name w:val="Hyperlink"/>
    <w:basedOn w:val="VarsaylanParagrafYazTipi"/>
    <w:uiPriority w:val="99"/>
    <w:unhideWhenUsed/>
    <w:rsid w:val="003A56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48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www.xilinx.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nek\Desktop\BLM_2\KODLAB.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DLAB">
      <a:majorFont>
        <a:latin typeface="Times New Roman"/>
        <a:ea typeface=""/>
        <a:cs typeface=""/>
      </a:majorFont>
      <a:minorFont>
        <a:latin typeface="Times New Roman"/>
        <a:ea typeface=""/>
        <a:cs typeface=""/>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9D7E4-538E-490C-B16F-8AF67282B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KODLAB</Template>
  <TotalTime>207</TotalTime>
  <Pages>1</Pages>
  <Words>2377</Words>
  <Characters>13555</Characters>
  <Application>Microsoft Office Word</Application>
  <DocSecurity>0</DocSecurity>
  <Lines>112</Lines>
  <Paragraphs>31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kby</dc:creator>
  <cp:keywords/>
  <dc:description/>
  <cp:lastModifiedBy>Mehmet_Ali</cp:lastModifiedBy>
  <cp:revision>20</cp:revision>
  <dcterms:created xsi:type="dcterms:W3CDTF">2014-11-07T13:14:00Z</dcterms:created>
  <dcterms:modified xsi:type="dcterms:W3CDTF">2014-11-21T19:44:00Z</dcterms:modified>
</cp:coreProperties>
</file>